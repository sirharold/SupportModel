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7.png" ContentType="image/png"/>
  <Override PartName="/word/media/image54.png" ContentType="image/png"/>
  <Override PartName="/word/media/image55.png" ContentType="image/png"/>
  <Override PartName="/word/media/image56.png" ContentType="image/png"/>
  <Override PartName="/word/media/image53.png" ContentType="image/png"/>
  <Override PartName="/word/media/image52.png" ContentType="image/png"/>
  <Override PartName="/word/media/image51.png" ContentType="image/png"/>
  <Override PartName="/word/media/image24.png" ContentType="image/png"/>
  <Override PartName="/word/media/image5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jpeg" ContentType="image/jpeg"/>
  <Override PartName="/word/media/image22.png" ContentType="image/png"/>
  <Override PartName="/word/media/image49.png" ContentType="image/png"/>
  <Override PartName="/word/media/image48.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2" w:name="implementación"/>
    <w:p>
      <w:pPr>
        <w:pStyle w:val="Heading1"/>
      </w:pPr>
      <w:r>
        <w:t xml:space="preserve">6. IMPLEMENTACIÓN</w:t>
      </w:r>
    </w:p>
    <w:bookmarkStart w:id="131" w:name="introducción"/>
    <w:p>
      <w:pPr>
        <w:pStyle w:val="Heading2"/>
      </w:pPr>
      <w:r>
        <w:t xml:space="preserve">6.1 Introducción</w:t>
      </w:r>
    </w:p>
    <w:p>
      <w:pPr>
        <w:pStyle w:val="FirstParagraph"/>
      </w:pPr>
      <w:r>
        <w:t xml:space="preserve">Este capítulo describe la implementación del sistema RAG (Retrieval-Augmented Generation) desarrollado para mejorar la gestión de tickets de soporte técnico mediante recuperación semántica de documentación de Microsoft Azure. La implementación siguió las fases 3 y 4 de la metodología Design Science Research (DSR) presentada en el Capítulo 5: Design and Development, y Demonstration.</w:t>
      </w:r>
    </w:p>
    <w:p>
      <w:pPr>
        <w:pStyle w:val="BodyText"/>
      </w:pPr>
      <w:r>
        <w:t xml:space="preserve">La</w:t>
      </w:r>
      <w:r>
        <w:t xml:space="preserve"> </w:t>
      </w:r>
      <w:r>
        <w:rPr>
          <w:b/>
          <w:bCs/>
        </w:rPr>
        <w:t xml:space="preserve">Fase 3: Design and Development</w:t>
      </w:r>
      <w:r>
        <w:t xml:space="preserve"> </w:t>
      </w:r>
      <w:r>
        <w:t xml:space="preserve">(secciones 6.3 a 6.6) abarcó la construcción completa del artefacto tecnológico. Se inició con la extracción automatizada de datos desde Microsoft Learn y Microsoft Q&amp;A (sección 6.3), estableciendo el corpus de documentación técnica y preguntas validadas. Posteriormente se implementó ChromaDB como base de datos vectorial (sección 6.4), tras evaluar y migrar desde Weaviate por consideraciones de latencia y costos. La arquitectura del sistema RAG (sección 6.5) integró cuatro modelos de embeddings (Ada, MPNet, MiniLM, E5-Large) con componentes de búsqueda vectorial y evaluación. Finalmente, el pipeline de procesamiento RAG (sección 6.6) implementó recuperación híbrida, reranking con CrossEncoder, y generación de respuestas multi-modal.</w:t>
      </w:r>
    </w:p>
    <w:p>
      <w:pPr>
        <w:pStyle w:val="BodyText"/>
      </w:pPr>
      <w:r>
        <w:t xml:space="preserve">La</w:t>
      </w:r>
      <w:r>
        <w:t xml:space="preserve"> </w:t>
      </w:r>
      <w:r>
        <w:rPr>
          <w:b/>
          <w:bCs/>
        </w:rPr>
        <w:t xml:space="preserve">Fase 4: Demonstration</w:t>
      </w:r>
      <w:r>
        <w:t xml:space="preserve"> </w:t>
      </w:r>
      <w:r>
        <w:t xml:space="preserve">(sección 6.7) desarrolló la interfaz de usuario mediante Streamlit, demostrando el uso práctico del artefacto con funcionalidades de consulta Q&amp;A y visualización de resultados experimentales. Esta fase materializó la aplicabilidad del sistema tanto para usuarios finales como para análisis académico de rendimiento.</w:t>
      </w:r>
    </w:p>
    <w:p>
      <w:pPr>
        <w:pStyle w:val="BodyText"/>
      </w:pPr>
      <w:r>
        <w:t xml:space="preserve">La arquitectura técnica priorizó la separación de responsabilidades, la extensibilidad y la reproducibilidad científica (McConnell, 2004). El diseño soportó evaluación experimental rigurosa mientras mantuvo la flexibilidad necesaria para futuras optimizaciones. Las optimizaciones y mejoras implementadas (sección 6.8) complementaron el desarrollo con consideraciones de rendimiento, calidad y extensibilidad arquitectónica.</w:t>
      </w:r>
    </w:p>
    <w:bookmarkEnd w:id="131"/>
    <w:bookmarkStart w:id="135" w:name="tecnologías-utilizadas"/>
    <w:p>
      <w:pPr>
        <w:pStyle w:val="Heading2"/>
      </w:pPr>
      <w:r>
        <w:t xml:space="preserve">6.2 Tecnologías Utilizadas</w:t>
      </w:r>
    </w:p>
    <w:bookmarkStart w:id="132" w:name="stack-tecnológico-principal"/>
    <w:p>
      <w:pPr>
        <w:pStyle w:val="Heading3"/>
      </w:pPr>
      <w:r>
        <w:t xml:space="preserve">6.2.1 Stack Tecnológico Principal</w:t>
      </w:r>
    </w:p>
    <w:p>
      <w:pPr>
        <w:pStyle w:val="FirstParagraph"/>
      </w:pPr>
      <w:r>
        <w:t xml:space="preserve">El sistema usó Python 3.12.2 como lenguaje principal por su ecosistema maduro en machine learning y procesamiento de lenguaje natural (Van Rossum &amp; Drake, 2009). Para la interfaz de usuario se adoptó Streamlit 1.46.1, que permitió desarrollo rápido de aplicaciones web interactivas con capacidades de visualización (Streamlit Team, 2023). Como motor de almacenamiento vectorial se seleccionó ChromaDB 0.5.23 por su simplicidad operacional y rendimiento en entornos de investigación (ChromaDB Team, 2024).</w:t>
      </w:r>
    </w:p>
    <w:bookmarkEnd w:id="132"/>
    <w:bookmarkStart w:id="133" w:name="librerías-especializadas-en-nlp"/>
    <w:p>
      <w:pPr>
        <w:pStyle w:val="Heading3"/>
      </w:pPr>
      <w:r>
        <w:t xml:space="preserve">6.2.2 Librerías Especializadas en NLP</w:t>
      </w:r>
    </w:p>
    <w:p>
      <w:pPr>
        <w:pStyle w:val="FirstParagraph"/>
      </w:pPr>
      <w:r>
        <w:t xml:space="preserve">Para los modelos de embeddings se utilizaron sentence-transformers 5.0.0 (MPNet, MiniLM, E5-large) y openai 1.93.0 (Ada). El procesamiento de texto requirió transformers 4.44.0 para el CrossEncoder ms-marco-MiniLM-L-6-v2, torch 2.2.2 como backend para modelos PyTorch, y bert-score 0.3.13 para métricas de evaluación semántica.</w:t>
      </w:r>
    </w:p>
    <w:bookmarkEnd w:id="133"/>
    <w:bookmarkStart w:id="134" w:name="infraestructura-de-evaluación"/>
    <w:p>
      <w:pPr>
        <w:pStyle w:val="Heading3"/>
      </w:pPr>
      <w:r>
        <w:t xml:space="preserve">6.2.3 Infraestructura de Evaluación</w:t>
      </w:r>
    </w:p>
    <w:p>
      <w:pPr>
        <w:pStyle w:val="FirstParagraph"/>
      </w:pPr>
      <w:r>
        <w:t xml:space="preserve">El entorno de cómputo incluyó Google Colab con GPU Tesla T4 para aceleración en evaluaciones masivas, Jupyter Notebooks para prototipado y análisis exploratorio, y ejecución local con CPU Intel Core i7 y 16GB RAM para desarrollo iterativo. Los datos se almacenaron en formato Parquet para embeddings pre-computados, JSON para metadatos y resultados de evaluación, y Google Drive para sincronización automática de resultados experimentales.</w:t>
      </w:r>
    </w:p>
    <w:bookmarkEnd w:id="134"/>
    <w:bookmarkEnd w:id="135"/>
    <w:bookmarkStart w:id="139" w:name="X6081b5ef57b4b0b651225fe84edaf46c751b621"/>
    <w:p>
      <w:pPr>
        <w:pStyle w:val="Heading2"/>
      </w:pPr>
      <w:r>
        <w:t xml:space="preserve">6.3 Fase 3 - Extracción Automatizada de Datos desde Microsoft Learn</w:t>
      </w:r>
    </w:p>
    <w:bookmarkStart w:id="136" w:name="herramientas-y-técnicas-de-web-scraping"/>
    <w:p>
      <w:pPr>
        <w:pStyle w:val="Heading3"/>
      </w:pPr>
      <w:r>
        <w:t xml:space="preserve">6.3.1 Herramientas y Técnicas de Web Scraping</w:t>
      </w:r>
    </w:p>
    <w:p>
      <w:pPr>
        <w:pStyle w:val="FirstParagraph"/>
      </w:pPr>
      <w:r>
        <w:t xml:space="preserve">La extracción de datos constituyó la base fundamental del sistema RAG. El desarrollo combinó Selenium para navegación dinámica y BeautifulSoup para parsing de contenido, estableciendo un método confiable para la recolección de datos técnicos especializados.</w:t>
      </w:r>
    </w:p>
    <w:p>
      <w:pPr>
        <w:pStyle w:val="BodyText"/>
      </w:pPr>
      <w:r>
        <w:t xml:space="preserve">La arquitectura de scraping utilizó Selenium WebDriver con ChromeDriver para manejar JavaScript y contenido dinámico, BeautifulSoup 4 para parsing estructurado de HTML renderizado, estrategias de espera adaptativa para carga asíncrona, y manejo robusto de errores con reintentos automáticos.</w:t>
      </w:r>
    </w:p>
    <w:p>
      <w:pPr>
        <w:pStyle w:val="BodyText"/>
      </w:pPr>
      <w:r>
        <w:t xml:space="preserve">Los desafíos técnicos principales incluyeron la carga asíncrona del contenido en Microsoft Learn, que requirió WebDriverWait con condiciones específicas. La estructura HTML variable entre páginas necesitó selectores CSS robustos y flexibles. El volumen de datos superior a 20,000 preguntas requirió un sistema incremental con checkpoints para prevenir pérdida de progreso.</w:t>
      </w:r>
    </w:p>
    <w:bookmarkEnd w:id="136"/>
    <w:bookmarkStart w:id="137" w:name="proceso-de-extracción-de-documentación"/>
    <w:p>
      <w:pPr>
        <w:pStyle w:val="Heading3"/>
      </w:pPr>
      <w:r>
        <w:t xml:space="preserve">6.3.2 Proceso de Extracción de Documentación</w:t>
      </w:r>
    </w:p>
    <w:p>
      <w:pPr>
        <w:pStyle w:val="FirstParagraph"/>
      </w:pPr>
      <w:r>
        <w:t xml:space="preserve">La extracción de documentación técnica de Microsoft Learn siguió cuatro pasos principales. Primero, la identificación de puntos de entrada navegó desde los índices principales de Azure. Segundo, el crawling recursivo siguió enlaces internos con filtrado de relevancia para evitar contenido tangencial. Tercero, la extracción de contenido procesó elementos estructurales específicos como títulos, contenido principal y metadatos. Cuarto, la normalización de datos limpió el HTML, normalizó las URLs, y estructuró la información en formato JSON.</w:t>
      </w:r>
    </w:p>
    <w:p>
      <w:pPr>
        <w:pStyle w:val="BodyText"/>
      </w:pPr>
      <w:r>
        <w:t xml:space="preserve">La estructura de datos capturó para cada documento el título, la URL normalizada, un resumen extraído del encabezado, el contenido textual completo, y enlaces relacionados a otros documentos de Microsoft Learn. Este formato estructurado facilitó la generación de embeddings.</w:t>
      </w:r>
    </w:p>
    <w:p>
      <w:pPr>
        <w:pStyle w:val="BodyText"/>
      </w:pPr>
      <w:r>
        <w:t xml:space="preserve">Los resultados verificados incluyen 62,417 documentos únicos relacionados con Azure, segmentados en 187,031 chunks procesables. La extracción logró cobertura completa de los servicios principales de Azure, preservando metadatos ricos que incluyen títulos, URLs, y contenido textual íntegro.</w:t>
      </w:r>
    </w:p>
    <w:bookmarkEnd w:id="137"/>
    <w:bookmarkStart w:id="138" w:name="X59552d883947fbddd57da7c40cfc8ed8a8d9e60"/>
    <w:p>
      <w:pPr>
        <w:pStyle w:val="Heading3"/>
      </w:pPr>
      <w:r>
        <w:t xml:space="preserve">6.3.3 Proceso de Extracción de Preguntas y Respuestas</w:t>
      </w:r>
    </w:p>
    <w:p>
      <w:pPr>
        <w:pStyle w:val="FirstParagraph"/>
      </w:pPr>
      <w:r>
        <w:t xml:space="preserve">La extracción de preguntas desde Microsoft Q&amp;A capturó no solo el contenido textual sino también las relaciones semánticas y la validación comunitaria. La metodología incluyó navegación sistemática de páginas indexadas bajo el tag</w:t>
      </w:r>
      <w:r>
        <w:t xml:space="preserve"> </w:t>
      </w:r>
      <w:r>
        <w:t xml:space="preserve">“Azure”</w:t>
      </w:r>
      <w:r>
        <w:t xml:space="preserve">, extracción de metadatos como fecha y etiquetas, identificación de respuestas aceptadas validadas por la comunidad, y extracción de enlaces a documentación oficial presentes en las respuestas.</w:t>
      </w:r>
    </w:p>
    <w:p>
      <w:pPr>
        <w:pStyle w:val="BodyText"/>
      </w:pPr>
      <w:r>
        <w:t xml:space="preserve">La estructura de datos Q&amp;A preservó el título de la pregunta, la URL original, el contenido completo de la pregunta, la respuesta aceptada por la comunidad, las etiquetas temáticas, y la fecha de publicación en formato ISO 8601.</w:t>
      </w:r>
    </w:p>
    <w:p>
      <w:pPr>
        <w:pStyle w:val="BodyText"/>
      </w:pPr>
      <w:r>
        <w:t xml:space="preserve">El dataset resultante contiene 13,436 preguntas técnicas con contenido completo, de las cuales 2,067 incluyen enlaces validados a documentación oficial que sirven como ground truth. Según el análisis exploratorio de las fechas de publicación en los metadatos, la distribución temporal muestra concentración en 2023-2024 con aproximadamente 77.3% del total. La longitud promedio de pregunta alcanza 119.9 tokens, mientras que las respuestas promedian 221.6 tokens.</w:t>
      </w:r>
    </w:p>
    <w:bookmarkEnd w:id="138"/>
    <w:bookmarkEnd w:id="139"/>
    <w:bookmarkStart w:id="144" w:name="fase-3---implementación-de-chromadb"/>
    <w:p>
      <w:pPr>
        <w:pStyle w:val="Heading2"/>
      </w:pPr>
      <w:r>
        <w:t xml:space="preserve">6.4 Fase 3 - Implementación de ChromaDB</w:t>
      </w:r>
    </w:p>
    <w:bookmarkStart w:id="140" w:name="arquitectura-de-base-de-datos-vectorial"/>
    <w:p>
      <w:pPr>
        <w:pStyle w:val="Heading3"/>
      </w:pPr>
      <w:r>
        <w:t xml:space="preserve">6.4.1 Arquitectura de Base de Datos Vectorial</w:t>
      </w:r>
    </w:p>
    <w:p>
      <w:pPr>
        <w:pStyle w:val="FirstParagraph"/>
      </w:pPr>
      <w:r>
        <w:t xml:space="preserve">El proyecto inicialmente utilizó Weaviate como base de datos vectorial por su escalabilidad empresarial, API GraphQL y módulos especializados. Sin embargo, durante las pruebas preliminares se identificaron dos limitaciones críticas para el contexto de investigación académica: latencia de red de 150-300ms por consulta (impactando significativamente la velocidad de experimentación iterativa) y costos de infraestructura para mantener instancias en nube. Estas limitaciones motivaron una migración completa a ChromaDB.</w:t>
      </w:r>
    </w:p>
    <w:p>
      <w:pPr>
        <w:pStyle w:val="BodyText"/>
      </w:pPr>
      <w:r>
        <w:t xml:space="preserve">ChromaDB proporcionó latencia local menor a 10ms, portabilidad de datos sin dependencia de servicios externos, y simplicidad de configuración sin costos de infraestructura, resultando óptimo para el desarrollo iterativo y evaluación experimental que requería el proyecto. Esta decisión permitió ejecutar miles de consultas experimentales con tiempos de respuesta predecibles y sin costos adicionales.</w:t>
      </w:r>
    </w:p>
    <w:bookmarkEnd w:id="140"/>
    <w:bookmarkStart w:id="141" w:name="configuración-e-inicialización"/>
    <w:p>
      <w:pPr>
        <w:pStyle w:val="Heading3"/>
      </w:pPr>
      <w:r>
        <w:t xml:space="preserve">6.4.2 Configuración e Inicialización</w:t>
      </w:r>
    </w:p>
    <w:p>
      <w:pPr>
        <w:pStyle w:val="FirstParagraph"/>
      </w:pPr>
      <w:r>
        <w:t xml:space="preserve">ChromaDB utilizó un patrón de cliente singleton con manejo de conexiones persistentes. El wrapper del cliente manejó la inicialización con path absoluto para consistencia, implementó carga diferida (lazy loading) del cliente para optimizar memoria, y proporcionó acceso cacheado a colecciones con validación de existencia para prevenir errores en tiempo de ejecución.</w:t>
      </w:r>
    </w:p>
    <w:bookmarkEnd w:id="141"/>
    <w:bookmarkStart w:id="142" w:name="gestión-de-colecciones-multi-modelo"/>
    <w:p>
      <w:pPr>
        <w:pStyle w:val="Heading3"/>
      </w:pPr>
      <w:r>
        <w:t xml:space="preserve">6.4.3 Gestión de Colecciones Multi-Modelo</w:t>
      </w:r>
    </w:p>
    <w:p>
      <w:pPr>
        <w:pStyle w:val="FirstParagraph"/>
      </w:pPr>
      <w:r>
        <w:t xml:space="preserve">La arquitectura de almacenamiento usó colecciones separadas para cada modelo de embedding, permitiendo comparaciones directas sin interferencia cruzada. Para multi-qa-mpnet-base-dot-v1 se crearon colecciones de documentos (docs_mpnet con 187,031 documentos en 768 dimensiones), preguntas (questions_mpnet con 13,436 preguntas en 768D), y preguntas validadas (questions_withlinks con 2,067 preguntas). El mismo patrón se replicó para all-MiniLM-L6-v2 (384D), Ada (1536D), y e5-large-v2 (1024D).</w:t>
      </w:r>
    </w:p>
    <w:bookmarkEnd w:id="142"/>
    <w:bookmarkStart w:id="143" w:name="optimizaciones-de-rendimiento"/>
    <w:p>
      <w:pPr>
        <w:pStyle w:val="Heading3"/>
      </w:pPr>
      <w:r>
        <w:t xml:space="preserve">6.4.4 Optimizaciones de Rendimiento</w:t>
      </w:r>
    </w:p>
    <w:p>
      <w:pPr>
        <w:pStyle w:val="FirstParagraph"/>
      </w:pPr>
      <w:r>
        <w:t xml:space="preserve">El almacenamiento eficiente utilizó formato Parquet para embeddings pre-computados, compresión adaptativa basada en dimensionalidad, e indexación optimizada para similitud coseno. La gestión de memoria incluyó carga diferida de colecciones para minimizar footprint, cache de resultados frecuentes con política LRU de desalojo, y procesamiento por lotes para operaciones masivas.</w:t>
      </w:r>
    </w:p>
    <w:p>
      <w:pPr>
        <w:pStyle w:val="BodyText"/>
      </w:pPr>
      <w:r>
        <w:t xml:space="preserve">Las métricas de rendimiento observadas mostraron latencia promedio de consulta menor a 10ms para top-k=10, throughput de aproximadamente 241 documentos por segundo para generación de embeddings, y almacenamiento total de 6.48 GB para todas las colecciones.</w:t>
      </w:r>
    </w:p>
    <w:bookmarkEnd w:id="143"/>
    <w:bookmarkEnd w:id="144"/>
    <w:bookmarkStart w:id="150" w:name="fase-3---arquitectura-del-sistema-rag"/>
    <w:p>
      <w:pPr>
        <w:pStyle w:val="Heading2"/>
      </w:pPr>
      <w:r>
        <w:t xml:space="preserve">6.5 Fase 3 - Arquitectura del Sistema RAG</w:t>
      </w:r>
    </w:p>
    <w:bookmarkStart w:id="145" w:name="componente-de-indexación-y-embeddings"/>
    <w:p>
      <w:pPr>
        <w:pStyle w:val="Heading3"/>
      </w:pPr>
      <w:r>
        <w:t xml:space="preserve">6.5.1 Componente de Indexación y Embeddings</w:t>
      </w:r>
    </w:p>
    <w:p>
      <w:pPr>
        <w:pStyle w:val="FirstParagraph"/>
      </w:pPr>
      <w:r>
        <w:t xml:space="preserve">El sistema permitió comparación directa entre cuatro modelos de representación vectorial mediante una arquitectura modular de generación de embeddings. El cliente de embeddings usó inicialización diferida para prevenir problemas de memoria, soportó modelos distintos para consultas y documentos, y proporcionó métodos separados para generar embeddings de preguntas (modelo optimizado para queries) y embeddings de documentos (modelo optimizado para contenido largo).</w:t>
      </w:r>
    </w:p>
    <w:bookmarkEnd w:id="145"/>
    <w:bookmarkStart w:id="148" w:name="componente-de-búsqueda-vectorial"/>
    <w:p>
      <w:pPr>
        <w:pStyle w:val="Heading3"/>
      </w:pPr>
      <w:r>
        <w:t xml:space="preserve">6.5.2 Componente de Búsqueda Vectorial</w:t>
      </w:r>
    </w:p>
    <w:bookmarkStart w:id="146" w:name="Xf2faffb7d7a363d4e113b6411c9335d8f01ab42"/>
    <w:p>
      <w:pPr>
        <w:pStyle w:val="Heading4"/>
      </w:pPr>
      <w:r>
        <w:t xml:space="preserve">Búsqueda Vectorial con Filtrado de Diversidad</w:t>
      </w:r>
    </w:p>
    <w:p>
      <w:pPr>
        <w:pStyle w:val="FirstParagraph"/>
      </w:pPr>
      <w:r>
        <w:t xml:space="preserve">El componente de búsqueda usó similitud coseno con filtrado de diversidad para evitar resultados redundantes. La búsqueda inicial realizó sobremuestreo recuperando hasta tres veces el número solicitado de documentos (balanceando calidad versus rendimiento). Los resultados se filtraron mediante comparación de similitud coseno entre documentos candidatos, excluyendo aquellos con similitud superior al threshold de 0.85 respecto a documentos ya seleccionados. Este proceso garantizó que los resultados finales fueran semánticamente diversos.</w:t>
      </w:r>
    </w:p>
    <w:bookmarkEnd w:id="146"/>
    <w:bookmarkStart w:id="147" w:name="búsqueda-híbrida-por-enlaces-validados"/>
    <w:p>
      <w:pPr>
        <w:pStyle w:val="Heading4"/>
      </w:pPr>
      <w:r>
        <w:t xml:space="preserve">Búsqueda Híbrida por Enlaces Validados</w:t>
      </w:r>
    </w:p>
    <w:p>
      <w:pPr>
        <w:pStyle w:val="FirstParagraph"/>
      </w:pPr>
      <w:r>
        <w:t xml:space="preserve">El sistema combinó recuperación por enlaces directos con búsqueda vectorial. La búsqueda por lotes optimizada normalizó las URLs para coincidencia robusta, procesó enlaces en batches de 50 para mantener rendimiento, consultó ChromaDB con límite de 5,000 documentos por razones de eficiencia, y filtró resultados comparando enlaces normalizados. Esta estrategia híbrida aprovechó tanto la información estructurada (enlaces explícitos) como la similitud semántica (embeddings vectoriales).</w:t>
      </w:r>
    </w:p>
    <w:bookmarkEnd w:id="147"/>
    <w:bookmarkEnd w:id="148"/>
    <w:bookmarkStart w:id="149" w:name="componente-de-evaluación"/>
    <w:p>
      <w:pPr>
        <w:pStyle w:val="Heading3"/>
      </w:pPr>
      <w:r>
        <w:t xml:space="preserve">6.5.3 Componente de Evaluación</w:t>
      </w:r>
    </w:p>
    <w:p>
      <w:pPr>
        <w:pStyle w:val="FirstParagraph"/>
      </w:pPr>
      <w:r>
        <w:t xml:space="preserve">El cálculo de métricas de recuperación siguió estándares establecidos en literatura especializada. El sistema normalizó enlaces para comparación robusta, calculó Mean Reciprocal Rank (MRR) para evaluar la posición del primer documento relevante, y generó métricas</w:t>
      </w:r>
      <w:r>
        <w:t xml:space="preserve"> </w:t>
      </w:r>
      <w:r>
        <w:t xml:space="preserve">@k</w:t>
      </w:r>
      <w:r>
        <w:t xml:space="preserve"> </w:t>
      </w:r>
      <w:r>
        <w:t xml:space="preserve">para diferentes valores de k (1, 3, 5, 10, 15). Para cada k se calcularon Precision@k (proporción de relevantes en top-k), Recall@k (proporción de relevantes totales capturados), F1@k (media armónica de precision y recall), NDCG@k (ganancia acumulada descontada normalizada), y MAP@k (precisión promedio).</w:t>
      </w:r>
    </w:p>
    <w:bookmarkEnd w:id="149"/>
    <w:bookmarkEnd w:id="150"/>
    <w:bookmarkStart w:id="154" w:name="fase-3---pipeline-de-procesamiento-rag"/>
    <w:p>
      <w:pPr>
        <w:pStyle w:val="Heading2"/>
      </w:pPr>
      <w:r>
        <w:t xml:space="preserve">6.6 Fase 3 - Pipeline de Procesamiento RAG</w:t>
      </w:r>
    </w:p>
    <w:bookmarkStart w:id="151" w:name="pipeline-end-to-end"/>
    <w:p>
      <w:pPr>
        <w:pStyle w:val="Heading3"/>
      </w:pPr>
      <w:r>
        <w:t xml:space="preserve">6.6.1 Pipeline End-to-End</w:t>
      </w:r>
    </w:p>
    <w:p>
      <w:pPr>
        <w:pStyle w:val="FirstParagraph"/>
      </w:pPr>
      <w:r>
        <w:t xml:space="preserve">El pipeline de procesamiento integró todos los componentes en una arquitectura de ocho etapas. La Etapa 1 refinó la consulta mejorando su claridad y especificidad. La Etapa 2 generó el embedding vectorial de la consulta usando el modelo seleccionado. La Etapa 3 buscó preguntas similares en la base de datos, recuperando las top-30 más cercanas semánticamente. La Etapa 4 extrajo enlaces a documentación oficial desde las respuestas de las top-5 preguntas más similares.</w:t>
      </w:r>
    </w:p>
    <w:p>
      <w:pPr>
        <w:pStyle w:val="BodyText"/>
      </w:pPr>
      <w:r>
        <w:t xml:space="preserve">La Etapa 5 ejecutó recuperación híbrida combinando búsqueda por enlaces directos (cuando estaban disponibles) con búsqueda vectorial de documentos por similitud semántica, aplicando threshold de diversidad de 0.85. La Etapa 6 deduplicó y fusionó documentos de ambas fuentes, eliminando duplicados por URL normalizada. La Etapa 7 aplicó opcionalmente reranking neural usando CrossEncoder cuando había múltiples documentos. La Etapa 8 generó la respuesta final usando los top-3 documentos mejor rankeados como contexto.</w:t>
      </w:r>
    </w:p>
    <w:p>
      <w:pPr>
        <w:pStyle w:val="BodyText"/>
      </w:pPr>
      <w:r>
        <w:t xml:space="preserve">El pipeline registró detalladamente cada etapa, calculó métricas de tiempo de procesamiento, y retornó la pregunta original, la respuesta generada, los documentos recuperados, las preguntas similares encontradas, el log completo de procesamiento, y métricas de rendimiento incluyendo tiempo total y cantidad de documentos.</w:t>
      </w:r>
    </w:p>
    <w:bookmarkEnd w:id="151"/>
    <w:bookmarkStart w:id="152" w:name="reranking-con-crossencoder"/>
    <w:p>
      <w:pPr>
        <w:pStyle w:val="Heading3"/>
      </w:pPr>
      <w:r>
        <w:t xml:space="preserve">6.6.2 Reranking con CrossEncoder</w:t>
      </w:r>
    </w:p>
    <w:p>
      <w:pPr>
        <w:pStyle w:val="FirstParagraph"/>
      </w:pPr>
      <w:r>
        <w:t xml:space="preserve">El componente de reranking usó el modelo ms-marco-MiniLM-L-6-v2 con normalización Min-Max de scores. El CrossEncoder procesó pares [pregunta, documento] generando scores de relevancia mediante atención cruzada. El sistema aplicó normalización Min-Max que mapeó los logits del CrossEncoder al rango [0,1] mediante la fórmula (score - score_min) / (score_max - score_min). Para casos edge donde todos los scores eran idénticos (score_max == score_min), se asignó un valor uniforme de 0.5 a todos los documentos. Los documentos se ordenaron por los scores finales y se retornaron los top-k.</w:t>
      </w:r>
    </w:p>
    <w:bookmarkEnd w:id="152"/>
    <w:bookmarkStart w:id="153" w:name="generación-de-respuestas-multi-modal"/>
    <w:p>
      <w:pPr>
        <w:pStyle w:val="Heading3"/>
      </w:pPr>
      <w:r>
        <w:t xml:space="preserve">6.6.3 Generación de Respuestas Multi-Modal</w:t>
      </w:r>
    </w:p>
    <w:p>
      <w:pPr>
        <w:pStyle w:val="FirstParagraph"/>
      </w:pPr>
      <w:r>
        <w:t xml:space="preserve">El sistema soportó múltiples backends de generación. Para modelos locales, se preparó contexto optimizado concatenando hasta tres documentos (limitando cada uno a 800 caracteres), se construyó un prompt estructurado con contexto y pregunta, y se generó la respuesta usando modelos como TinyLlama-1.1B con temperatura baja (0.1) para respuestas deterministas y máximo de 200 tokens.</w:t>
      </w:r>
    </w:p>
    <w:bookmarkEnd w:id="153"/>
    <w:bookmarkEnd w:id="154"/>
    <w:bookmarkStart w:id="158" w:name="fase-4---interfaz-de-usuario-streamlit"/>
    <w:p>
      <w:pPr>
        <w:pStyle w:val="Heading2"/>
      </w:pPr>
      <w:r>
        <w:t xml:space="preserve">6.7 Fase 4 - Interfaz de Usuario (Streamlit)</w:t>
      </w:r>
    </w:p>
    <w:bookmarkStart w:id="155" w:name="arquitectura-multi-página"/>
    <w:p>
      <w:pPr>
        <w:pStyle w:val="Heading3"/>
      </w:pPr>
      <w:r>
        <w:t xml:space="preserve">6.7.1 Arquitectura Multi-Página</w:t>
      </w:r>
    </w:p>
    <w:p>
      <w:pPr>
        <w:pStyle w:val="FirstParagraph"/>
      </w:pPr>
      <w:r>
        <w:t xml:space="preserve">La aplicación Streamlit usó arquitectura multi-página que integró todos los componentes del sistema. La navegación incluyó página de Consulta Q&amp;A para interacción principal con el sistema RAG, dashboard de Métricas Cumulativas para visualización de resultados experimentales, y panel de Configuración para ajustes del sistema. La interfaz usó layout amplio (wide) con sidebar expandido por defecto para facilitar navegación.</w:t>
      </w:r>
    </w:p>
    <w:bookmarkEnd w:id="155"/>
    <w:bookmarkStart w:id="156" w:name="interfaz-de-consulta-qa"/>
    <w:p>
      <w:pPr>
        <w:pStyle w:val="Heading3"/>
      </w:pPr>
      <w:r>
        <w:t xml:space="preserve">6.7.2 Interfaz de Consulta Q&amp;A</w:t>
      </w:r>
    </w:p>
    <w:p>
      <w:pPr>
        <w:pStyle w:val="FirstParagraph"/>
      </w:pPr>
      <w:r>
        <w:t xml:space="preserve">La interfaz principal presentó un área de texto para formular preguntas sobre Azure, con placeholder de ejemplo para guiar al usuario. Los controles de configuración incluyeron selector de modelo de embedding (mpnet, ada, minilm, e5large), slider para especificar top-k documentos (rango 5-20), checkbox para activar CrossEncoder, y checkbox para mostrar fuentes. Al presionar el botón de búsqueda, el sistema ejecutó el pipeline RAG completo y renderizó los resultados con la respuesta generada y opcionalmente las fuentes utilizadas.</w:t>
      </w:r>
    </w:p>
    <w:bookmarkEnd w:id="156"/>
    <w:bookmarkStart w:id="157" w:name="dashboard-de-métricas"/>
    <w:p>
      <w:pPr>
        <w:pStyle w:val="Heading3"/>
      </w:pPr>
      <w:r>
        <w:t xml:space="preserve">6.7.3 Dashboard de Métricas</w:t>
      </w:r>
    </w:p>
    <w:p>
      <w:pPr>
        <w:pStyle w:val="FirstParagraph"/>
      </w:pPr>
      <w:r>
        <w:t xml:space="preserve">El dashboard de evaluación experimental presentó selector de archivo de resultados, visualizó información general del experimento en cuatro métricas principales (preguntas evaluadas, modelos comparados, top-k, método reranking), generó gráficos comparativos entre modelos, y desplegó tabla detallada de métricas con todas las medidas calculadas para cada configuración experimental.</w:t>
      </w:r>
    </w:p>
    <w:bookmarkEnd w:id="157"/>
    <w:bookmarkEnd w:id="158"/>
    <w:bookmarkStart w:id="161" w:name="optimizaciones-y-mejoras"/>
    <w:p>
      <w:pPr>
        <w:pStyle w:val="Heading2"/>
      </w:pPr>
      <w:r>
        <w:t xml:space="preserve">6.8 Optimizaciones y Mejoras</w:t>
      </w:r>
    </w:p>
    <w:bookmarkStart w:id="159" w:name="optimizaciones-de-rendimiento-1"/>
    <w:p>
      <w:pPr>
        <w:pStyle w:val="Heading3"/>
      </w:pPr>
      <w:r>
        <w:t xml:space="preserve">6.8.1 Optimizaciones de Rendimiento</w:t>
      </w:r>
    </w:p>
    <w:p>
      <w:pPr>
        <w:pStyle w:val="FirstParagraph"/>
      </w:pPr>
      <w:r>
        <w:t xml:space="preserve">El sistema de cache inteligente usó política LRU (Least Recently Used) para almacenar temporalmente modelos de embeddings cargados, eliminando automáticamente los menos utilizados al alcanzar el límite de memoria. El cache persistente almacenó en disco resultados de consultas frecuentes, evitando recálculos. La carga diferida (lazy loading) aplicó a componentes computacionalmente pesados como CrossEncoder y modelos locales, cargándolos solo cuando eran necesarios.</w:t>
      </w:r>
    </w:p>
    <w:p>
      <w:pPr>
        <w:pStyle w:val="BodyText"/>
      </w:pPr>
      <w:r>
        <w:t xml:space="preserve">El procesamiento por lotes incluyó búsquedas por enlaces con batch_size de 50, vectorización masiva para generación de embeddings, y paralelización de evaluaciones experimentales. La gestión de memoria automatizó la liberación después de evaluaciones grandes, usó generators para procesar datasets extensos sin cargar todo en memoria, y monitoreó activamente el uso con alertas cuando se aproximaba a límites.</w:t>
      </w:r>
    </w:p>
    <w:bookmarkEnd w:id="159"/>
    <w:bookmarkStart w:id="160" w:name="mejoras-de-calidad"/>
    <w:p>
      <w:pPr>
        <w:pStyle w:val="Heading3"/>
      </w:pPr>
      <w:r>
        <w:t xml:space="preserve">6.8.2 Mejoras de Calidad</w:t>
      </w:r>
    </w:p>
    <w:p>
      <w:pPr>
        <w:pStyle w:val="FirstParagraph"/>
      </w:pPr>
      <w:r>
        <w:t xml:space="preserve">El filtrado de diversidad usó un algoritmo que evitó documentos redundantes mediante threshold adaptativo basado en distribución de similitudes, preservando documentos altamente relevantes independiente de diversidad. La normalización robusta incluyó estandarización de URLs para matching preciso, limpieza adaptativa de texto para diferentes fuentes, y manejo consistente de encoding y caracteres especiales.</w:t>
      </w:r>
    </w:p>
    <w:p>
      <w:pPr>
        <w:pStyle w:val="BodyText"/>
      </w:pPr>
      <w:r>
        <w:t xml:space="preserve">La validación de calidad verificó automáticamente la integridad de embeddings, detectó documentos corrompidos o incompletos, e integró métricas de calidad de datos en el pipeline de procesamiento.</w:t>
      </w:r>
    </w:p>
    <w:p>
      <w:pPr>
        <w:pStyle w:val="BodyText"/>
      </w:pPr>
      <w:r>
        <w:t xml:space="preserve">El desarrollo siguió el flujo natural desde la extracción inicial de datos, pasando por la infraestructura de base de datos vectorial y la generación de embeddings, hasta culminar en un pipeline RAG completo con interfaz de usuario integral. Esta arquitectura modular y las optimizaciones proporcionaron una base sólida tanto para investigación académica como para potencial despliegue en producción.</w:t>
      </w:r>
    </w:p>
    <w:bookmarkEnd w:id="160"/>
    <w:bookmarkEnd w:id="161"/>
    <w:bookmarkEnd w:id="162"/>
    <w:sectPr w:rsidR="006663C0" w:rsidSect="006663C0">
      <w:headerReference r:id="rId11" w:type="default"/>
      <w:footerReference r:id="rId12" w:type="default"/>
      <w:headerReference r:id="rId13" w:type="first"/>
      <w:footerReference r:id="rId14" w:type="first"/>
      <w:pgSz w:code="1" w:h="15840" w:w="12240"/>
      <w:pgMar w:bottom="1418" w:footer="737" w:gutter="0" w:header="737" w:left="2268" w:right="1418" w:top="1418"/>
      <w:pgNumType w:fmt="upperRoman"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EC" w14:textId="72939972" w:rsidR="00F025C7" w:rsidRPr="000C592B" w:rsidRDefault="00F025C7">
    <w:pPr>
      <w:pStyle w:val="Footer"/>
      <w:jc w:val="center"/>
      <w:rPr>
        <w:caps/>
      </w:rPr>
    </w:pPr>
  </w:p>
  <w:p w14:paraId="1E33CD24" w14:textId="77777777" w:rsidR="00F025C7" w:rsidRDefault="00F0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0577" w14:textId="6D64292E" w:rsidR="00F025C7" w:rsidRDefault="00472D76" w:rsidP="00472D7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549" w14:textId="77777777" w:rsidR="006663C0" w:rsidRPr="000C592B" w:rsidRDefault="006663C0">
    <w:pPr>
      <w:pStyle w:val="Footer"/>
      <w:jc w:val="center"/>
      <w:rPr>
        <w:caps/>
      </w:rPr>
    </w:pPr>
    <w:r w:rsidRPr="000C592B">
      <w:rPr>
        <w:caps/>
      </w:rPr>
      <w:fldChar w:fldCharType="begin"/>
    </w:r>
    <w:r w:rsidRPr="000C592B">
      <w:rPr>
        <w:caps/>
      </w:rPr>
      <w:instrText>PAGE   \* MERGEFORMAT</w:instrText>
    </w:r>
    <w:r w:rsidRPr="000C592B">
      <w:rPr>
        <w:caps/>
      </w:rPr>
      <w:fldChar w:fldCharType="separate"/>
    </w:r>
    <w:r w:rsidRPr="00055CA6">
      <w:rPr>
        <w:caps/>
        <w:noProof/>
        <w:lang w:val="es-ES"/>
      </w:rPr>
      <w:t>14</w:t>
    </w:r>
    <w:r w:rsidRPr="000C592B">
      <w:rPr>
        <w:caps/>
      </w:rPr>
      <w:fldChar w:fldCharType="end"/>
    </w:r>
  </w:p>
  <w:p w14:paraId="734D2BBB" w14:textId="77777777" w:rsidR="006663C0" w:rsidRDefault="006663C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A94" w14:textId="71EF73D6" w:rsidR="00F025C7" w:rsidRDefault="0005267F" w:rsidP="006663C0">
    <w:pPr>
      <w:pStyle w:val="Header"/>
      <w:tabs>
        <w:tab w:val="clear" w:pos="4419"/>
        <w:tab w:val="clear" w:pos="8838"/>
        <w:tab w:val="center" w:pos="2880"/>
      </w:tabs>
    </w:pPr>
    <w:r>
      <w:rPr>
        <w:noProof/>
      </w:rPr>
      <w:drawing>
        <wp:anchor distT="0" distB="0" distL="114300" distR="114300" simplePos="0" relativeHeight="251659264" behindDoc="1" locked="0" layoutInCell="1" allowOverlap="1" wp14:anchorId="3964ECA6" wp14:editId="715C7400">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349356329" name="Imagen 13493563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r w:rsidR="006663C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F025C7" w14:paraId="3E77D1C2" w14:textId="77777777" w:rsidTr="69B44159">
      <w:tc>
        <w:tcPr>
          <w:tcW w:w="2925" w:type="dxa"/>
        </w:tcPr>
        <w:p w14:paraId="6CBD05CF" w14:textId="24CAD3EC" w:rsidR="00F025C7" w:rsidRDefault="00F025C7" w:rsidP="69B44159">
          <w:pPr>
            <w:pStyle w:val="Header"/>
            <w:ind w:left="-115"/>
          </w:pPr>
        </w:p>
      </w:tc>
      <w:tc>
        <w:tcPr>
          <w:tcW w:w="2925" w:type="dxa"/>
        </w:tcPr>
        <w:p w14:paraId="317C11E9" w14:textId="528B8A06" w:rsidR="00F025C7" w:rsidRDefault="00F025C7" w:rsidP="69B44159">
          <w:pPr>
            <w:pStyle w:val="Header"/>
            <w:jc w:val="center"/>
          </w:pPr>
        </w:p>
      </w:tc>
      <w:tc>
        <w:tcPr>
          <w:tcW w:w="2925" w:type="dxa"/>
        </w:tcPr>
        <w:p w14:paraId="70AEAAA0" w14:textId="5A53BE60" w:rsidR="00F025C7" w:rsidRDefault="00F025C7" w:rsidP="69B44159">
          <w:pPr>
            <w:pStyle w:val="Header"/>
            <w:ind w:right="-115"/>
            <w:jc w:val="right"/>
          </w:pPr>
        </w:p>
      </w:tc>
    </w:tr>
  </w:tbl>
  <w:p w14:paraId="18E01A7A" w14:textId="51E46F6E" w:rsidR="00F025C7" w:rsidRDefault="00F025C7" w:rsidP="69B44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BC" w14:textId="77777777" w:rsidR="006663C0" w:rsidRDefault="006663C0">
    <w:pPr>
      <w:pStyle w:val="Header"/>
    </w:pPr>
    <w:r>
      <w:rPr>
        <w:noProof/>
      </w:rPr>
      <w:drawing>
        <wp:anchor distT="0" distB="0" distL="114300" distR="114300" simplePos="0" relativeHeight="251661312" behindDoc="1" locked="0" layoutInCell="1" allowOverlap="1" wp14:anchorId="4A2A5CBD" wp14:editId="563499D9">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036854539" name="Imagen 103685453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472D76" w14:paraId="0E689489" w14:textId="77777777" w:rsidTr="69B44159">
      <w:tc>
        <w:tcPr>
          <w:tcW w:w="2925" w:type="dxa"/>
        </w:tcPr>
        <w:p w14:paraId="66EEF350" w14:textId="77777777" w:rsidR="00472D76" w:rsidRDefault="00472D76" w:rsidP="69B44159">
          <w:pPr>
            <w:pStyle w:val="Header"/>
            <w:ind w:left="-115"/>
          </w:pPr>
        </w:p>
      </w:tc>
      <w:tc>
        <w:tcPr>
          <w:tcW w:w="2925" w:type="dxa"/>
        </w:tcPr>
        <w:p w14:paraId="77F92A09" w14:textId="77777777" w:rsidR="00472D76" w:rsidRDefault="00472D76" w:rsidP="69B44159">
          <w:pPr>
            <w:pStyle w:val="Header"/>
            <w:jc w:val="center"/>
          </w:pPr>
        </w:p>
      </w:tc>
      <w:tc>
        <w:tcPr>
          <w:tcW w:w="2925" w:type="dxa"/>
        </w:tcPr>
        <w:p w14:paraId="2CCEA3A4" w14:textId="77777777" w:rsidR="00472D76" w:rsidRDefault="00472D76" w:rsidP="69B44159">
          <w:pPr>
            <w:pStyle w:val="Header"/>
            <w:ind w:right="-115"/>
            <w:jc w:val="right"/>
          </w:pPr>
        </w:p>
      </w:tc>
    </w:tr>
  </w:tbl>
  <w:p w14:paraId="5D1709F5" w14:textId="77777777" w:rsidR="00472D76" w:rsidRDefault="00472D76" w:rsidP="69B4415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420CBA"/>
    <w:multiLevelType w:val="hybridMultilevel"/>
    <w:tmpl w:val="CA24552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
    <w:nsid w:val="02313D07"/>
    <w:multiLevelType w:val="hybridMultilevel"/>
    <w:tmpl w:val="0E1216F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
    <w:nsid w:val="02AC1D22"/>
    <w:multiLevelType w:val="hybridMultilevel"/>
    <w:tmpl w:val="6C022A3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
    <w:nsid w:val="08A025E6"/>
    <w:multiLevelType w:val="hybridMultilevel"/>
    <w:tmpl w:val="36C69668"/>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
    <w:nsid w:val="08DA4BE2"/>
    <w:multiLevelType w:val="hybridMultilevel"/>
    <w:tmpl w:val="AC90C3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5">
    <w:nsid w:val="0A7854A5"/>
    <w:multiLevelType w:val="hybridMultilevel"/>
    <w:tmpl w:val="1B10ACD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6">
    <w:nsid w:val="0DA3492E"/>
    <w:multiLevelType w:val="hybridMultilevel"/>
    <w:tmpl w:val="7180B73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7">
    <w:nsid w:val="17D85FC4"/>
    <w:multiLevelType w:val="hybridMultilevel"/>
    <w:tmpl w:val="4D9E138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206F7D12"/>
    <w:multiLevelType w:val="hybridMultilevel"/>
    <w:tmpl w:val="DDEAEE2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9">
    <w:nsid w:val="21D52DD2"/>
    <w:multiLevelType w:val="hybridMultilevel"/>
    <w:tmpl w:val="C52CD5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0">
    <w:nsid w:val="237C787D"/>
    <w:multiLevelType w:val="multilevel"/>
    <w:tmpl w:val="4C525936"/>
    <w:lvl w:ilvl="0">
      <w:start w:val="1"/>
      <w:numFmt w:val="decimal"/>
      <w:lvlText w:val="%1"/>
      <w:lvlJc w:val="left"/>
      <w:pPr>
        <w:ind w:hanging="432" w:left="432"/>
      </w:pPr>
    </w:lvl>
    <w:lvl w:ilvl="1">
      <w:start w:val="1"/>
      <w:numFmt w:val="none"/>
      <w:pStyle w:val="Heading2"/>
      <w:lvlText w:val="2.4"/>
      <w:lvlJc w:val="left"/>
      <w:pPr>
        <w:ind w:hanging="576" w:left="576"/>
      </w:pPr>
      <w:rPr>
        <w:specVanish w:val="0"/>
      </w:rPr>
    </w:lvl>
    <w:lvl w:ilvl="2">
      <w:start w:val="1"/>
      <w:numFmt w:val="decimal"/>
      <w:lvlText w:val="%1.%2%3"/>
      <w:lvlJc w:val="left"/>
      <w:pPr>
        <w:ind w:hanging="720" w:left="720"/>
      </w:pPr>
      <w:rPr>
        <w:specVanish w:val="0"/>
      </w:rPr>
    </w:lvl>
    <w:lvl w:ilvl="3">
      <w:start w:val="1"/>
      <w:numFmt w:val="decimal"/>
      <w:lvlText w:val="%1.%2.%3.%4"/>
      <w:lvlJc w:val="left"/>
      <w:pPr>
        <w:ind w:hanging="864" w:left="864"/>
      </w:pPr>
      <w:rPr>
        <w:rFonts w:ascii="Arial" w:cs="Arial" w:hAnsi="Arial" w:hint="default"/>
        <w:sz w:val="24"/>
        <w:szCs w:val="24"/>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26E731E5"/>
    <w:multiLevelType w:val="hybridMultilevel"/>
    <w:tmpl w:val="8926122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2">
    <w:nsid w:val="29CE00A2"/>
    <w:multiLevelType w:val="hybridMultilevel"/>
    <w:tmpl w:val="A746BCD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3">
    <w:nsid w:val="304E4C9B"/>
    <w:multiLevelType w:val="hybridMultilevel"/>
    <w:tmpl w:val="524E136C"/>
    <w:lvl w:ilvl="0" w:tplc="0C0A0001">
      <w:start w:val="1"/>
      <w:numFmt w:val="bullet"/>
      <w:lvlText w:val=""/>
      <w:lvlJc w:val="left"/>
      <w:pPr>
        <w:ind w:hanging="360" w:left="3900"/>
      </w:pPr>
      <w:rPr>
        <w:rFonts w:ascii="Symbol" w:hAnsi="Symbol" w:hint="default"/>
      </w:rPr>
    </w:lvl>
    <w:lvl w:ilvl="1" w:tentative="1" w:tplc="0C0A0003">
      <w:start w:val="1"/>
      <w:numFmt w:val="bullet"/>
      <w:lvlText w:val="o"/>
      <w:lvlJc w:val="left"/>
      <w:pPr>
        <w:ind w:hanging="360" w:left="4620"/>
      </w:pPr>
      <w:rPr>
        <w:rFonts w:ascii="Courier New" w:cs="Courier New" w:hAnsi="Courier New" w:hint="default"/>
      </w:rPr>
    </w:lvl>
    <w:lvl w:ilvl="2" w:tentative="1" w:tplc="0C0A0005">
      <w:start w:val="1"/>
      <w:numFmt w:val="bullet"/>
      <w:lvlText w:val=""/>
      <w:lvlJc w:val="left"/>
      <w:pPr>
        <w:ind w:hanging="360" w:left="5340"/>
      </w:pPr>
      <w:rPr>
        <w:rFonts w:ascii="Wingdings" w:hAnsi="Wingdings" w:hint="default"/>
      </w:rPr>
    </w:lvl>
    <w:lvl w:ilvl="3" w:tentative="1" w:tplc="0C0A0001">
      <w:start w:val="1"/>
      <w:numFmt w:val="bullet"/>
      <w:lvlText w:val=""/>
      <w:lvlJc w:val="left"/>
      <w:pPr>
        <w:ind w:hanging="360" w:left="6060"/>
      </w:pPr>
      <w:rPr>
        <w:rFonts w:ascii="Symbol" w:hAnsi="Symbol" w:hint="default"/>
      </w:rPr>
    </w:lvl>
    <w:lvl w:ilvl="4" w:tentative="1" w:tplc="0C0A0003">
      <w:start w:val="1"/>
      <w:numFmt w:val="bullet"/>
      <w:lvlText w:val="o"/>
      <w:lvlJc w:val="left"/>
      <w:pPr>
        <w:ind w:hanging="360" w:left="6780"/>
      </w:pPr>
      <w:rPr>
        <w:rFonts w:ascii="Courier New" w:cs="Courier New" w:hAnsi="Courier New" w:hint="default"/>
      </w:rPr>
    </w:lvl>
    <w:lvl w:ilvl="5" w:tentative="1" w:tplc="0C0A0005">
      <w:start w:val="1"/>
      <w:numFmt w:val="bullet"/>
      <w:lvlText w:val=""/>
      <w:lvlJc w:val="left"/>
      <w:pPr>
        <w:ind w:hanging="360" w:left="7500"/>
      </w:pPr>
      <w:rPr>
        <w:rFonts w:ascii="Wingdings" w:hAnsi="Wingdings" w:hint="default"/>
      </w:rPr>
    </w:lvl>
    <w:lvl w:ilvl="6" w:tentative="1" w:tplc="0C0A0001">
      <w:start w:val="1"/>
      <w:numFmt w:val="bullet"/>
      <w:lvlText w:val=""/>
      <w:lvlJc w:val="left"/>
      <w:pPr>
        <w:ind w:hanging="360" w:left="8220"/>
      </w:pPr>
      <w:rPr>
        <w:rFonts w:ascii="Symbol" w:hAnsi="Symbol" w:hint="default"/>
      </w:rPr>
    </w:lvl>
    <w:lvl w:ilvl="7" w:tentative="1" w:tplc="0C0A0003">
      <w:start w:val="1"/>
      <w:numFmt w:val="bullet"/>
      <w:lvlText w:val="o"/>
      <w:lvlJc w:val="left"/>
      <w:pPr>
        <w:ind w:hanging="360" w:left="8940"/>
      </w:pPr>
      <w:rPr>
        <w:rFonts w:ascii="Courier New" w:cs="Courier New" w:hAnsi="Courier New" w:hint="default"/>
      </w:rPr>
    </w:lvl>
    <w:lvl w:ilvl="8" w:tentative="1" w:tplc="0C0A0005">
      <w:start w:val="1"/>
      <w:numFmt w:val="bullet"/>
      <w:lvlText w:val=""/>
      <w:lvlJc w:val="left"/>
      <w:pPr>
        <w:ind w:hanging="360" w:left="9660"/>
      </w:pPr>
      <w:rPr>
        <w:rFonts w:ascii="Wingdings" w:hAnsi="Wingdings" w:hint="default"/>
      </w:rPr>
    </w:lvl>
  </w:abstractNum>
  <w:abstractNum w15:restartNumberingAfterBreak="0" w:abstractNumId="14">
    <w:nsid w:val="33422F78"/>
    <w:multiLevelType w:val="hybridMultilevel"/>
    <w:tmpl w:val="BE6E2F9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3823117"/>
    <w:multiLevelType w:val="hybridMultilevel"/>
    <w:tmpl w:val="C5FE3A6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FC7481"/>
    <w:multiLevelType w:val="hybridMultilevel"/>
    <w:tmpl w:val="8BBE9B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5245191"/>
    <w:multiLevelType w:val="hybridMultilevel"/>
    <w:tmpl w:val="DA62880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5709ED"/>
    <w:multiLevelType w:val="hybridMultilevel"/>
    <w:tmpl w:val="05C0E2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9">
    <w:nsid w:val="375F7F51"/>
    <w:multiLevelType w:val="hybridMultilevel"/>
    <w:tmpl w:val="1624C0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0">
    <w:nsid w:val="3A39588A"/>
    <w:multiLevelType w:val="hybridMultilevel"/>
    <w:tmpl w:val="BDDC2B2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1">
    <w:nsid w:val="3ACA1210"/>
    <w:multiLevelType w:val="hybridMultilevel"/>
    <w:tmpl w:val="64B83F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27E121B"/>
    <w:multiLevelType w:val="hybridMultilevel"/>
    <w:tmpl w:val="9F108F5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3">
    <w:nsid w:val="43C22B67"/>
    <w:multiLevelType w:val="hybridMultilevel"/>
    <w:tmpl w:val="846CC44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4">
    <w:nsid w:val="45760426"/>
    <w:multiLevelType w:val="hybridMultilevel"/>
    <w:tmpl w:val="8C0E81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5">
    <w:nsid w:val="486511C7"/>
    <w:multiLevelType w:val="hybridMultilevel"/>
    <w:tmpl w:val="7E340F04"/>
    <w:lvl w:ilvl="0" w:tplc="0C0A0001">
      <w:start w:val="1"/>
      <w:numFmt w:val="bullet"/>
      <w:lvlText w:val=""/>
      <w:lvlJc w:val="left"/>
      <w:pPr>
        <w:ind w:hanging="360" w:left="1776"/>
      </w:pPr>
      <w:rPr>
        <w:rFonts w:ascii="Symbol" w:hAnsi="Symbol" w:hint="default"/>
      </w:rPr>
    </w:lvl>
    <w:lvl w:ilvl="1" w:tentative="1" w:tplc="0C0A0003">
      <w:start w:val="1"/>
      <w:numFmt w:val="bullet"/>
      <w:lvlText w:val="o"/>
      <w:lvlJc w:val="left"/>
      <w:pPr>
        <w:ind w:hanging="360" w:left="2496"/>
      </w:pPr>
      <w:rPr>
        <w:rFonts w:ascii="Courier New" w:cs="Courier New" w:hAnsi="Courier New" w:hint="default"/>
      </w:rPr>
    </w:lvl>
    <w:lvl w:ilvl="2" w:tentative="1" w:tplc="0C0A0005">
      <w:start w:val="1"/>
      <w:numFmt w:val="bullet"/>
      <w:lvlText w:val=""/>
      <w:lvlJc w:val="left"/>
      <w:pPr>
        <w:ind w:hanging="360" w:left="3216"/>
      </w:pPr>
      <w:rPr>
        <w:rFonts w:ascii="Wingdings" w:hAnsi="Wingdings" w:hint="default"/>
      </w:rPr>
    </w:lvl>
    <w:lvl w:ilvl="3" w:tentative="1" w:tplc="0C0A0001">
      <w:start w:val="1"/>
      <w:numFmt w:val="bullet"/>
      <w:lvlText w:val=""/>
      <w:lvlJc w:val="left"/>
      <w:pPr>
        <w:ind w:hanging="360" w:left="3936"/>
      </w:pPr>
      <w:rPr>
        <w:rFonts w:ascii="Symbol" w:hAnsi="Symbol" w:hint="default"/>
      </w:rPr>
    </w:lvl>
    <w:lvl w:ilvl="4" w:tentative="1" w:tplc="0C0A0003">
      <w:start w:val="1"/>
      <w:numFmt w:val="bullet"/>
      <w:lvlText w:val="o"/>
      <w:lvlJc w:val="left"/>
      <w:pPr>
        <w:ind w:hanging="360" w:left="4656"/>
      </w:pPr>
      <w:rPr>
        <w:rFonts w:ascii="Courier New" w:cs="Courier New" w:hAnsi="Courier New" w:hint="default"/>
      </w:rPr>
    </w:lvl>
    <w:lvl w:ilvl="5" w:tentative="1" w:tplc="0C0A0005">
      <w:start w:val="1"/>
      <w:numFmt w:val="bullet"/>
      <w:lvlText w:val=""/>
      <w:lvlJc w:val="left"/>
      <w:pPr>
        <w:ind w:hanging="360" w:left="5376"/>
      </w:pPr>
      <w:rPr>
        <w:rFonts w:ascii="Wingdings" w:hAnsi="Wingdings" w:hint="default"/>
      </w:rPr>
    </w:lvl>
    <w:lvl w:ilvl="6" w:tentative="1" w:tplc="0C0A0001">
      <w:start w:val="1"/>
      <w:numFmt w:val="bullet"/>
      <w:lvlText w:val=""/>
      <w:lvlJc w:val="left"/>
      <w:pPr>
        <w:ind w:hanging="360" w:left="6096"/>
      </w:pPr>
      <w:rPr>
        <w:rFonts w:ascii="Symbol" w:hAnsi="Symbol" w:hint="default"/>
      </w:rPr>
    </w:lvl>
    <w:lvl w:ilvl="7" w:tentative="1" w:tplc="0C0A0003">
      <w:start w:val="1"/>
      <w:numFmt w:val="bullet"/>
      <w:lvlText w:val="o"/>
      <w:lvlJc w:val="left"/>
      <w:pPr>
        <w:ind w:hanging="360" w:left="6816"/>
      </w:pPr>
      <w:rPr>
        <w:rFonts w:ascii="Courier New" w:cs="Courier New" w:hAnsi="Courier New" w:hint="default"/>
      </w:rPr>
    </w:lvl>
    <w:lvl w:ilvl="8" w:tentative="1" w:tplc="0C0A0005">
      <w:start w:val="1"/>
      <w:numFmt w:val="bullet"/>
      <w:lvlText w:val=""/>
      <w:lvlJc w:val="left"/>
      <w:pPr>
        <w:ind w:hanging="360" w:left="7536"/>
      </w:pPr>
      <w:rPr>
        <w:rFonts w:ascii="Wingdings" w:hAnsi="Wingdings" w:hint="default"/>
      </w:rPr>
    </w:lvl>
  </w:abstractNum>
  <w:abstractNum w15:restartNumberingAfterBreak="0" w:abstractNumId="26">
    <w:nsid w:val="4ABB2CF6"/>
    <w:multiLevelType w:val="hybridMultilevel"/>
    <w:tmpl w:val="143A4EE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7">
    <w:nsid w:val="4B3D2430"/>
    <w:multiLevelType w:val="hybridMultilevel"/>
    <w:tmpl w:val="180274B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8">
    <w:nsid w:val="53595757"/>
    <w:multiLevelType w:val="hybridMultilevel"/>
    <w:tmpl w:val="50DA46EE"/>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5624583E"/>
    <w:multiLevelType w:val="hybridMultilevel"/>
    <w:tmpl w:val="B3926B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7B16F0B"/>
    <w:multiLevelType w:val="hybridMultilevel"/>
    <w:tmpl w:val="B454846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1">
    <w:nsid w:val="5C0273AA"/>
    <w:multiLevelType w:val="hybridMultilevel"/>
    <w:tmpl w:val="13E463B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2">
    <w:nsid w:val="5C155B32"/>
    <w:multiLevelType w:val="hybridMultilevel"/>
    <w:tmpl w:val="B7AE18D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3">
    <w:nsid w:val="5E5E1961"/>
    <w:multiLevelType w:val="hybridMultilevel"/>
    <w:tmpl w:val="D3B085A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2A8C82CA">
      <w:numFmt w:val="bullet"/>
      <w:lvlText w:val="-"/>
      <w:lvlJc w:val="left"/>
      <w:pPr>
        <w:ind w:hanging="360" w:left="2160"/>
      </w:pPr>
      <w:rPr>
        <w:rFonts w:ascii="Arial" w:cs="Arial" w:eastAsiaTheme="minorHAnsi" w:hAnsi="Arial"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4">
    <w:nsid w:val="634E0179"/>
    <w:multiLevelType w:val="hybridMultilevel"/>
    <w:tmpl w:val="7E8C25E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5">
    <w:nsid w:val="646F3925"/>
    <w:multiLevelType w:val="hybridMultilevel"/>
    <w:tmpl w:val="FB02FD52"/>
    <w:lvl w:ilvl="0" w:tplc="0C0A0011">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6">
    <w:nsid w:val="67352531"/>
    <w:multiLevelType w:val="hybridMultilevel"/>
    <w:tmpl w:val="F4B43C1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7">
    <w:nsid w:val="6781190A"/>
    <w:multiLevelType w:val="hybridMultilevel"/>
    <w:tmpl w:val="9DF40A9A"/>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8">
    <w:nsid w:val="67991D17"/>
    <w:multiLevelType w:val="hybridMultilevel"/>
    <w:tmpl w:val="5DAE310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8083E90"/>
    <w:multiLevelType w:val="hybridMultilevel"/>
    <w:tmpl w:val="A704D390"/>
    <w:lvl w:ilvl="0" w:tplc="0C0A0001">
      <w:start w:val="1"/>
      <w:numFmt w:val="bullet"/>
      <w:lvlText w:val=""/>
      <w:lvlJc w:val="left"/>
      <w:pPr>
        <w:ind w:hanging="360" w:left="1068"/>
      </w:pPr>
      <w:rPr>
        <w:rFonts w:ascii="Symbol" w:hAnsi="Symbol" w:hint="default"/>
      </w:rPr>
    </w:lvl>
    <w:lvl w:ilvl="1" w:tentative="1" w:tplc="0C0A0003">
      <w:start w:val="1"/>
      <w:numFmt w:val="bullet"/>
      <w:lvlText w:val="o"/>
      <w:lvlJc w:val="left"/>
      <w:pPr>
        <w:ind w:hanging="360" w:left="1788"/>
      </w:pPr>
      <w:rPr>
        <w:rFonts w:ascii="Courier New" w:cs="Courier New" w:hAnsi="Courier New" w:hint="default"/>
      </w:rPr>
    </w:lvl>
    <w:lvl w:ilvl="2" w:tentative="1" w:tplc="0C0A0005">
      <w:start w:val="1"/>
      <w:numFmt w:val="bullet"/>
      <w:lvlText w:val=""/>
      <w:lvlJc w:val="left"/>
      <w:pPr>
        <w:ind w:hanging="360" w:left="2508"/>
      </w:pPr>
      <w:rPr>
        <w:rFonts w:ascii="Wingdings" w:hAnsi="Wingdings" w:hint="default"/>
      </w:rPr>
    </w:lvl>
    <w:lvl w:ilvl="3" w:tentative="1" w:tplc="0C0A0001">
      <w:start w:val="1"/>
      <w:numFmt w:val="bullet"/>
      <w:lvlText w:val=""/>
      <w:lvlJc w:val="left"/>
      <w:pPr>
        <w:ind w:hanging="360" w:left="3228"/>
      </w:pPr>
      <w:rPr>
        <w:rFonts w:ascii="Symbol" w:hAnsi="Symbol" w:hint="default"/>
      </w:rPr>
    </w:lvl>
    <w:lvl w:ilvl="4" w:tentative="1" w:tplc="0C0A0003">
      <w:start w:val="1"/>
      <w:numFmt w:val="bullet"/>
      <w:lvlText w:val="o"/>
      <w:lvlJc w:val="left"/>
      <w:pPr>
        <w:ind w:hanging="360" w:left="3948"/>
      </w:pPr>
      <w:rPr>
        <w:rFonts w:ascii="Courier New" w:cs="Courier New" w:hAnsi="Courier New" w:hint="default"/>
      </w:rPr>
    </w:lvl>
    <w:lvl w:ilvl="5" w:tentative="1" w:tplc="0C0A0005">
      <w:start w:val="1"/>
      <w:numFmt w:val="bullet"/>
      <w:lvlText w:val=""/>
      <w:lvlJc w:val="left"/>
      <w:pPr>
        <w:ind w:hanging="360" w:left="4668"/>
      </w:pPr>
      <w:rPr>
        <w:rFonts w:ascii="Wingdings" w:hAnsi="Wingdings" w:hint="default"/>
      </w:rPr>
    </w:lvl>
    <w:lvl w:ilvl="6" w:tentative="1" w:tplc="0C0A0001">
      <w:start w:val="1"/>
      <w:numFmt w:val="bullet"/>
      <w:lvlText w:val=""/>
      <w:lvlJc w:val="left"/>
      <w:pPr>
        <w:ind w:hanging="360" w:left="5388"/>
      </w:pPr>
      <w:rPr>
        <w:rFonts w:ascii="Symbol" w:hAnsi="Symbol" w:hint="default"/>
      </w:rPr>
    </w:lvl>
    <w:lvl w:ilvl="7" w:tentative="1" w:tplc="0C0A0003">
      <w:start w:val="1"/>
      <w:numFmt w:val="bullet"/>
      <w:lvlText w:val="o"/>
      <w:lvlJc w:val="left"/>
      <w:pPr>
        <w:ind w:hanging="360" w:left="6108"/>
      </w:pPr>
      <w:rPr>
        <w:rFonts w:ascii="Courier New" w:cs="Courier New" w:hAnsi="Courier New" w:hint="default"/>
      </w:rPr>
    </w:lvl>
    <w:lvl w:ilvl="8" w:tentative="1" w:tplc="0C0A0005">
      <w:start w:val="1"/>
      <w:numFmt w:val="bullet"/>
      <w:lvlText w:val=""/>
      <w:lvlJc w:val="left"/>
      <w:pPr>
        <w:ind w:hanging="360" w:left="6828"/>
      </w:pPr>
      <w:rPr>
        <w:rFonts w:ascii="Wingdings" w:hAnsi="Wingdings" w:hint="default"/>
      </w:rPr>
    </w:lvl>
  </w:abstractNum>
  <w:abstractNum w15:restartNumberingAfterBreak="0" w:abstractNumId="40">
    <w:nsid w:val="680D7F9C"/>
    <w:multiLevelType w:val="hybridMultilevel"/>
    <w:tmpl w:val="A2A64AA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1">
    <w:nsid w:val="6B8C30FB"/>
    <w:multiLevelType w:val="hybridMultilevel"/>
    <w:tmpl w:val="ADEA825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2">
    <w:nsid w:val="70FA6786"/>
    <w:multiLevelType w:val="multilevel"/>
    <w:tmpl w:val="320C5192"/>
    <w:lvl w:ilvl="0">
      <w:start w:val="1"/>
      <w:numFmt w:val="decimal"/>
      <w:pStyle w:val="Heading1"/>
      <w:lvlText w:val="%1"/>
      <w:lvlJc w:val="left"/>
      <w:pPr>
        <w:ind w:hanging="360" w:left="360"/>
      </w:pPr>
      <w:rPr>
        <w:rFonts w:hint="default"/>
      </w:rPr>
    </w:lvl>
    <w:lvl w:ilvl="1">
      <w:start w:val="1"/>
      <w:numFmt w:val="decimal"/>
      <w:pStyle w:val="Heading3"/>
      <w:lvlText w:val="%1.%2"/>
      <w:lvlJc w:val="left"/>
      <w:pPr>
        <w:ind w:hanging="360" w:left="720"/>
      </w:pPr>
      <w:rPr>
        <w:rFonts w:hint="default"/>
      </w:rPr>
    </w:lvl>
    <w:lvl w:ilvl="2">
      <w:start w:val="1"/>
      <w:numFmt w:val="decimal"/>
      <w:pStyle w:val="Heading4"/>
      <w:lvlText w:val="%1.%2.%3"/>
      <w:lvlJc w:val="left"/>
      <w:pPr>
        <w:ind w:hanging="360" w:left="1777"/>
      </w:pPr>
      <w:rPr>
        <w:rFonts w:hint="default"/>
        <w:b/>
        <w:bCs w:val="0"/>
        <w:i w:val="0"/>
        <w:iCs w:val="0"/>
        <w:color w:val="auto"/>
        <w:sz w:val="24"/>
        <w:szCs w:val="24"/>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3">
    <w:nsid w:val="75744274"/>
    <w:multiLevelType w:val="hybridMultilevel"/>
    <w:tmpl w:val="2466D6A6"/>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4">
    <w:nsid w:val="770C66A2"/>
    <w:multiLevelType w:val="hybridMultilevel"/>
    <w:tmpl w:val="62A6D9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5">
    <w:nsid w:val="7919095A"/>
    <w:multiLevelType w:val="hybridMultilevel"/>
    <w:tmpl w:val="EBF814F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6">
    <w:nsid w:val="79296C5A"/>
    <w:multiLevelType w:val="hybridMultilevel"/>
    <w:tmpl w:val="025CC7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7">
    <w:nsid w:val="79E04729"/>
    <w:multiLevelType w:val="hybridMultilevel"/>
    <w:tmpl w:val="82940B6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8">
    <w:nsid w:val="7CC1452B"/>
    <w:multiLevelType w:val="hybridMultilevel"/>
    <w:tmpl w:val="DFDE05D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9">
    <w:nsid w:val="7EF67DF8"/>
    <w:multiLevelType w:val="hybridMultilevel"/>
    <w:tmpl w:val="B8C0259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37169928"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240488" w:numId="2">
    <w:abstractNumId w:val="36"/>
  </w:num>
  <w:num w16cid:durableId="997421113" w:numId="3">
    <w:abstractNumId w:val="49"/>
  </w:num>
  <w:num w16cid:durableId="553084089" w:numId="4">
    <w:abstractNumId w:val="26"/>
  </w:num>
  <w:num w16cid:durableId="1580409136" w:numId="5">
    <w:abstractNumId w:val="32"/>
  </w:num>
  <w:num w16cid:durableId="1864128873" w:numId="6">
    <w:abstractNumId w:val="41"/>
  </w:num>
  <w:num w16cid:durableId="976379152" w:numId="7">
    <w:abstractNumId w:val="44"/>
  </w:num>
  <w:num w16cid:durableId="769400278" w:numId="8">
    <w:abstractNumId w:val="22"/>
  </w:num>
  <w:num w16cid:durableId="566959366" w:numId="9">
    <w:abstractNumId w:val="18"/>
  </w:num>
  <w:num w16cid:durableId="1371801511" w:numId="10">
    <w:abstractNumId w:val="21"/>
  </w:num>
  <w:num w16cid:durableId="754323044" w:numId="11">
    <w:abstractNumId w:val="14"/>
  </w:num>
  <w:num w16cid:durableId="1242254993" w:numId="12">
    <w:abstractNumId w:val="28"/>
  </w:num>
  <w:num w16cid:durableId="235364655" w:numId="13">
    <w:abstractNumId w:val="1"/>
  </w:num>
  <w:num w16cid:durableId="1795294243" w:numId="14">
    <w:abstractNumId w:val="30"/>
  </w:num>
  <w:num w16cid:durableId="621766307" w:numId="15">
    <w:abstractNumId w:val="27"/>
  </w:num>
  <w:num w16cid:durableId="1399399418" w:numId="16">
    <w:abstractNumId w:val="42"/>
  </w:num>
  <w:num w16cid:durableId="1301231391" w:numId="17">
    <w:abstractNumId w:val="33"/>
  </w:num>
  <w:num w16cid:durableId="1277105439" w:numId="18">
    <w:abstractNumId w:val="45"/>
  </w:num>
  <w:num w16cid:durableId="232356975" w:numId="19">
    <w:abstractNumId w:val="35"/>
  </w:num>
  <w:num w16cid:durableId="1769740182" w:numId="20">
    <w:abstractNumId w:val="4"/>
  </w:num>
  <w:num w16cid:durableId="539131650" w:numId="21">
    <w:abstractNumId w:val="23"/>
  </w:num>
  <w:num w16cid:durableId="2012757882" w:numId="22">
    <w:abstractNumId w:val="47"/>
  </w:num>
  <w:num w16cid:durableId="1847355720" w:numId="23">
    <w:abstractNumId w:val="24"/>
  </w:num>
  <w:num w16cid:durableId="1891960593" w:numId="24">
    <w:abstractNumId w:val="20"/>
  </w:num>
  <w:num w16cid:durableId="452872006" w:numId="25">
    <w:abstractNumId w:val="7"/>
  </w:num>
  <w:num w16cid:durableId="1883443370" w:numId="26">
    <w:abstractNumId w:val="46"/>
  </w:num>
  <w:num w16cid:durableId="8601718" w:numId="27">
    <w:abstractNumId w:val="8"/>
  </w:num>
  <w:num w16cid:durableId="610357060" w:numId="28">
    <w:abstractNumId w:val="9"/>
  </w:num>
  <w:num w16cid:durableId="1775829883" w:numId="29">
    <w:abstractNumId w:val="12"/>
  </w:num>
  <w:num w16cid:durableId="2064256333" w:numId="30">
    <w:abstractNumId w:val="39"/>
  </w:num>
  <w:num w16cid:durableId="97648963" w:numId="31">
    <w:abstractNumId w:val="5"/>
  </w:num>
  <w:num w16cid:durableId="237596194" w:numId="32">
    <w:abstractNumId w:val="34"/>
  </w:num>
  <w:num w16cid:durableId="1720743122" w:numId="33">
    <w:abstractNumId w:val="40"/>
  </w:num>
  <w:num w16cid:durableId="139275244" w:numId="34">
    <w:abstractNumId w:val="16"/>
  </w:num>
  <w:num w16cid:durableId="1396128269" w:numId="35">
    <w:abstractNumId w:val="15"/>
  </w:num>
  <w:num w16cid:durableId="196243453" w:numId="36">
    <w:abstractNumId w:val="6"/>
  </w:num>
  <w:num w16cid:durableId="1700935329" w:numId="37">
    <w:abstractNumId w:val="43"/>
  </w:num>
  <w:num w16cid:durableId="1091851393" w:numId="38">
    <w:abstractNumId w:val="11"/>
  </w:num>
  <w:num w16cid:durableId="1636373348" w:numId="39">
    <w:abstractNumId w:val="3"/>
  </w:num>
  <w:num w16cid:durableId="1944989723" w:numId="40">
    <w:abstractNumId w:val="13"/>
  </w:num>
  <w:num w16cid:durableId="481234333" w:numId="41">
    <w:abstractNumId w:val="37"/>
  </w:num>
  <w:num w16cid:durableId="1651861797" w:numId="42">
    <w:abstractNumId w:val="0"/>
  </w:num>
  <w:num w16cid:durableId="1392774489" w:numId="43">
    <w:abstractNumId w:val="17"/>
  </w:num>
  <w:num w16cid:durableId="5402257" w:numId="44">
    <w:abstractNumId w:val="48"/>
  </w:num>
  <w:num w16cid:durableId="1410343753" w:numId="45">
    <w:abstractNumId w:val="29"/>
  </w:num>
  <w:num w16cid:durableId="1376081835" w:numId="46">
    <w:abstractNumId w:val="2"/>
  </w:num>
  <w:num w16cid:durableId="1996566442" w:numId="47">
    <w:abstractNumId w:val="31"/>
  </w:num>
  <w:num w16cid:durableId="2058972281" w:numId="48">
    <w:abstractNumId w:val="19"/>
  </w:num>
  <w:num w16cid:durableId="668289104" w:numId="49">
    <w:abstractNumId w:val="38"/>
  </w:num>
  <w:num w16cid:durableId="1967077567" w:numId="50">
    <w:abstractNumId w:val="2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E7"/>
    <w:rsid w:val="00000D55"/>
    <w:rsid w:val="00001066"/>
    <w:rsid w:val="0000107D"/>
    <w:rsid w:val="000019C8"/>
    <w:rsid w:val="000020AC"/>
    <w:rsid w:val="00003236"/>
    <w:rsid w:val="000042B1"/>
    <w:rsid w:val="00005523"/>
    <w:rsid w:val="00005614"/>
    <w:rsid w:val="00005D94"/>
    <w:rsid w:val="00006456"/>
    <w:rsid w:val="00006F02"/>
    <w:rsid w:val="000071EC"/>
    <w:rsid w:val="0000742D"/>
    <w:rsid w:val="00007DB2"/>
    <w:rsid w:val="00010B94"/>
    <w:rsid w:val="00010CE6"/>
    <w:rsid w:val="00010F01"/>
    <w:rsid w:val="00012657"/>
    <w:rsid w:val="000129A7"/>
    <w:rsid w:val="00012E01"/>
    <w:rsid w:val="000144A1"/>
    <w:rsid w:val="0001465B"/>
    <w:rsid w:val="00015262"/>
    <w:rsid w:val="00015CDD"/>
    <w:rsid w:val="00015EFF"/>
    <w:rsid w:val="0001671B"/>
    <w:rsid w:val="00016E40"/>
    <w:rsid w:val="0001728D"/>
    <w:rsid w:val="00017B39"/>
    <w:rsid w:val="00020BE7"/>
    <w:rsid w:val="00020CD5"/>
    <w:rsid w:val="000218CA"/>
    <w:rsid w:val="000224E2"/>
    <w:rsid w:val="00022930"/>
    <w:rsid w:val="00022C0F"/>
    <w:rsid w:val="0002380D"/>
    <w:rsid w:val="000238AB"/>
    <w:rsid w:val="00024127"/>
    <w:rsid w:val="00024AA9"/>
    <w:rsid w:val="00024B15"/>
    <w:rsid w:val="00024D9C"/>
    <w:rsid w:val="00025CC2"/>
    <w:rsid w:val="0002689A"/>
    <w:rsid w:val="00026F34"/>
    <w:rsid w:val="0002721D"/>
    <w:rsid w:val="000276EF"/>
    <w:rsid w:val="00027A4C"/>
    <w:rsid w:val="00027F51"/>
    <w:rsid w:val="00027FD8"/>
    <w:rsid w:val="00031BBF"/>
    <w:rsid w:val="00032260"/>
    <w:rsid w:val="0003253D"/>
    <w:rsid w:val="00032E73"/>
    <w:rsid w:val="00033885"/>
    <w:rsid w:val="000347B2"/>
    <w:rsid w:val="00034843"/>
    <w:rsid w:val="000348C3"/>
    <w:rsid w:val="00034C0A"/>
    <w:rsid w:val="00034D1A"/>
    <w:rsid w:val="00034EF3"/>
    <w:rsid w:val="0003544D"/>
    <w:rsid w:val="00035E31"/>
    <w:rsid w:val="0003605F"/>
    <w:rsid w:val="0003652C"/>
    <w:rsid w:val="000368F7"/>
    <w:rsid w:val="00036B0A"/>
    <w:rsid w:val="00037033"/>
    <w:rsid w:val="0003763F"/>
    <w:rsid w:val="00037C89"/>
    <w:rsid w:val="000405BE"/>
    <w:rsid w:val="0004101D"/>
    <w:rsid w:val="0004127F"/>
    <w:rsid w:val="000419D8"/>
    <w:rsid w:val="00041ACC"/>
    <w:rsid w:val="00041E02"/>
    <w:rsid w:val="00042134"/>
    <w:rsid w:val="00042217"/>
    <w:rsid w:val="000423AD"/>
    <w:rsid w:val="00042996"/>
    <w:rsid w:val="0004335F"/>
    <w:rsid w:val="000434F2"/>
    <w:rsid w:val="00043C57"/>
    <w:rsid w:val="000445FE"/>
    <w:rsid w:val="00044B2F"/>
    <w:rsid w:val="00046371"/>
    <w:rsid w:val="000469A3"/>
    <w:rsid w:val="00046F82"/>
    <w:rsid w:val="00047C3F"/>
    <w:rsid w:val="00050C13"/>
    <w:rsid w:val="00051138"/>
    <w:rsid w:val="0005267F"/>
    <w:rsid w:val="0005317C"/>
    <w:rsid w:val="000534FA"/>
    <w:rsid w:val="00053B37"/>
    <w:rsid w:val="00054632"/>
    <w:rsid w:val="0005560A"/>
    <w:rsid w:val="00055CA6"/>
    <w:rsid w:val="00055FC6"/>
    <w:rsid w:val="000560D2"/>
    <w:rsid w:val="00056BFF"/>
    <w:rsid w:val="00056C6E"/>
    <w:rsid w:val="000574BD"/>
    <w:rsid w:val="00060750"/>
    <w:rsid w:val="00060B83"/>
    <w:rsid w:val="00061BBA"/>
    <w:rsid w:val="00061CA3"/>
    <w:rsid w:val="0006250D"/>
    <w:rsid w:val="000625B4"/>
    <w:rsid w:val="000627BE"/>
    <w:rsid w:val="00062E77"/>
    <w:rsid w:val="00063845"/>
    <w:rsid w:val="000639C6"/>
    <w:rsid w:val="0006414F"/>
    <w:rsid w:val="00064E4A"/>
    <w:rsid w:val="0006616E"/>
    <w:rsid w:val="00066248"/>
    <w:rsid w:val="0006662B"/>
    <w:rsid w:val="00066CAC"/>
    <w:rsid w:val="00066D6F"/>
    <w:rsid w:val="000670E7"/>
    <w:rsid w:val="000701FC"/>
    <w:rsid w:val="000715DA"/>
    <w:rsid w:val="0007190A"/>
    <w:rsid w:val="00072A2A"/>
    <w:rsid w:val="00072F03"/>
    <w:rsid w:val="000730CD"/>
    <w:rsid w:val="000730EA"/>
    <w:rsid w:val="0007328B"/>
    <w:rsid w:val="00073ADD"/>
    <w:rsid w:val="00073B05"/>
    <w:rsid w:val="00073EE5"/>
    <w:rsid w:val="00074C18"/>
    <w:rsid w:val="00075FBF"/>
    <w:rsid w:val="000771EA"/>
    <w:rsid w:val="00077865"/>
    <w:rsid w:val="00077E6B"/>
    <w:rsid w:val="000807CE"/>
    <w:rsid w:val="00080BC7"/>
    <w:rsid w:val="00081227"/>
    <w:rsid w:val="00081EDF"/>
    <w:rsid w:val="0008211D"/>
    <w:rsid w:val="0008258D"/>
    <w:rsid w:val="00082D5F"/>
    <w:rsid w:val="000836A6"/>
    <w:rsid w:val="00083AB8"/>
    <w:rsid w:val="00083BDD"/>
    <w:rsid w:val="00083C6D"/>
    <w:rsid w:val="0008401F"/>
    <w:rsid w:val="0008418D"/>
    <w:rsid w:val="0008480A"/>
    <w:rsid w:val="000851E2"/>
    <w:rsid w:val="00085D13"/>
    <w:rsid w:val="000864D4"/>
    <w:rsid w:val="00086F5B"/>
    <w:rsid w:val="00087075"/>
    <w:rsid w:val="00087981"/>
    <w:rsid w:val="00087F25"/>
    <w:rsid w:val="000903E4"/>
    <w:rsid w:val="000904E1"/>
    <w:rsid w:val="000905B8"/>
    <w:rsid w:val="000916E5"/>
    <w:rsid w:val="00091B2D"/>
    <w:rsid w:val="0009202E"/>
    <w:rsid w:val="00092630"/>
    <w:rsid w:val="00092762"/>
    <w:rsid w:val="00092A9D"/>
    <w:rsid w:val="00092DE8"/>
    <w:rsid w:val="00093782"/>
    <w:rsid w:val="00093909"/>
    <w:rsid w:val="0009404D"/>
    <w:rsid w:val="000945A8"/>
    <w:rsid w:val="00094698"/>
    <w:rsid w:val="0009518D"/>
    <w:rsid w:val="000952D0"/>
    <w:rsid w:val="0009531B"/>
    <w:rsid w:val="00095C66"/>
    <w:rsid w:val="00095F9C"/>
    <w:rsid w:val="0009652A"/>
    <w:rsid w:val="000A09BB"/>
    <w:rsid w:val="000A1025"/>
    <w:rsid w:val="000A117F"/>
    <w:rsid w:val="000A1AF1"/>
    <w:rsid w:val="000A24F3"/>
    <w:rsid w:val="000A2596"/>
    <w:rsid w:val="000A25DF"/>
    <w:rsid w:val="000A3138"/>
    <w:rsid w:val="000A4645"/>
    <w:rsid w:val="000A49CA"/>
    <w:rsid w:val="000A4BB7"/>
    <w:rsid w:val="000A4CF5"/>
    <w:rsid w:val="000A5537"/>
    <w:rsid w:val="000A588E"/>
    <w:rsid w:val="000A58F2"/>
    <w:rsid w:val="000A5C0A"/>
    <w:rsid w:val="000A5F58"/>
    <w:rsid w:val="000A6647"/>
    <w:rsid w:val="000A6A2E"/>
    <w:rsid w:val="000A6C31"/>
    <w:rsid w:val="000A73FF"/>
    <w:rsid w:val="000B1C93"/>
    <w:rsid w:val="000B27F4"/>
    <w:rsid w:val="000B2ECB"/>
    <w:rsid w:val="000B36F6"/>
    <w:rsid w:val="000B373E"/>
    <w:rsid w:val="000B3B28"/>
    <w:rsid w:val="000B3D93"/>
    <w:rsid w:val="000B3FF5"/>
    <w:rsid w:val="000B486F"/>
    <w:rsid w:val="000B4A6F"/>
    <w:rsid w:val="000B5BE3"/>
    <w:rsid w:val="000B634C"/>
    <w:rsid w:val="000C07E9"/>
    <w:rsid w:val="000C16F8"/>
    <w:rsid w:val="000C19D1"/>
    <w:rsid w:val="000C1C2B"/>
    <w:rsid w:val="000C222A"/>
    <w:rsid w:val="000C2613"/>
    <w:rsid w:val="000C283A"/>
    <w:rsid w:val="000C2A64"/>
    <w:rsid w:val="000C3787"/>
    <w:rsid w:val="000C3961"/>
    <w:rsid w:val="000C466F"/>
    <w:rsid w:val="000C4876"/>
    <w:rsid w:val="000C592B"/>
    <w:rsid w:val="000C5DE7"/>
    <w:rsid w:val="000C647E"/>
    <w:rsid w:val="000C68C5"/>
    <w:rsid w:val="000C69E0"/>
    <w:rsid w:val="000C7287"/>
    <w:rsid w:val="000C77BB"/>
    <w:rsid w:val="000C7B8C"/>
    <w:rsid w:val="000C7C02"/>
    <w:rsid w:val="000D0331"/>
    <w:rsid w:val="000D0CE8"/>
    <w:rsid w:val="000D1692"/>
    <w:rsid w:val="000D1FC1"/>
    <w:rsid w:val="000D295A"/>
    <w:rsid w:val="000D314E"/>
    <w:rsid w:val="000D3FBC"/>
    <w:rsid w:val="000D44EA"/>
    <w:rsid w:val="000D4531"/>
    <w:rsid w:val="000D4941"/>
    <w:rsid w:val="000D4A90"/>
    <w:rsid w:val="000D548F"/>
    <w:rsid w:val="000D54C5"/>
    <w:rsid w:val="000D6A8D"/>
    <w:rsid w:val="000D6B4B"/>
    <w:rsid w:val="000D6C89"/>
    <w:rsid w:val="000D77BE"/>
    <w:rsid w:val="000D7E31"/>
    <w:rsid w:val="000E0382"/>
    <w:rsid w:val="000E041D"/>
    <w:rsid w:val="000E2BB8"/>
    <w:rsid w:val="000E3185"/>
    <w:rsid w:val="000E3734"/>
    <w:rsid w:val="000E61A0"/>
    <w:rsid w:val="000E65FA"/>
    <w:rsid w:val="000E6FAA"/>
    <w:rsid w:val="000E7C5F"/>
    <w:rsid w:val="000E7DA3"/>
    <w:rsid w:val="000E7DAC"/>
    <w:rsid w:val="000F0E65"/>
    <w:rsid w:val="000F1891"/>
    <w:rsid w:val="000F363D"/>
    <w:rsid w:val="000F36AB"/>
    <w:rsid w:val="000F374B"/>
    <w:rsid w:val="000F52FA"/>
    <w:rsid w:val="000F5334"/>
    <w:rsid w:val="000F5B4D"/>
    <w:rsid w:val="000F6538"/>
    <w:rsid w:val="000F7CC5"/>
    <w:rsid w:val="000F7E7E"/>
    <w:rsid w:val="001007E5"/>
    <w:rsid w:val="0010080F"/>
    <w:rsid w:val="00100BC9"/>
    <w:rsid w:val="00100C0B"/>
    <w:rsid w:val="001018BC"/>
    <w:rsid w:val="00101B6E"/>
    <w:rsid w:val="00102BF3"/>
    <w:rsid w:val="00102F0A"/>
    <w:rsid w:val="00104349"/>
    <w:rsid w:val="00104841"/>
    <w:rsid w:val="0010496D"/>
    <w:rsid w:val="00104B08"/>
    <w:rsid w:val="00104D7D"/>
    <w:rsid w:val="00104F89"/>
    <w:rsid w:val="00104FB4"/>
    <w:rsid w:val="001058CE"/>
    <w:rsid w:val="001065B3"/>
    <w:rsid w:val="00106831"/>
    <w:rsid w:val="00107AA7"/>
    <w:rsid w:val="00107C28"/>
    <w:rsid w:val="00107C3D"/>
    <w:rsid w:val="00107E45"/>
    <w:rsid w:val="0011153E"/>
    <w:rsid w:val="001122F8"/>
    <w:rsid w:val="00112CB6"/>
    <w:rsid w:val="00112D81"/>
    <w:rsid w:val="00114122"/>
    <w:rsid w:val="00114920"/>
    <w:rsid w:val="001155B0"/>
    <w:rsid w:val="00115A22"/>
    <w:rsid w:val="00115A3E"/>
    <w:rsid w:val="00116023"/>
    <w:rsid w:val="00116B7B"/>
    <w:rsid w:val="00116F81"/>
    <w:rsid w:val="0011721B"/>
    <w:rsid w:val="00117585"/>
    <w:rsid w:val="001178C2"/>
    <w:rsid w:val="00117A2D"/>
    <w:rsid w:val="001207AB"/>
    <w:rsid w:val="00120E44"/>
    <w:rsid w:val="00121AFC"/>
    <w:rsid w:val="001228D0"/>
    <w:rsid w:val="00123247"/>
    <w:rsid w:val="00123EEC"/>
    <w:rsid w:val="001243BD"/>
    <w:rsid w:val="001245D7"/>
    <w:rsid w:val="00124A5B"/>
    <w:rsid w:val="00124D6D"/>
    <w:rsid w:val="00126480"/>
    <w:rsid w:val="0012652C"/>
    <w:rsid w:val="001304E7"/>
    <w:rsid w:val="00130971"/>
    <w:rsid w:val="00131143"/>
    <w:rsid w:val="0013125C"/>
    <w:rsid w:val="00132588"/>
    <w:rsid w:val="00132F8A"/>
    <w:rsid w:val="00133155"/>
    <w:rsid w:val="00133C7F"/>
    <w:rsid w:val="00133EB5"/>
    <w:rsid w:val="00134023"/>
    <w:rsid w:val="0013422E"/>
    <w:rsid w:val="00134786"/>
    <w:rsid w:val="00134DB0"/>
    <w:rsid w:val="00134E18"/>
    <w:rsid w:val="00134E34"/>
    <w:rsid w:val="00134E38"/>
    <w:rsid w:val="00135A50"/>
    <w:rsid w:val="00135ED3"/>
    <w:rsid w:val="001361D1"/>
    <w:rsid w:val="00136285"/>
    <w:rsid w:val="001362E9"/>
    <w:rsid w:val="00136315"/>
    <w:rsid w:val="00136885"/>
    <w:rsid w:val="00136B38"/>
    <w:rsid w:val="00136D75"/>
    <w:rsid w:val="00137C87"/>
    <w:rsid w:val="00137EC3"/>
    <w:rsid w:val="00140044"/>
    <w:rsid w:val="001401A5"/>
    <w:rsid w:val="00141C25"/>
    <w:rsid w:val="0014247E"/>
    <w:rsid w:val="001426C2"/>
    <w:rsid w:val="00142A94"/>
    <w:rsid w:val="00142AEE"/>
    <w:rsid w:val="001432FB"/>
    <w:rsid w:val="00144D53"/>
    <w:rsid w:val="00144EFE"/>
    <w:rsid w:val="00145466"/>
    <w:rsid w:val="001476D5"/>
    <w:rsid w:val="00150195"/>
    <w:rsid w:val="00150380"/>
    <w:rsid w:val="001504A6"/>
    <w:rsid w:val="00150534"/>
    <w:rsid w:val="001521C2"/>
    <w:rsid w:val="001522E8"/>
    <w:rsid w:val="00152977"/>
    <w:rsid w:val="00154C32"/>
    <w:rsid w:val="00154C9A"/>
    <w:rsid w:val="00154F6D"/>
    <w:rsid w:val="00155136"/>
    <w:rsid w:val="00155536"/>
    <w:rsid w:val="00156821"/>
    <w:rsid w:val="001576D9"/>
    <w:rsid w:val="00157E53"/>
    <w:rsid w:val="00157F0E"/>
    <w:rsid w:val="00160CAC"/>
    <w:rsid w:val="00161239"/>
    <w:rsid w:val="001615FC"/>
    <w:rsid w:val="00161D13"/>
    <w:rsid w:val="00161E17"/>
    <w:rsid w:val="00162B39"/>
    <w:rsid w:val="00162BB8"/>
    <w:rsid w:val="00163C97"/>
    <w:rsid w:val="00163FF2"/>
    <w:rsid w:val="00164E92"/>
    <w:rsid w:val="00165163"/>
    <w:rsid w:val="001658CD"/>
    <w:rsid w:val="00165988"/>
    <w:rsid w:val="001660EF"/>
    <w:rsid w:val="001671C1"/>
    <w:rsid w:val="00167AD9"/>
    <w:rsid w:val="00167E86"/>
    <w:rsid w:val="00171554"/>
    <w:rsid w:val="00171D4D"/>
    <w:rsid w:val="001732DA"/>
    <w:rsid w:val="00173445"/>
    <w:rsid w:val="001741AF"/>
    <w:rsid w:val="00174272"/>
    <w:rsid w:val="0017441F"/>
    <w:rsid w:val="0017449D"/>
    <w:rsid w:val="00174E08"/>
    <w:rsid w:val="00175180"/>
    <w:rsid w:val="00175551"/>
    <w:rsid w:val="001757D9"/>
    <w:rsid w:val="00176015"/>
    <w:rsid w:val="00176049"/>
    <w:rsid w:val="001763AF"/>
    <w:rsid w:val="00176848"/>
    <w:rsid w:val="00176E8E"/>
    <w:rsid w:val="001770D4"/>
    <w:rsid w:val="001772E2"/>
    <w:rsid w:val="001777E5"/>
    <w:rsid w:val="001811C3"/>
    <w:rsid w:val="0018125A"/>
    <w:rsid w:val="00181EB2"/>
    <w:rsid w:val="00182343"/>
    <w:rsid w:val="001828DF"/>
    <w:rsid w:val="00183449"/>
    <w:rsid w:val="00183671"/>
    <w:rsid w:val="0018503F"/>
    <w:rsid w:val="0018559D"/>
    <w:rsid w:val="00185DF8"/>
    <w:rsid w:val="00186AE5"/>
    <w:rsid w:val="0018729B"/>
    <w:rsid w:val="001874D4"/>
    <w:rsid w:val="00187B1D"/>
    <w:rsid w:val="00187B9A"/>
    <w:rsid w:val="00190C4F"/>
    <w:rsid w:val="00191092"/>
    <w:rsid w:val="0019144E"/>
    <w:rsid w:val="001915E7"/>
    <w:rsid w:val="00191A21"/>
    <w:rsid w:val="001937C3"/>
    <w:rsid w:val="00193C4F"/>
    <w:rsid w:val="00194E10"/>
    <w:rsid w:val="00195619"/>
    <w:rsid w:val="00195EC4"/>
    <w:rsid w:val="001964A5"/>
    <w:rsid w:val="0019667C"/>
    <w:rsid w:val="00197049"/>
    <w:rsid w:val="00197150"/>
    <w:rsid w:val="001972FE"/>
    <w:rsid w:val="0019733A"/>
    <w:rsid w:val="001A0614"/>
    <w:rsid w:val="001A0767"/>
    <w:rsid w:val="001A0B7D"/>
    <w:rsid w:val="001A0D3F"/>
    <w:rsid w:val="001A1338"/>
    <w:rsid w:val="001A1835"/>
    <w:rsid w:val="001A383D"/>
    <w:rsid w:val="001A3A3A"/>
    <w:rsid w:val="001A4509"/>
    <w:rsid w:val="001A4869"/>
    <w:rsid w:val="001A49F2"/>
    <w:rsid w:val="001A59F1"/>
    <w:rsid w:val="001A5BBA"/>
    <w:rsid w:val="001A6CF2"/>
    <w:rsid w:val="001A72F9"/>
    <w:rsid w:val="001B0816"/>
    <w:rsid w:val="001B0DCA"/>
    <w:rsid w:val="001B301E"/>
    <w:rsid w:val="001B3565"/>
    <w:rsid w:val="001B418D"/>
    <w:rsid w:val="001B4C76"/>
    <w:rsid w:val="001B4E65"/>
    <w:rsid w:val="001B4FCB"/>
    <w:rsid w:val="001B541A"/>
    <w:rsid w:val="001B58F0"/>
    <w:rsid w:val="001B62EC"/>
    <w:rsid w:val="001B6F6D"/>
    <w:rsid w:val="001B72F0"/>
    <w:rsid w:val="001B76D0"/>
    <w:rsid w:val="001C1B1C"/>
    <w:rsid w:val="001C38DB"/>
    <w:rsid w:val="001C3AED"/>
    <w:rsid w:val="001C3DDE"/>
    <w:rsid w:val="001C41CD"/>
    <w:rsid w:val="001C461C"/>
    <w:rsid w:val="001C57EB"/>
    <w:rsid w:val="001C65D8"/>
    <w:rsid w:val="001C67F0"/>
    <w:rsid w:val="001C7288"/>
    <w:rsid w:val="001C74EA"/>
    <w:rsid w:val="001C7A87"/>
    <w:rsid w:val="001D04BB"/>
    <w:rsid w:val="001D164A"/>
    <w:rsid w:val="001D2200"/>
    <w:rsid w:val="001D2DF9"/>
    <w:rsid w:val="001D30DA"/>
    <w:rsid w:val="001D399C"/>
    <w:rsid w:val="001D3E1F"/>
    <w:rsid w:val="001D43EA"/>
    <w:rsid w:val="001D553D"/>
    <w:rsid w:val="001D58BC"/>
    <w:rsid w:val="001D62E3"/>
    <w:rsid w:val="001D69E7"/>
    <w:rsid w:val="001D75F4"/>
    <w:rsid w:val="001D7641"/>
    <w:rsid w:val="001D7F0B"/>
    <w:rsid w:val="001E01C4"/>
    <w:rsid w:val="001E0A12"/>
    <w:rsid w:val="001E0B05"/>
    <w:rsid w:val="001E1373"/>
    <w:rsid w:val="001E1510"/>
    <w:rsid w:val="001E1560"/>
    <w:rsid w:val="001E2603"/>
    <w:rsid w:val="001E272A"/>
    <w:rsid w:val="001E2828"/>
    <w:rsid w:val="001E3769"/>
    <w:rsid w:val="001E4013"/>
    <w:rsid w:val="001E511A"/>
    <w:rsid w:val="001E6222"/>
    <w:rsid w:val="001E6D1F"/>
    <w:rsid w:val="001E6E30"/>
    <w:rsid w:val="001E705E"/>
    <w:rsid w:val="001E74F1"/>
    <w:rsid w:val="001F0903"/>
    <w:rsid w:val="001F0B4C"/>
    <w:rsid w:val="001F0E41"/>
    <w:rsid w:val="001F2658"/>
    <w:rsid w:val="001F3B16"/>
    <w:rsid w:val="001F4A6A"/>
    <w:rsid w:val="001F4C35"/>
    <w:rsid w:val="001F63BB"/>
    <w:rsid w:val="001F6F8C"/>
    <w:rsid w:val="001F6FEF"/>
    <w:rsid w:val="001F74E3"/>
    <w:rsid w:val="001F78F6"/>
    <w:rsid w:val="001F793D"/>
    <w:rsid w:val="001F7EEF"/>
    <w:rsid w:val="00200896"/>
    <w:rsid w:val="00200CB1"/>
    <w:rsid w:val="00200F0C"/>
    <w:rsid w:val="00201614"/>
    <w:rsid w:val="00201869"/>
    <w:rsid w:val="002027F0"/>
    <w:rsid w:val="00203F52"/>
    <w:rsid w:val="00204204"/>
    <w:rsid w:val="00204484"/>
    <w:rsid w:val="00204A9D"/>
    <w:rsid w:val="00205536"/>
    <w:rsid w:val="0020566F"/>
    <w:rsid w:val="0020617A"/>
    <w:rsid w:val="002062A0"/>
    <w:rsid w:val="002063A4"/>
    <w:rsid w:val="00206428"/>
    <w:rsid w:val="00206772"/>
    <w:rsid w:val="002068D3"/>
    <w:rsid w:val="00206B0C"/>
    <w:rsid w:val="002072BC"/>
    <w:rsid w:val="002075AA"/>
    <w:rsid w:val="00207781"/>
    <w:rsid w:val="0021201D"/>
    <w:rsid w:val="002145DC"/>
    <w:rsid w:val="00214962"/>
    <w:rsid w:val="00214DF1"/>
    <w:rsid w:val="00215322"/>
    <w:rsid w:val="00215762"/>
    <w:rsid w:val="00215935"/>
    <w:rsid w:val="002202C8"/>
    <w:rsid w:val="00220A1B"/>
    <w:rsid w:val="00220CBC"/>
    <w:rsid w:val="00220CC5"/>
    <w:rsid w:val="00222464"/>
    <w:rsid w:val="0022248C"/>
    <w:rsid w:val="00223114"/>
    <w:rsid w:val="002237B2"/>
    <w:rsid w:val="0022426D"/>
    <w:rsid w:val="00224A2F"/>
    <w:rsid w:val="00224B8F"/>
    <w:rsid w:val="00224C3E"/>
    <w:rsid w:val="00224D99"/>
    <w:rsid w:val="002256CA"/>
    <w:rsid w:val="002258A7"/>
    <w:rsid w:val="002258C4"/>
    <w:rsid w:val="00226680"/>
    <w:rsid w:val="002269D5"/>
    <w:rsid w:val="002272A1"/>
    <w:rsid w:val="002309C4"/>
    <w:rsid w:val="00230C44"/>
    <w:rsid w:val="00230CE7"/>
    <w:rsid w:val="0023107C"/>
    <w:rsid w:val="00231C3A"/>
    <w:rsid w:val="00231D6D"/>
    <w:rsid w:val="00232B6A"/>
    <w:rsid w:val="00234662"/>
    <w:rsid w:val="002353DB"/>
    <w:rsid w:val="002354DC"/>
    <w:rsid w:val="00236299"/>
    <w:rsid w:val="002364CA"/>
    <w:rsid w:val="00236747"/>
    <w:rsid w:val="002376EA"/>
    <w:rsid w:val="00237A39"/>
    <w:rsid w:val="00240092"/>
    <w:rsid w:val="00240794"/>
    <w:rsid w:val="00241F6F"/>
    <w:rsid w:val="00241F92"/>
    <w:rsid w:val="002422E5"/>
    <w:rsid w:val="00242712"/>
    <w:rsid w:val="00242CF4"/>
    <w:rsid w:val="00242E94"/>
    <w:rsid w:val="00243A7F"/>
    <w:rsid w:val="002440D7"/>
    <w:rsid w:val="002441EF"/>
    <w:rsid w:val="00244887"/>
    <w:rsid w:val="00245A0F"/>
    <w:rsid w:val="002464F2"/>
    <w:rsid w:val="00246762"/>
    <w:rsid w:val="00246916"/>
    <w:rsid w:val="00246CB8"/>
    <w:rsid w:val="00247079"/>
    <w:rsid w:val="0024717C"/>
    <w:rsid w:val="00247726"/>
    <w:rsid w:val="0025044C"/>
    <w:rsid w:val="00250558"/>
    <w:rsid w:val="002508D4"/>
    <w:rsid w:val="002514F4"/>
    <w:rsid w:val="0025152A"/>
    <w:rsid w:val="002516BF"/>
    <w:rsid w:val="00252804"/>
    <w:rsid w:val="00252DED"/>
    <w:rsid w:val="00252FE8"/>
    <w:rsid w:val="00253BE7"/>
    <w:rsid w:val="00253D8C"/>
    <w:rsid w:val="00253E59"/>
    <w:rsid w:val="0025430A"/>
    <w:rsid w:val="00254484"/>
    <w:rsid w:val="0025482F"/>
    <w:rsid w:val="00254D35"/>
    <w:rsid w:val="00255E3B"/>
    <w:rsid w:val="002567EF"/>
    <w:rsid w:val="00256E60"/>
    <w:rsid w:val="002579A2"/>
    <w:rsid w:val="00260329"/>
    <w:rsid w:val="002603D7"/>
    <w:rsid w:val="00261BE7"/>
    <w:rsid w:val="002628EC"/>
    <w:rsid w:val="0026327C"/>
    <w:rsid w:val="0026385D"/>
    <w:rsid w:val="0026461F"/>
    <w:rsid w:val="00264C69"/>
    <w:rsid w:val="00265FCF"/>
    <w:rsid w:val="00266D43"/>
    <w:rsid w:val="002671DE"/>
    <w:rsid w:val="00267450"/>
    <w:rsid w:val="00270168"/>
    <w:rsid w:val="002705B6"/>
    <w:rsid w:val="002713F6"/>
    <w:rsid w:val="002715E7"/>
    <w:rsid w:val="002725FD"/>
    <w:rsid w:val="00273E80"/>
    <w:rsid w:val="00273E96"/>
    <w:rsid w:val="00275241"/>
    <w:rsid w:val="00275FDE"/>
    <w:rsid w:val="00275FE8"/>
    <w:rsid w:val="002765AB"/>
    <w:rsid w:val="00276673"/>
    <w:rsid w:val="00276B6C"/>
    <w:rsid w:val="00277144"/>
    <w:rsid w:val="002774E6"/>
    <w:rsid w:val="00277605"/>
    <w:rsid w:val="00277B1F"/>
    <w:rsid w:val="00280692"/>
    <w:rsid w:val="00280FEF"/>
    <w:rsid w:val="002818D2"/>
    <w:rsid w:val="00281979"/>
    <w:rsid w:val="0028209E"/>
    <w:rsid w:val="00282D7A"/>
    <w:rsid w:val="00283053"/>
    <w:rsid w:val="002838CF"/>
    <w:rsid w:val="002838D9"/>
    <w:rsid w:val="002839C1"/>
    <w:rsid w:val="00283D0C"/>
    <w:rsid w:val="00284180"/>
    <w:rsid w:val="00285540"/>
    <w:rsid w:val="00285A4A"/>
    <w:rsid w:val="0028726B"/>
    <w:rsid w:val="00287C0D"/>
    <w:rsid w:val="002906D8"/>
    <w:rsid w:val="00290C96"/>
    <w:rsid w:val="00291545"/>
    <w:rsid w:val="00292122"/>
    <w:rsid w:val="0029227F"/>
    <w:rsid w:val="00292383"/>
    <w:rsid w:val="00293465"/>
    <w:rsid w:val="00293C0C"/>
    <w:rsid w:val="00293D1C"/>
    <w:rsid w:val="00294A07"/>
    <w:rsid w:val="00294BC9"/>
    <w:rsid w:val="00294D2A"/>
    <w:rsid w:val="00296625"/>
    <w:rsid w:val="0029693C"/>
    <w:rsid w:val="00296A69"/>
    <w:rsid w:val="0029703E"/>
    <w:rsid w:val="00297299"/>
    <w:rsid w:val="002A0870"/>
    <w:rsid w:val="002A1A6A"/>
    <w:rsid w:val="002A4099"/>
    <w:rsid w:val="002A43D7"/>
    <w:rsid w:val="002A5557"/>
    <w:rsid w:val="002A5B41"/>
    <w:rsid w:val="002A5F5B"/>
    <w:rsid w:val="002A6144"/>
    <w:rsid w:val="002A64B6"/>
    <w:rsid w:val="002A6D83"/>
    <w:rsid w:val="002A738A"/>
    <w:rsid w:val="002A73A7"/>
    <w:rsid w:val="002B0156"/>
    <w:rsid w:val="002B01D7"/>
    <w:rsid w:val="002B04A3"/>
    <w:rsid w:val="002B0B46"/>
    <w:rsid w:val="002B24F2"/>
    <w:rsid w:val="002B2544"/>
    <w:rsid w:val="002B2878"/>
    <w:rsid w:val="002B31ED"/>
    <w:rsid w:val="002B37DA"/>
    <w:rsid w:val="002B38E5"/>
    <w:rsid w:val="002B3EA2"/>
    <w:rsid w:val="002B5313"/>
    <w:rsid w:val="002B597C"/>
    <w:rsid w:val="002B5B06"/>
    <w:rsid w:val="002B5D55"/>
    <w:rsid w:val="002B6D79"/>
    <w:rsid w:val="002B727C"/>
    <w:rsid w:val="002B7D1D"/>
    <w:rsid w:val="002C0308"/>
    <w:rsid w:val="002C0A9B"/>
    <w:rsid w:val="002C0E8C"/>
    <w:rsid w:val="002C0F68"/>
    <w:rsid w:val="002C1595"/>
    <w:rsid w:val="002C16D1"/>
    <w:rsid w:val="002C199E"/>
    <w:rsid w:val="002C1B03"/>
    <w:rsid w:val="002C1C5C"/>
    <w:rsid w:val="002C2C01"/>
    <w:rsid w:val="002C3074"/>
    <w:rsid w:val="002C3F95"/>
    <w:rsid w:val="002C43C2"/>
    <w:rsid w:val="002C48CC"/>
    <w:rsid w:val="002C4EDE"/>
    <w:rsid w:val="002C5A98"/>
    <w:rsid w:val="002C5EA3"/>
    <w:rsid w:val="002C6973"/>
    <w:rsid w:val="002C69FF"/>
    <w:rsid w:val="002C6A70"/>
    <w:rsid w:val="002C7211"/>
    <w:rsid w:val="002C7B1F"/>
    <w:rsid w:val="002C7D11"/>
    <w:rsid w:val="002D0CC0"/>
    <w:rsid w:val="002D0E1F"/>
    <w:rsid w:val="002D0F3A"/>
    <w:rsid w:val="002D15E0"/>
    <w:rsid w:val="002D18A1"/>
    <w:rsid w:val="002D1973"/>
    <w:rsid w:val="002D1A97"/>
    <w:rsid w:val="002D2D11"/>
    <w:rsid w:val="002D31FC"/>
    <w:rsid w:val="002D38A5"/>
    <w:rsid w:val="002D3B5A"/>
    <w:rsid w:val="002D4F73"/>
    <w:rsid w:val="002D676B"/>
    <w:rsid w:val="002D707B"/>
    <w:rsid w:val="002D7942"/>
    <w:rsid w:val="002D7959"/>
    <w:rsid w:val="002E0ADF"/>
    <w:rsid w:val="002E1312"/>
    <w:rsid w:val="002E1942"/>
    <w:rsid w:val="002E288F"/>
    <w:rsid w:val="002E3416"/>
    <w:rsid w:val="002E3476"/>
    <w:rsid w:val="002E3848"/>
    <w:rsid w:val="002E38AE"/>
    <w:rsid w:val="002E40CA"/>
    <w:rsid w:val="002E4B0B"/>
    <w:rsid w:val="002E5360"/>
    <w:rsid w:val="002E5496"/>
    <w:rsid w:val="002E56A8"/>
    <w:rsid w:val="002E5FBA"/>
    <w:rsid w:val="002E7592"/>
    <w:rsid w:val="002E766E"/>
    <w:rsid w:val="002E7C50"/>
    <w:rsid w:val="002F010A"/>
    <w:rsid w:val="002F027A"/>
    <w:rsid w:val="002F0F51"/>
    <w:rsid w:val="002F2584"/>
    <w:rsid w:val="002F453E"/>
    <w:rsid w:val="002F5436"/>
    <w:rsid w:val="002F5B8F"/>
    <w:rsid w:val="002F76AC"/>
    <w:rsid w:val="002F7F61"/>
    <w:rsid w:val="003009B4"/>
    <w:rsid w:val="0030535F"/>
    <w:rsid w:val="00305729"/>
    <w:rsid w:val="00305AD4"/>
    <w:rsid w:val="00305B74"/>
    <w:rsid w:val="003062E9"/>
    <w:rsid w:val="003068CB"/>
    <w:rsid w:val="00306AE6"/>
    <w:rsid w:val="00307B12"/>
    <w:rsid w:val="00307E60"/>
    <w:rsid w:val="00310340"/>
    <w:rsid w:val="0031063A"/>
    <w:rsid w:val="003115B8"/>
    <w:rsid w:val="0031183C"/>
    <w:rsid w:val="00312230"/>
    <w:rsid w:val="0031250F"/>
    <w:rsid w:val="00312974"/>
    <w:rsid w:val="00312E89"/>
    <w:rsid w:val="00313385"/>
    <w:rsid w:val="00313538"/>
    <w:rsid w:val="00313B1F"/>
    <w:rsid w:val="003144DF"/>
    <w:rsid w:val="00314F9C"/>
    <w:rsid w:val="00315671"/>
    <w:rsid w:val="003162C7"/>
    <w:rsid w:val="003166A8"/>
    <w:rsid w:val="00316D6E"/>
    <w:rsid w:val="00316DEA"/>
    <w:rsid w:val="00317B93"/>
    <w:rsid w:val="0032065A"/>
    <w:rsid w:val="00320B9A"/>
    <w:rsid w:val="003212B5"/>
    <w:rsid w:val="00321379"/>
    <w:rsid w:val="00321655"/>
    <w:rsid w:val="0032293A"/>
    <w:rsid w:val="00323988"/>
    <w:rsid w:val="00323E8B"/>
    <w:rsid w:val="00323F76"/>
    <w:rsid w:val="00324752"/>
    <w:rsid w:val="00324D00"/>
    <w:rsid w:val="003251FA"/>
    <w:rsid w:val="0032526F"/>
    <w:rsid w:val="00325359"/>
    <w:rsid w:val="003253F6"/>
    <w:rsid w:val="00325CEB"/>
    <w:rsid w:val="0032607C"/>
    <w:rsid w:val="00326643"/>
    <w:rsid w:val="0032690F"/>
    <w:rsid w:val="00331A41"/>
    <w:rsid w:val="00331DD0"/>
    <w:rsid w:val="003334F4"/>
    <w:rsid w:val="00333637"/>
    <w:rsid w:val="003342BA"/>
    <w:rsid w:val="003349ED"/>
    <w:rsid w:val="0033520F"/>
    <w:rsid w:val="00335EC6"/>
    <w:rsid w:val="00336925"/>
    <w:rsid w:val="00336FDF"/>
    <w:rsid w:val="00337B1E"/>
    <w:rsid w:val="00343502"/>
    <w:rsid w:val="003438BC"/>
    <w:rsid w:val="00343C8E"/>
    <w:rsid w:val="003442C3"/>
    <w:rsid w:val="00344C0C"/>
    <w:rsid w:val="00344D2F"/>
    <w:rsid w:val="0034542A"/>
    <w:rsid w:val="00345743"/>
    <w:rsid w:val="00345BF3"/>
    <w:rsid w:val="00345EDE"/>
    <w:rsid w:val="00346098"/>
    <w:rsid w:val="003460DE"/>
    <w:rsid w:val="00346245"/>
    <w:rsid w:val="003475F4"/>
    <w:rsid w:val="00347994"/>
    <w:rsid w:val="00350E8A"/>
    <w:rsid w:val="0035123C"/>
    <w:rsid w:val="00351387"/>
    <w:rsid w:val="00352A1F"/>
    <w:rsid w:val="00352DD0"/>
    <w:rsid w:val="00352DE6"/>
    <w:rsid w:val="00352F8A"/>
    <w:rsid w:val="00353063"/>
    <w:rsid w:val="00354057"/>
    <w:rsid w:val="003540FF"/>
    <w:rsid w:val="0035487B"/>
    <w:rsid w:val="00354E55"/>
    <w:rsid w:val="00355813"/>
    <w:rsid w:val="00355BAE"/>
    <w:rsid w:val="0035651C"/>
    <w:rsid w:val="00360140"/>
    <w:rsid w:val="00360212"/>
    <w:rsid w:val="0036201E"/>
    <w:rsid w:val="003620ED"/>
    <w:rsid w:val="0036454A"/>
    <w:rsid w:val="003646D5"/>
    <w:rsid w:val="00365954"/>
    <w:rsid w:val="003666F1"/>
    <w:rsid w:val="003667F0"/>
    <w:rsid w:val="00366B4C"/>
    <w:rsid w:val="00371270"/>
    <w:rsid w:val="003713C8"/>
    <w:rsid w:val="0037181E"/>
    <w:rsid w:val="00371E07"/>
    <w:rsid w:val="00372F9E"/>
    <w:rsid w:val="003733D4"/>
    <w:rsid w:val="00374350"/>
    <w:rsid w:val="003757AE"/>
    <w:rsid w:val="00377B62"/>
    <w:rsid w:val="003800E2"/>
    <w:rsid w:val="0038015E"/>
    <w:rsid w:val="003802A7"/>
    <w:rsid w:val="003809F4"/>
    <w:rsid w:val="00380CFC"/>
    <w:rsid w:val="00380DA5"/>
    <w:rsid w:val="0038110B"/>
    <w:rsid w:val="00381774"/>
    <w:rsid w:val="00382BFB"/>
    <w:rsid w:val="00382F54"/>
    <w:rsid w:val="0038327E"/>
    <w:rsid w:val="003835F0"/>
    <w:rsid w:val="0038439E"/>
    <w:rsid w:val="003843C3"/>
    <w:rsid w:val="00384C3D"/>
    <w:rsid w:val="0038564F"/>
    <w:rsid w:val="0038682D"/>
    <w:rsid w:val="00386A62"/>
    <w:rsid w:val="00386E05"/>
    <w:rsid w:val="00387874"/>
    <w:rsid w:val="00387D6D"/>
    <w:rsid w:val="0039164D"/>
    <w:rsid w:val="003916A2"/>
    <w:rsid w:val="00391862"/>
    <w:rsid w:val="00391D10"/>
    <w:rsid w:val="00391D56"/>
    <w:rsid w:val="003923FE"/>
    <w:rsid w:val="003924D8"/>
    <w:rsid w:val="00393467"/>
    <w:rsid w:val="003935CF"/>
    <w:rsid w:val="003937E0"/>
    <w:rsid w:val="00394409"/>
    <w:rsid w:val="003948BE"/>
    <w:rsid w:val="00395034"/>
    <w:rsid w:val="00396057"/>
    <w:rsid w:val="003964BC"/>
    <w:rsid w:val="00396DB5"/>
    <w:rsid w:val="0039707F"/>
    <w:rsid w:val="003971CF"/>
    <w:rsid w:val="00397319"/>
    <w:rsid w:val="003978C6"/>
    <w:rsid w:val="003978EC"/>
    <w:rsid w:val="003A0166"/>
    <w:rsid w:val="003A0478"/>
    <w:rsid w:val="003A05D6"/>
    <w:rsid w:val="003A0CF8"/>
    <w:rsid w:val="003A0D0E"/>
    <w:rsid w:val="003A0E7F"/>
    <w:rsid w:val="003A0F9C"/>
    <w:rsid w:val="003A2460"/>
    <w:rsid w:val="003A25D2"/>
    <w:rsid w:val="003A2F2D"/>
    <w:rsid w:val="003A46D9"/>
    <w:rsid w:val="003A4FC1"/>
    <w:rsid w:val="003A5004"/>
    <w:rsid w:val="003A52D2"/>
    <w:rsid w:val="003A5759"/>
    <w:rsid w:val="003A60B6"/>
    <w:rsid w:val="003A68BE"/>
    <w:rsid w:val="003B0466"/>
    <w:rsid w:val="003B0A6E"/>
    <w:rsid w:val="003B1D14"/>
    <w:rsid w:val="003B2051"/>
    <w:rsid w:val="003B205F"/>
    <w:rsid w:val="003B21E6"/>
    <w:rsid w:val="003B2B9C"/>
    <w:rsid w:val="003B2E30"/>
    <w:rsid w:val="003B4087"/>
    <w:rsid w:val="003B4565"/>
    <w:rsid w:val="003B5732"/>
    <w:rsid w:val="003B5854"/>
    <w:rsid w:val="003B7536"/>
    <w:rsid w:val="003B7A8C"/>
    <w:rsid w:val="003B7E81"/>
    <w:rsid w:val="003B7FC7"/>
    <w:rsid w:val="003C0175"/>
    <w:rsid w:val="003C059E"/>
    <w:rsid w:val="003C0E40"/>
    <w:rsid w:val="003C0E7A"/>
    <w:rsid w:val="003C0F15"/>
    <w:rsid w:val="003C12CC"/>
    <w:rsid w:val="003C1B40"/>
    <w:rsid w:val="003C1BEA"/>
    <w:rsid w:val="003C2162"/>
    <w:rsid w:val="003C24DF"/>
    <w:rsid w:val="003C2AFD"/>
    <w:rsid w:val="003C366E"/>
    <w:rsid w:val="003C37E7"/>
    <w:rsid w:val="003C3C42"/>
    <w:rsid w:val="003C5E45"/>
    <w:rsid w:val="003C7228"/>
    <w:rsid w:val="003C74FC"/>
    <w:rsid w:val="003D00E3"/>
    <w:rsid w:val="003D0312"/>
    <w:rsid w:val="003D04B4"/>
    <w:rsid w:val="003D102A"/>
    <w:rsid w:val="003D11DD"/>
    <w:rsid w:val="003D120B"/>
    <w:rsid w:val="003D230B"/>
    <w:rsid w:val="003D2A9E"/>
    <w:rsid w:val="003D3962"/>
    <w:rsid w:val="003D3A78"/>
    <w:rsid w:val="003D455C"/>
    <w:rsid w:val="003D603A"/>
    <w:rsid w:val="003D67E3"/>
    <w:rsid w:val="003D70C3"/>
    <w:rsid w:val="003D76B8"/>
    <w:rsid w:val="003E036E"/>
    <w:rsid w:val="003E047D"/>
    <w:rsid w:val="003E0D56"/>
    <w:rsid w:val="003E1144"/>
    <w:rsid w:val="003E14E3"/>
    <w:rsid w:val="003E1977"/>
    <w:rsid w:val="003E1D26"/>
    <w:rsid w:val="003E2215"/>
    <w:rsid w:val="003E24EC"/>
    <w:rsid w:val="003E2551"/>
    <w:rsid w:val="003E25E9"/>
    <w:rsid w:val="003E2E4D"/>
    <w:rsid w:val="003E30D4"/>
    <w:rsid w:val="003E417A"/>
    <w:rsid w:val="003E418F"/>
    <w:rsid w:val="003E4999"/>
    <w:rsid w:val="003E49FE"/>
    <w:rsid w:val="003E4A7F"/>
    <w:rsid w:val="003E4B6D"/>
    <w:rsid w:val="003E6ED9"/>
    <w:rsid w:val="003E74BB"/>
    <w:rsid w:val="003E7655"/>
    <w:rsid w:val="003E79AA"/>
    <w:rsid w:val="003E7E2D"/>
    <w:rsid w:val="003F058B"/>
    <w:rsid w:val="003F07B1"/>
    <w:rsid w:val="003F0DF1"/>
    <w:rsid w:val="003F15AA"/>
    <w:rsid w:val="003F1A2E"/>
    <w:rsid w:val="003F1D1C"/>
    <w:rsid w:val="003F2BE3"/>
    <w:rsid w:val="003F3FAD"/>
    <w:rsid w:val="003F54AD"/>
    <w:rsid w:val="003F5C22"/>
    <w:rsid w:val="003F60F1"/>
    <w:rsid w:val="003F6402"/>
    <w:rsid w:val="003F6409"/>
    <w:rsid w:val="003F6712"/>
    <w:rsid w:val="003F7523"/>
    <w:rsid w:val="003F7DEA"/>
    <w:rsid w:val="00400527"/>
    <w:rsid w:val="00400FB0"/>
    <w:rsid w:val="0040135C"/>
    <w:rsid w:val="004014A0"/>
    <w:rsid w:val="00401A4A"/>
    <w:rsid w:val="0040210C"/>
    <w:rsid w:val="004023C6"/>
    <w:rsid w:val="004030F5"/>
    <w:rsid w:val="00403331"/>
    <w:rsid w:val="00405058"/>
    <w:rsid w:val="004052D2"/>
    <w:rsid w:val="00405A26"/>
    <w:rsid w:val="00406352"/>
    <w:rsid w:val="00406441"/>
    <w:rsid w:val="00406EB0"/>
    <w:rsid w:val="00406F4A"/>
    <w:rsid w:val="004074F3"/>
    <w:rsid w:val="00407AAD"/>
    <w:rsid w:val="00407E37"/>
    <w:rsid w:val="00407E59"/>
    <w:rsid w:val="00411ADA"/>
    <w:rsid w:val="00412412"/>
    <w:rsid w:val="0041362A"/>
    <w:rsid w:val="00413A95"/>
    <w:rsid w:val="00413E50"/>
    <w:rsid w:val="00414211"/>
    <w:rsid w:val="00414590"/>
    <w:rsid w:val="00414EC1"/>
    <w:rsid w:val="00415209"/>
    <w:rsid w:val="004169D3"/>
    <w:rsid w:val="00417171"/>
    <w:rsid w:val="00417FAE"/>
    <w:rsid w:val="00420C59"/>
    <w:rsid w:val="00420DA4"/>
    <w:rsid w:val="00420F86"/>
    <w:rsid w:val="004212F9"/>
    <w:rsid w:val="00421884"/>
    <w:rsid w:val="00421945"/>
    <w:rsid w:val="004221EA"/>
    <w:rsid w:val="00422AE0"/>
    <w:rsid w:val="004231FE"/>
    <w:rsid w:val="004234DC"/>
    <w:rsid w:val="00423AC7"/>
    <w:rsid w:val="00424611"/>
    <w:rsid w:val="0042482A"/>
    <w:rsid w:val="00424C2F"/>
    <w:rsid w:val="004254D9"/>
    <w:rsid w:val="004255A8"/>
    <w:rsid w:val="004257F3"/>
    <w:rsid w:val="0042587E"/>
    <w:rsid w:val="00426A9B"/>
    <w:rsid w:val="0042708A"/>
    <w:rsid w:val="0042791E"/>
    <w:rsid w:val="00427D8A"/>
    <w:rsid w:val="00430052"/>
    <w:rsid w:val="00431351"/>
    <w:rsid w:val="004315EE"/>
    <w:rsid w:val="00431635"/>
    <w:rsid w:val="00431E7B"/>
    <w:rsid w:val="0043259A"/>
    <w:rsid w:val="00432B5B"/>
    <w:rsid w:val="00433F79"/>
    <w:rsid w:val="004345E8"/>
    <w:rsid w:val="004347E7"/>
    <w:rsid w:val="00434AC1"/>
    <w:rsid w:val="00435307"/>
    <w:rsid w:val="004353AC"/>
    <w:rsid w:val="00435A2E"/>
    <w:rsid w:val="00436613"/>
    <w:rsid w:val="0043673D"/>
    <w:rsid w:val="00436849"/>
    <w:rsid w:val="00436C87"/>
    <w:rsid w:val="00437C42"/>
    <w:rsid w:val="00440936"/>
    <w:rsid w:val="00440F54"/>
    <w:rsid w:val="00442592"/>
    <w:rsid w:val="00442C23"/>
    <w:rsid w:val="00442E18"/>
    <w:rsid w:val="004431F4"/>
    <w:rsid w:val="004439A2"/>
    <w:rsid w:val="00443B7C"/>
    <w:rsid w:val="00443CD7"/>
    <w:rsid w:val="004446F8"/>
    <w:rsid w:val="00444A59"/>
    <w:rsid w:val="004461FC"/>
    <w:rsid w:val="004469AD"/>
    <w:rsid w:val="004469E0"/>
    <w:rsid w:val="00447011"/>
    <w:rsid w:val="00447A46"/>
    <w:rsid w:val="00447F18"/>
    <w:rsid w:val="0045006D"/>
    <w:rsid w:val="00450E60"/>
    <w:rsid w:val="004513F3"/>
    <w:rsid w:val="0045174C"/>
    <w:rsid w:val="0045220F"/>
    <w:rsid w:val="00452379"/>
    <w:rsid w:val="0045290B"/>
    <w:rsid w:val="00452B9D"/>
    <w:rsid w:val="00453B2C"/>
    <w:rsid w:val="004552D8"/>
    <w:rsid w:val="004555B1"/>
    <w:rsid w:val="00456FE3"/>
    <w:rsid w:val="00461360"/>
    <w:rsid w:val="00461782"/>
    <w:rsid w:val="004625B8"/>
    <w:rsid w:val="00462947"/>
    <w:rsid w:val="00462DCD"/>
    <w:rsid w:val="0046340C"/>
    <w:rsid w:val="0046428C"/>
    <w:rsid w:val="00464624"/>
    <w:rsid w:val="00464E34"/>
    <w:rsid w:val="004656AE"/>
    <w:rsid w:val="00465791"/>
    <w:rsid w:val="004662A7"/>
    <w:rsid w:val="0046633D"/>
    <w:rsid w:val="004665E4"/>
    <w:rsid w:val="00466612"/>
    <w:rsid w:val="00466FDD"/>
    <w:rsid w:val="004679CF"/>
    <w:rsid w:val="004701B1"/>
    <w:rsid w:val="004706AC"/>
    <w:rsid w:val="00470A56"/>
    <w:rsid w:val="00470A64"/>
    <w:rsid w:val="00471DFF"/>
    <w:rsid w:val="00471F38"/>
    <w:rsid w:val="00472D76"/>
    <w:rsid w:val="0047390F"/>
    <w:rsid w:val="00474059"/>
    <w:rsid w:val="00474700"/>
    <w:rsid w:val="004752B1"/>
    <w:rsid w:val="004754CC"/>
    <w:rsid w:val="004755F5"/>
    <w:rsid w:val="00475DF1"/>
    <w:rsid w:val="00475FB3"/>
    <w:rsid w:val="00476F29"/>
    <w:rsid w:val="00477050"/>
    <w:rsid w:val="00477510"/>
    <w:rsid w:val="004776E2"/>
    <w:rsid w:val="00477906"/>
    <w:rsid w:val="00477BE9"/>
    <w:rsid w:val="004803EB"/>
    <w:rsid w:val="0048086D"/>
    <w:rsid w:val="00480FA9"/>
    <w:rsid w:val="00482312"/>
    <w:rsid w:val="004827A0"/>
    <w:rsid w:val="00482BA5"/>
    <w:rsid w:val="0048315D"/>
    <w:rsid w:val="0048481B"/>
    <w:rsid w:val="00484868"/>
    <w:rsid w:val="00484EC4"/>
    <w:rsid w:val="00485014"/>
    <w:rsid w:val="0048654A"/>
    <w:rsid w:val="00486CDE"/>
    <w:rsid w:val="004906E3"/>
    <w:rsid w:val="00491125"/>
    <w:rsid w:val="004917EE"/>
    <w:rsid w:val="00491BEB"/>
    <w:rsid w:val="00492495"/>
    <w:rsid w:val="0049249F"/>
    <w:rsid w:val="00493532"/>
    <w:rsid w:val="00493C1B"/>
    <w:rsid w:val="00493EC3"/>
    <w:rsid w:val="00494974"/>
    <w:rsid w:val="00494B3F"/>
    <w:rsid w:val="00494E79"/>
    <w:rsid w:val="00495AA3"/>
    <w:rsid w:val="0049695B"/>
    <w:rsid w:val="00496AF0"/>
    <w:rsid w:val="00496F0E"/>
    <w:rsid w:val="00496F70"/>
    <w:rsid w:val="00497B56"/>
    <w:rsid w:val="004A0754"/>
    <w:rsid w:val="004A0B3F"/>
    <w:rsid w:val="004A0E96"/>
    <w:rsid w:val="004A1AFD"/>
    <w:rsid w:val="004A24A0"/>
    <w:rsid w:val="004A2648"/>
    <w:rsid w:val="004A3A06"/>
    <w:rsid w:val="004A3B88"/>
    <w:rsid w:val="004A3BD6"/>
    <w:rsid w:val="004A5580"/>
    <w:rsid w:val="004A61A0"/>
    <w:rsid w:val="004A61A9"/>
    <w:rsid w:val="004A631C"/>
    <w:rsid w:val="004A739E"/>
    <w:rsid w:val="004A7452"/>
    <w:rsid w:val="004A7792"/>
    <w:rsid w:val="004B07AD"/>
    <w:rsid w:val="004B0A55"/>
    <w:rsid w:val="004B1611"/>
    <w:rsid w:val="004B1C4B"/>
    <w:rsid w:val="004B1D07"/>
    <w:rsid w:val="004B2DBF"/>
    <w:rsid w:val="004B3475"/>
    <w:rsid w:val="004B3EBA"/>
    <w:rsid w:val="004B415C"/>
    <w:rsid w:val="004B4603"/>
    <w:rsid w:val="004B482E"/>
    <w:rsid w:val="004B4C63"/>
    <w:rsid w:val="004B4E0B"/>
    <w:rsid w:val="004B5191"/>
    <w:rsid w:val="004B51C8"/>
    <w:rsid w:val="004B624B"/>
    <w:rsid w:val="004B6F20"/>
    <w:rsid w:val="004B7103"/>
    <w:rsid w:val="004B74BC"/>
    <w:rsid w:val="004B7E69"/>
    <w:rsid w:val="004B7EF0"/>
    <w:rsid w:val="004C0068"/>
    <w:rsid w:val="004C010E"/>
    <w:rsid w:val="004C01F6"/>
    <w:rsid w:val="004C08F5"/>
    <w:rsid w:val="004C301E"/>
    <w:rsid w:val="004C3244"/>
    <w:rsid w:val="004C3899"/>
    <w:rsid w:val="004C3D98"/>
    <w:rsid w:val="004C4116"/>
    <w:rsid w:val="004C4212"/>
    <w:rsid w:val="004C798E"/>
    <w:rsid w:val="004C7D5B"/>
    <w:rsid w:val="004D0005"/>
    <w:rsid w:val="004D0306"/>
    <w:rsid w:val="004D1782"/>
    <w:rsid w:val="004D286A"/>
    <w:rsid w:val="004D4529"/>
    <w:rsid w:val="004D4F2B"/>
    <w:rsid w:val="004D5B2D"/>
    <w:rsid w:val="004D5D28"/>
    <w:rsid w:val="004E056D"/>
    <w:rsid w:val="004E1209"/>
    <w:rsid w:val="004E2A46"/>
    <w:rsid w:val="004E36AB"/>
    <w:rsid w:val="004E3706"/>
    <w:rsid w:val="004E3E5A"/>
    <w:rsid w:val="004E400B"/>
    <w:rsid w:val="004E42D3"/>
    <w:rsid w:val="004E43E9"/>
    <w:rsid w:val="004E4877"/>
    <w:rsid w:val="004E4F2F"/>
    <w:rsid w:val="004E5276"/>
    <w:rsid w:val="004E5306"/>
    <w:rsid w:val="004E55D7"/>
    <w:rsid w:val="004E592F"/>
    <w:rsid w:val="004E5A1E"/>
    <w:rsid w:val="004E5D3E"/>
    <w:rsid w:val="004E6028"/>
    <w:rsid w:val="004E6214"/>
    <w:rsid w:val="004E6A41"/>
    <w:rsid w:val="004E6C26"/>
    <w:rsid w:val="004E76FB"/>
    <w:rsid w:val="004E7A8D"/>
    <w:rsid w:val="004F0ADE"/>
    <w:rsid w:val="004F0D64"/>
    <w:rsid w:val="004F1468"/>
    <w:rsid w:val="004F24C4"/>
    <w:rsid w:val="004F3531"/>
    <w:rsid w:val="004F39B5"/>
    <w:rsid w:val="004F4D4A"/>
    <w:rsid w:val="004F632B"/>
    <w:rsid w:val="004F6B2F"/>
    <w:rsid w:val="004F7446"/>
    <w:rsid w:val="004F78F7"/>
    <w:rsid w:val="0050003D"/>
    <w:rsid w:val="00501273"/>
    <w:rsid w:val="00504BFB"/>
    <w:rsid w:val="00504CB7"/>
    <w:rsid w:val="00504D7D"/>
    <w:rsid w:val="0050506E"/>
    <w:rsid w:val="00505263"/>
    <w:rsid w:val="00505F34"/>
    <w:rsid w:val="00511C88"/>
    <w:rsid w:val="00511D9B"/>
    <w:rsid w:val="0051210A"/>
    <w:rsid w:val="00512372"/>
    <w:rsid w:val="00513C39"/>
    <w:rsid w:val="00514BF8"/>
    <w:rsid w:val="00514F68"/>
    <w:rsid w:val="005158E4"/>
    <w:rsid w:val="00515AF5"/>
    <w:rsid w:val="0051608B"/>
    <w:rsid w:val="00516F61"/>
    <w:rsid w:val="00520388"/>
    <w:rsid w:val="0052092E"/>
    <w:rsid w:val="005213AC"/>
    <w:rsid w:val="00522341"/>
    <w:rsid w:val="00522368"/>
    <w:rsid w:val="00523317"/>
    <w:rsid w:val="00523418"/>
    <w:rsid w:val="00523FAE"/>
    <w:rsid w:val="00524662"/>
    <w:rsid w:val="00524E64"/>
    <w:rsid w:val="00525BC6"/>
    <w:rsid w:val="00530231"/>
    <w:rsid w:val="00532A83"/>
    <w:rsid w:val="00533411"/>
    <w:rsid w:val="005338C8"/>
    <w:rsid w:val="00534992"/>
    <w:rsid w:val="00534BEC"/>
    <w:rsid w:val="00535786"/>
    <w:rsid w:val="00535E33"/>
    <w:rsid w:val="00537A77"/>
    <w:rsid w:val="00540A9F"/>
    <w:rsid w:val="00540D3B"/>
    <w:rsid w:val="005422DA"/>
    <w:rsid w:val="00542C46"/>
    <w:rsid w:val="00543222"/>
    <w:rsid w:val="0054361E"/>
    <w:rsid w:val="00544546"/>
    <w:rsid w:val="0054459E"/>
    <w:rsid w:val="00544F19"/>
    <w:rsid w:val="00544F90"/>
    <w:rsid w:val="005453DA"/>
    <w:rsid w:val="005470D4"/>
    <w:rsid w:val="00547440"/>
    <w:rsid w:val="0054776A"/>
    <w:rsid w:val="005509CF"/>
    <w:rsid w:val="005511D1"/>
    <w:rsid w:val="00551929"/>
    <w:rsid w:val="005529C3"/>
    <w:rsid w:val="0055363C"/>
    <w:rsid w:val="005537ED"/>
    <w:rsid w:val="005548C5"/>
    <w:rsid w:val="00554EA2"/>
    <w:rsid w:val="005555B6"/>
    <w:rsid w:val="005558BD"/>
    <w:rsid w:val="00555F1D"/>
    <w:rsid w:val="005562A7"/>
    <w:rsid w:val="00556423"/>
    <w:rsid w:val="00556982"/>
    <w:rsid w:val="00556BBB"/>
    <w:rsid w:val="00556BED"/>
    <w:rsid w:val="0056024A"/>
    <w:rsid w:val="00562045"/>
    <w:rsid w:val="005622F1"/>
    <w:rsid w:val="00562CC7"/>
    <w:rsid w:val="00563590"/>
    <w:rsid w:val="00563942"/>
    <w:rsid w:val="00563F3C"/>
    <w:rsid w:val="00565307"/>
    <w:rsid w:val="0056530A"/>
    <w:rsid w:val="00565901"/>
    <w:rsid w:val="00565D61"/>
    <w:rsid w:val="005668EB"/>
    <w:rsid w:val="00566FF1"/>
    <w:rsid w:val="00567DF8"/>
    <w:rsid w:val="0057029A"/>
    <w:rsid w:val="00571938"/>
    <w:rsid w:val="00572E0D"/>
    <w:rsid w:val="0057356C"/>
    <w:rsid w:val="005737BD"/>
    <w:rsid w:val="00573B96"/>
    <w:rsid w:val="00574AF6"/>
    <w:rsid w:val="00574FE8"/>
    <w:rsid w:val="005752F4"/>
    <w:rsid w:val="0057564F"/>
    <w:rsid w:val="00575870"/>
    <w:rsid w:val="0057613C"/>
    <w:rsid w:val="00576EDF"/>
    <w:rsid w:val="005770E8"/>
    <w:rsid w:val="005775A0"/>
    <w:rsid w:val="00577EED"/>
    <w:rsid w:val="00580B5E"/>
    <w:rsid w:val="005812C2"/>
    <w:rsid w:val="00581E61"/>
    <w:rsid w:val="005820B4"/>
    <w:rsid w:val="005824CB"/>
    <w:rsid w:val="00582801"/>
    <w:rsid w:val="0058287E"/>
    <w:rsid w:val="00583062"/>
    <w:rsid w:val="00583886"/>
    <w:rsid w:val="00585E5B"/>
    <w:rsid w:val="005862BE"/>
    <w:rsid w:val="00586AF6"/>
    <w:rsid w:val="00586FED"/>
    <w:rsid w:val="005879CC"/>
    <w:rsid w:val="00587A81"/>
    <w:rsid w:val="00587B0F"/>
    <w:rsid w:val="00590B2F"/>
    <w:rsid w:val="00590C89"/>
    <w:rsid w:val="00590CB2"/>
    <w:rsid w:val="00590CD9"/>
    <w:rsid w:val="005910F2"/>
    <w:rsid w:val="00591705"/>
    <w:rsid w:val="00591F4F"/>
    <w:rsid w:val="00592966"/>
    <w:rsid w:val="00592BDE"/>
    <w:rsid w:val="00592F87"/>
    <w:rsid w:val="00593386"/>
    <w:rsid w:val="00593E1F"/>
    <w:rsid w:val="00594125"/>
    <w:rsid w:val="0059494B"/>
    <w:rsid w:val="00594E5F"/>
    <w:rsid w:val="00596638"/>
    <w:rsid w:val="005966C6"/>
    <w:rsid w:val="005967AC"/>
    <w:rsid w:val="00596AAF"/>
    <w:rsid w:val="0059792D"/>
    <w:rsid w:val="00597E2C"/>
    <w:rsid w:val="005A0486"/>
    <w:rsid w:val="005A0534"/>
    <w:rsid w:val="005A13EA"/>
    <w:rsid w:val="005A1A17"/>
    <w:rsid w:val="005A1C11"/>
    <w:rsid w:val="005A246A"/>
    <w:rsid w:val="005A25D3"/>
    <w:rsid w:val="005A2B03"/>
    <w:rsid w:val="005A34F9"/>
    <w:rsid w:val="005A35D0"/>
    <w:rsid w:val="005A4FB2"/>
    <w:rsid w:val="005A5137"/>
    <w:rsid w:val="005A5535"/>
    <w:rsid w:val="005A57CD"/>
    <w:rsid w:val="005A59C8"/>
    <w:rsid w:val="005A5F81"/>
    <w:rsid w:val="005A5FF3"/>
    <w:rsid w:val="005A6DB5"/>
    <w:rsid w:val="005A74ED"/>
    <w:rsid w:val="005A7FF5"/>
    <w:rsid w:val="005B073E"/>
    <w:rsid w:val="005B1031"/>
    <w:rsid w:val="005B168C"/>
    <w:rsid w:val="005B2816"/>
    <w:rsid w:val="005B309D"/>
    <w:rsid w:val="005B3241"/>
    <w:rsid w:val="005B4269"/>
    <w:rsid w:val="005B4822"/>
    <w:rsid w:val="005B56FF"/>
    <w:rsid w:val="005B580E"/>
    <w:rsid w:val="005B59D1"/>
    <w:rsid w:val="005B7206"/>
    <w:rsid w:val="005B7797"/>
    <w:rsid w:val="005C0273"/>
    <w:rsid w:val="005C03E3"/>
    <w:rsid w:val="005C05DE"/>
    <w:rsid w:val="005C07E4"/>
    <w:rsid w:val="005C18C9"/>
    <w:rsid w:val="005C24C6"/>
    <w:rsid w:val="005C26A7"/>
    <w:rsid w:val="005C2CD4"/>
    <w:rsid w:val="005C3D07"/>
    <w:rsid w:val="005C5415"/>
    <w:rsid w:val="005C5706"/>
    <w:rsid w:val="005C5EB6"/>
    <w:rsid w:val="005C64B3"/>
    <w:rsid w:val="005C65A6"/>
    <w:rsid w:val="005C69A1"/>
    <w:rsid w:val="005C6A85"/>
    <w:rsid w:val="005C7D6E"/>
    <w:rsid w:val="005D03F1"/>
    <w:rsid w:val="005D0472"/>
    <w:rsid w:val="005D0712"/>
    <w:rsid w:val="005D0B16"/>
    <w:rsid w:val="005D141C"/>
    <w:rsid w:val="005D1BAC"/>
    <w:rsid w:val="005D1C3C"/>
    <w:rsid w:val="005D2545"/>
    <w:rsid w:val="005D2820"/>
    <w:rsid w:val="005D2DE0"/>
    <w:rsid w:val="005D3B39"/>
    <w:rsid w:val="005D3CC5"/>
    <w:rsid w:val="005D4AB5"/>
    <w:rsid w:val="005D5601"/>
    <w:rsid w:val="005D5BC9"/>
    <w:rsid w:val="005D6C2C"/>
    <w:rsid w:val="005D7914"/>
    <w:rsid w:val="005E02CB"/>
    <w:rsid w:val="005E0904"/>
    <w:rsid w:val="005E2505"/>
    <w:rsid w:val="005E2D21"/>
    <w:rsid w:val="005E2FCB"/>
    <w:rsid w:val="005E37DB"/>
    <w:rsid w:val="005E3C43"/>
    <w:rsid w:val="005E3CCF"/>
    <w:rsid w:val="005E3DC2"/>
    <w:rsid w:val="005E4582"/>
    <w:rsid w:val="005E48D7"/>
    <w:rsid w:val="005E4E16"/>
    <w:rsid w:val="005E5873"/>
    <w:rsid w:val="005E5F31"/>
    <w:rsid w:val="005E687B"/>
    <w:rsid w:val="005E6CC2"/>
    <w:rsid w:val="005E6E92"/>
    <w:rsid w:val="005E7103"/>
    <w:rsid w:val="005E7ED5"/>
    <w:rsid w:val="005F0757"/>
    <w:rsid w:val="005F299B"/>
    <w:rsid w:val="005F2CE8"/>
    <w:rsid w:val="005F32B9"/>
    <w:rsid w:val="005F3394"/>
    <w:rsid w:val="005F3484"/>
    <w:rsid w:val="005F34EC"/>
    <w:rsid w:val="005F448E"/>
    <w:rsid w:val="005F4727"/>
    <w:rsid w:val="005F4BF3"/>
    <w:rsid w:val="005F59A1"/>
    <w:rsid w:val="005F5CBD"/>
    <w:rsid w:val="005F5D2D"/>
    <w:rsid w:val="005F6259"/>
    <w:rsid w:val="005F70E9"/>
    <w:rsid w:val="005F7544"/>
    <w:rsid w:val="0060011F"/>
    <w:rsid w:val="00600692"/>
    <w:rsid w:val="0060089D"/>
    <w:rsid w:val="006009C7"/>
    <w:rsid w:val="00600A25"/>
    <w:rsid w:val="00601603"/>
    <w:rsid w:val="00601737"/>
    <w:rsid w:val="006020E2"/>
    <w:rsid w:val="00602A18"/>
    <w:rsid w:val="00602F96"/>
    <w:rsid w:val="0060651F"/>
    <w:rsid w:val="00606FF4"/>
    <w:rsid w:val="00607B0B"/>
    <w:rsid w:val="00607D92"/>
    <w:rsid w:val="006102AF"/>
    <w:rsid w:val="00610531"/>
    <w:rsid w:val="00610BE9"/>
    <w:rsid w:val="006115B7"/>
    <w:rsid w:val="0061199F"/>
    <w:rsid w:val="006122C6"/>
    <w:rsid w:val="00613E48"/>
    <w:rsid w:val="00614737"/>
    <w:rsid w:val="006154B0"/>
    <w:rsid w:val="00615A84"/>
    <w:rsid w:val="00615D3D"/>
    <w:rsid w:val="006167FA"/>
    <w:rsid w:val="00616BA9"/>
    <w:rsid w:val="00616E12"/>
    <w:rsid w:val="00620CE8"/>
    <w:rsid w:val="006211F7"/>
    <w:rsid w:val="00621E60"/>
    <w:rsid w:val="00622FCE"/>
    <w:rsid w:val="006237BC"/>
    <w:rsid w:val="00623D3C"/>
    <w:rsid w:val="00624192"/>
    <w:rsid w:val="00624207"/>
    <w:rsid w:val="00624A94"/>
    <w:rsid w:val="00624E64"/>
    <w:rsid w:val="0062579B"/>
    <w:rsid w:val="00626122"/>
    <w:rsid w:val="0062687C"/>
    <w:rsid w:val="006269EF"/>
    <w:rsid w:val="00630B36"/>
    <w:rsid w:val="00631B6C"/>
    <w:rsid w:val="006320A0"/>
    <w:rsid w:val="00632278"/>
    <w:rsid w:val="0063342A"/>
    <w:rsid w:val="00633E7E"/>
    <w:rsid w:val="006348D2"/>
    <w:rsid w:val="00634975"/>
    <w:rsid w:val="006354C7"/>
    <w:rsid w:val="0063552F"/>
    <w:rsid w:val="00635C76"/>
    <w:rsid w:val="0063682D"/>
    <w:rsid w:val="00637410"/>
    <w:rsid w:val="00637983"/>
    <w:rsid w:val="00637B97"/>
    <w:rsid w:val="00640C10"/>
    <w:rsid w:val="0064132B"/>
    <w:rsid w:val="00641390"/>
    <w:rsid w:val="00642484"/>
    <w:rsid w:val="00642C25"/>
    <w:rsid w:val="00642D12"/>
    <w:rsid w:val="0064380A"/>
    <w:rsid w:val="00643B96"/>
    <w:rsid w:val="00644CB5"/>
    <w:rsid w:val="00644DA3"/>
    <w:rsid w:val="00644FDE"/>
    <w:rsid w:val="0064514B"/>
    <w:rsid w:val="00645436"/>
    <w:rsid w:val="006458A3"/>
    <w:rsid w:val="0064699E"/>
    <w:rsid w:val="00647428"/>
    <w:rsid w:val="0064744A"/>
    <w:rsid w:val="00647E07"/>
    <w:rsid w:val="006501A3"/>
    <w:rsid w:val="00650417"/>
    <w:rsid w:val="006506AE"/>
    <w:rsid w:val="00650D90"/>
    <w:rsid w:val="00650F98"/>
    <w:rsid w:val="006527C5"/>
    <w:rsid w:val="00653DF9"/>
    <w:rsid w:val="006543AF"/>
    <w:rsid w:val="006553A1"/>
    <w:rsid w:val="00655638"/>
    <w:rsid w:val="00655AFD"/>
    <w:rsid w:val="0065631E"/>
    <w:rsid w:val="006565D2"/>
    <w:rsid w:val="00656B15"/>
    <w:rsid w:val="00656F4C"/>
    <w:rsid w:val="0065727E"/>
    <w:rsid w:val="00657ACB"/>
    <w:rsid w:val="00657FAF"/>
    <w:rsid w:val="00660A9B"/>
    <w:rsid w:val="00661157"/>
    <w:rsid w:val="006613D4"/>
    <w:rsid w:val="0066163C"/>
    <w:rsid w:val="006616C7"/>
    <w:rsid w:val="0066213A"/>
    <w:rsid w:val="00662EF5"/>
    <w:rsid w:val="0066316F"/>
    <w:rsid w:val="006632C8"/>
    <w:rsid w:val="006635A5"/>
    <w:rsid w:val="00663858"/>
    <w:rsid w:val="00663DD3"/>
    <w:rsid w:val="00663DDF"/>
    <w:rsid w:val="00663F4C"/>
    <w:rsid w:val="0066418B"/>
    <w:rsid w:val="00664A9E"/>
    <w:rsid w:val="00664B07"/>
    <w:rsid w:val="0066522F"/>
    <w:rsid w:val="00665703"/>
    <w:rsid w:val="006663C0"/>
    <w:rsid w:val="00667880"/>
    <w:rsid w:val="00667F48"/>
    <w:rsid w:val="006711E1"/>
    <w:rsid w:val="00671BAC"/>
    <w:rsid w:val="006736F5"/>
    <w:rsid w:val="006741CD"/>
    <w:rsid w:val="00675B2C"/>
    <w:rsid w:val="0068023A"/>
    <w:rsid w:val="00682624"/>
    <w:rsid w:val="00682F92"/>
    <w:rsid w:val="00683D06"/>
    <w:rsid w:val="00684421"/>
    <w:rsid w:val="00684DD1"/>
    <w:rsid w:val="006850AB"/>
    <w:rsid w:val="00685E97"/>
    <w:rsid w:val="0068668C"/>
    <w:rsid w:val="00686695"/>
    <w:rsid w:val="0068755D"/>
    <w:rsid w:val="00687979"/>
    <w:rsid w:val="00687C2A"/>
    <w:rsid w:val="006902EC"/>
    <w:rsid w:val="0069060D"/>
    <w:rsid w:val="00690CBD"/>
    <w:rsid w:val="0069150A"/>
    <w:rsid w:val="006917EF"/>
    <w:rsid w:val="0069209B"/>
    <w:rsid w:val="006923CE"/>
    <w:rsid w:val="0069351B"/>
    <w:rsid w:val="00693556"/>
    <w:rsid w:val="00693C18"/>
    <w:rsid w:val="0069449E"/>
    <w:rsid w:val="00694668"/>
    <w:rsid w:val="00694CA6"/>
    <w:rsid w:val="00694D2C"/>
    <w:rsid w:val="006951E3"/>
    <w:rsid w:val="006956B4"/>
    <w:rsid w:val="006969F8"/>
    <w:rsid w:val="0069720D"/>
    <w:rsid w:val="00697CBF"/>
    <w:rsid w:val="006A0080"/>
    <w:rsid w:val="006A0142"/>
    <w:rsid w:val="006A11AB"/>
    <w:rsid w:val="006A15C5"/>
    <w:rsid w:val="006A23F2"/>
    <w:rsid w:val="006A2419"/>
    <w:rsid w:val="006A3C02"/>
    <w:rsid w:val="006A4B15"/>
    <w:rsid w:val="006A6309"/>
    <w:rsid w:val="006A6991"/>
    <w:rsid w:val="006A69C4"/>
    <w:rsid w:val="006A7879"/>
    <w:rsid w:val="006A7AD2"/>
    <w:rsid w:val="006B0416"/>
    <w:rsid w:val="006B1274"/>
    <w:rsid w:val="006B1424"/>
    <w:rsid w:val="006B1706"/>
    <w:rsid w:val="006B1D83"/>
    <w:rsid w:val="006B1E98"/>
    <w:rsid w:val="006B2016"/>
    <w:rsid w:val="006B2AB4"/>
    <w:rsid w:val="006B2BB6"/>
    <w:rsid w:val="006B3361"/>
    <w:rsid w:val="006B3FD3"/>
    <w:rsid w:val="006B51D3"/>
    <w:rsid w:val="006B5E90"/>
    <w:rsid w:val="006B6F59"/>
    <w:rsid w:val="006B7CF4"/>
    <w:rsid w:val="006B7F6B"/>
    <w:rsid w:val="006C0374"/>
    <w:rsid w:val="006C1038"/>
    <w:rsid w:val="006C215B"/>
    <w:rsid w:val="006C2372"/>
    <w:rsid w:val="006C2741"/>
    <w:rsid w:val="006C2BA4"/>
    <w:rsid w:val="006C2CB8"/>
    <w:rsid w:val="006C4D8F"/>
    <w:rsid w:val="006C515B"/>
    <w:rsid w:val="006C576F"/>
    <w:rsid w:val="006C6376"/>
    <w:rsid w:val="006C6C6A"/>
    <w:rsid w:val="006C732C"/>
    <w:rsid w:val="006C752A"/>
    <w:rsid w:val="006D0688"/>
    <w:rsid w:val="006D0830"/>
    <w:rsid w:val="006D11A9"/>
    <w:rsid w:val="006D1C67"/>
    <w:rsid w:val="006D1F71"/>
    <w:rsid w:val="006D2830"/>
    <w:rsid w:val="006D2BB4"/>
    <w:rsid w:val="006D3492"/>
    <w:rsid w:val="006D3B2A"/>
    <w:rsid w:val="006D3C81"/>
    <w:rsid w:val="006D41CD"/>
    <w:rsid w:val="006D4A92"/>
    <w:rsid w:val="006D5CD7"/>
    <w:rsid w:val="006D62BF"/>
    <w:rsid w:val="006D645D"/>
    <w:rsid w:val="006E1658"/>
    <w:rsid w:val="006E17CB"/>
    <w:rsid w:val="006E17DA"/>
    <w:rsid w:val="006E2508"/>
    <w:rsid w:val="006E32BC"/>
    <w:rsid w:val="006E359D"/>
    <w:rsid w:val="006E396E"/>
    <w:rsid w:val="006E3D9D"/>
    <w:rsid w:val="006E44E7"/>
    <w:rsid w:val="006E5938"/>
    <w:rsid w:val="006E5CD5"/>
    <w:rsid w:val="006E5EC4"/>
    <w:rsid w:val="006E6231"/>
    <w:rsid w:val="006E63BF"/>
    <w:rsid w:val="006E6EED"/>
    <w:rsid w:val="006E703F"/>
    <w:rsid w:val="006F0CD6"/>
    <w:rsid w:val="006F0E89"/>
    <w:rsid w:val="006F23F4"/>
    <w:rsid w:val="006F24DB"/>
    <w:rsid w:val="006F2994"/>
    <w:rsid w:val="006F3945"/>
    <w:rsid w:val="006F3CA1"/>
    <w:rsid w:val="006F4065"/>
    <w:rsid w:val="006F49CB"/>
    <w:rsid w:val="006F5421"/>
    <w:rsid w:val="006F5DE8"/>
    <w:rsid w:val="006F5FB5"/>
    <w:rsid w:val="006F62CD"/>
    <w:rsid w:val="006F6850"/>
    <w:rsid w:val="006F6903"/>
    <w:rsid w:val="006F6F6E"/>
    <w:rsid w:val="006F760A"/>
    <w:rsid w:val="006F7982"/>
    <w:rsid w:val="00700490"/>
    <w:rsid w:val="00700A09"/>
    <w:rsid w:val="0070156B"/>
    <w:rsid w:val="007017AA"/>
    <w:rsid w:val="00701932"/>
    <w:rsid w:val="00702754"/>
    <w:rsid w:val="00702E63"/>
    <w:rsid w:val="0070310A"/>
    <w:rsid w:val="00703C37"/>
    <w:rsid w:val="00706EE5"/>
    <w:rsid w:val="00706F99"/>
    <w:rsid w:val="007070D6"/>
    <w:rsid w:val="0070721F"/>
    <w:rsid w:val="007079EF"/>
    <w:rsid w:val="00707D7B"/>
    <w:rsid w:val="00710D7B"/>
    <w:rsid w:val="00711F1D"/>
    <w:rsid w:val="00712657"/>
    <w:rsid w:val="0071473C"/>
    <w:rsid w:val="00714C74"/>
    <w:rsid w:val="00716FEE"/>
    <w:rsid w:val="00717164"/>
    <w:rsid w:val="00717BB1"/>
    <w:rsid w:val="00721556"/>
    <w:rsid w:val="00721AE7"/>
    <w:rsid w:val="007220F2"/>
    <w:rsid w:val="0072236E"/>
    <w:rsid w:val="00722ACA"/>
    <w:rsid w:val="00722AEB"/>
    <w:rsid w:val="00723156"/>
    <w:rsid w:val="00723329"/>
    <w:rsid w:val="00724766"/>
    <w:rsid w:val="00724C1F"/>
    <w:rsid w:val="007258FF"/>
    <w:rsid w:val="0072622C"/>
    <w:rsid w:val="007264F4"/>
    <w:rsid w:val="00727111"/>
    <w:rsid w:val="007278B6"/>
    <w:rsid w:val="007300DD"/>
    <w:rsid w:val="0073028D"/>
    <w:rsid w:val="007312C1"/>
    <w:rsid w:val="0073262E"/>
    <w:rsid w:val="00732B7E"/>
    <w:rsid w:val="007333E3"/>
    <w:rsid w:val="00733769"/>
    <w:rsid w:val="00733E2E"/>
    <w:rsid w:val="0073413F"/>
    <w:rsid w:val="0073443A"/>
    <w:rsid w:val="007347AA"/>
    <w:rsid w:val="00734B4B"/>
    <w:rsid w:val="00734DF3"/>
    <w:rsid w:val="00736413"/>
    <w:rsid w:val="00736CFA"/>
    <w:rsid w:val="00737732"/>
    <w:rsid w:val="00737BAB"/>
    <w:rsid w:val="00737DC0"/>
    <w:rsid w:val="0074117D"/>
    <w:rsid w:val="007418C2"/>
    <w:rsid w:val="00741F7B"/>
    <w:rsid w:val="00743404"/>
    <w:rsid w:val="00743E37"/>
    <w:rsid w:val="00744209"/>
    <w:rsid w:val="00744288"/>
    <w:rsid w:val="00744809"/>
    <w:rsid w:val="00744AE8"/>
    <w:rsid w:val="00744F03"/>
    <w:rsid w:val="00745045"/>
    <w:rsid w:val="0074545D"/>
    <w:rsid w:val="00745562"/>
    <w:rsid w:val="00745BDC"/>
    <w:rsid w:val="00746C8B"/>
    <w:rsid w:val="00747069"/>
    <w:rsid w:val="00747168"/>
    <w:rsid w:val="007474DF"/>
    <w:rsid w:val="00747B73"/>
    <w:rsid w:val="007501EA"/>
    <w:rsid w:val="007504E8"/>
    <w:rsid w:val="007507A0"/>
    <w:rsid w:val="00750A95"/>
    <w:rsid w:val="00750BD2"/>
    <w:rsid w:val="0075120D"/>
    <w:rsid w:val="00751960"/>
    <w:rsid w:val="00751B62"/>
    <w:rsid w:val="0075249C"/>
    <w:rsid w:val="007535D8"/>
    <w:rsid w:val="00753CA0"/>
    <w:rsid w:val="00754410"/>
    <w:rsid w:val="00754BE5"/>
    <w:rsid w:val="00754C9F"/>
    <w:rsid w:val="00754DB3"/>
    <w:rsid w:val="007551EF"/>
    <w:rsid w:val="007552A4"/>
    <w:rsid w:val="00755C5D"/>
    <w:rsid w:val="00755CA0"/>
    <w:rsid w:val="00755D18"/>
    <w:rsid w:val="00756161"/>
    <w:rsid w:val="007568DB"/>
    <w:rsid w:val="00756B2F"/>
    <w:rsid w:val="00760009"/>
    <w:rsid w:val="00760080"/>
    <w:rsid w:val="0076094D"/>
    <w:rsid w:val="00760F6F"/>
    <w:rsid w:val="00761611"/>
    <w:rsid w:val="007616D4"/>
    <w:rsid w:val="00762910"/>
    <w:rsid w:val="007651E1"/>
    <w:rsid w:val="0076563E"/>
    <w:rsid w:val="00765886"/>
    <w:rsid w:val="00767605"/>
    <w:rsid w:val="007676E9"/>
    <w:rsid w:val="00767B25"/>
    <w:rsid w:val="0077019D"/>
    <w:rsid w:val="007709B4"/>
    <w:rsid w:val="00771151"/>
    <w:rsid w:val="00772775"/>
    <w:rsid w:val="00772DEF"/>
    <w:rsid w:val="007737B9"/>
    <w:rsid w:val="00773A5F"/>
    <w:rsid w:val="00773B4D"/>
    <w:rsid w:val="00773D0D"/>
    <w:rsid w:val="00773F63"/>
    <w:rsid w:val="0077447B"/>
    <w:rsid w:val="00774AE5"/>
    <w:rsid w:val="00776778"/>
    <w:rsid w:val="007775C1"/>
    <w:rsid w:val="00777AD4"/>
    <w:rsid w:val="00777DED"/>
    <w:rsid w:val="0078005D"/>
    <w:rsid w:val="00780288"/>
    <w:rsid w:val="00780ECF"/>
    <w:rsid w:val="0078151B"/>
    <w:rsid w:val="00781577"/>
    <w:rsid w:val="00781622"/>
    <w:rsid w:val="00781D65"/>
    <w:rsid w:val="007829B7"/>
    <w:rsid w:val="00783360"/>
    <w:rsid w:val="007837D4"/>
    <w:rsid w:val="00783BE3"/>
    <w:rsid w:val="00784E33"/>
    <w:rsid w:val="00785231"/>
    <w:rsid w:val="007852D8"/>
    <w:rsid w:val="0078559A"/>
    <w:rsid w:val="007856E6"/>
    <w:rsid w:val="0078595F"/>
    <w:rsid w:val="00785A7E"/>
    <w:rsid w:val="0078610D"/>
    <w:rsid w:val="00787004"/>
    <w:rsid w:val="00790018"/>
    <w:rsid w:val="00790A8D"/>
    <w:rsid w:val="0079111E"/>
    <w:rsid w:val="00791B18"/>
    <w:rsid w:val="00791B9C"/>
    <w:rsid w:val="00792E5A"/>
    <w:rsid w:val="00792F73"/>
    <w:rsid w:val="00793D4C"/>
    <w:rsid w:val="00794615"/>
    <w:rsid w:val="007946F7"/>
    <w:rsid w:val="0079476D"/>
    <w:rsid w:val="00794B26"/>
    <w:rsid w:val="00794D69"/>
    <w:rsid w:val="00795547"/>
    <w:rsid w:val="00796B70"/>
    <w:rsid w:val="00796D25"/>
    <w:rsid w:val="00796D85"/>
    <w:rsid w:val="007970B6"/>
    <w:rsid w:val="007979A0"/>
    <w:rsid w:val="00797E3A"/>
    <w:rsid w:val="007A022F"/>
    <w:rsid w:val="007A02F5"/>
    <w:rsid w:val="007A058C"/>
    <w:rsid w:val="007A0DB2"/>
    <w:rsid w:val="007A10BC"/>
    <w:rsid w:val="007A167A"/>
    <w:rsid w:val="007A1797"/>
    <w:rsid w:val="007A1891"/>
    <w:rsid w:val="007A1A7C"/>
    <w:rsid w:val="007A2B59"/>
    <w:rsid w:val="007A49A1"/>
    <w:rsid w:val="007A5341"/>
    <w:rsid w:val="007A5580"/>
    <w:rsid w:val="007A587F"/>
    <w:rsid w:val="007A5E8E"/>
    <w:rsid w:val="007A6229"/>
    <w:rsid w:val="007A66EA"/>
    <w:rsid w:val="007A6CC4"/>
    <w:rsid w:val="007A7F84"/>
    <w:rsid w:val="007B0C85"/>
    <w:rsid w:val="007B1429"/>
    <w:rsid w:val="007B1491"/>
    <w:rsid w:val="007B1A51"/>
    <w:rsid w:val="007B336A"/>
    <w:rsid w:val="007B3A50"/>
    <w:rsid w:val="007B3B73"/>
    <w:rsid w:val="007B3DDC"/>
    <w:rsid w:val="007B498F"/>
    <w:rsid w:val="007B4E8D"/>
    <w:rsid w:val="007B55C6"/>
    <w:rsid w:val="007B6965"/>
    <w:rsid w:val="007B7192"/>
    <w:rsid w:val="007B7D17"/>
    <w:rsid w:val="007C0447"/>
    <w:rsid w:val="007C1F51"/>
    <w:rsid w:val="007C343E"/>
    <w:rsid w:val="007C47D1"/>
    <w:rsid w:val="007C4FF2"/>
    <w:rsid w:val="007C5882"/>
    <w:rsid w:val="007C6757"/>
    <w:rsid w:val="007C7F32"/>
    <w:rsid w:val="007D0437"/>
    <w:rsid w:val="007D092E"/>
    <w:rsid w:val="007D10AF"/>
    <w:rsid w:val="007D197E"/>
    <w:rsid w:val="007D1CE9"/>
    <w:rsid w:val="007D1FCA"/>
    <w:rsid w:val="007D2C90"/>
    <w:rsid w:val="007D2CC7"/>
    <w:rsid w:val="007D3113"/>
    <w:rsid w:val="007D3B56"/>
    <w:rsid w:val="007D430B"/>
    <w:rsid w:val="007D52A7"/>
    <w:rsid w:val="007D5960"/>
    <w:rsid w:val="007D688C"/>
    <w:rsid w:val="007D711F"/>
    <w:rsid w:val="007D720E"/>
    <w:rsid w:val="007D7221"/>
    <w:rsid w:val="007D771F"/>
    <w:rsid w:val="007D79E5"/>
    <w:rsid w:val="007D7FD0"/>
    <w:rsid w:val="007E0071"/>
    <w:rsid w:val="007E036C"/>
    <w:rsid w:val="007E07D1"/>
    <w:rsid w:val="007E09A0"/>
    <w:rsid w:val="007E1CDD"/>
    <w:rsid w:val="007E1D01"/>
    <w:rsid w:val="007E2181"/>
    <w:rsid w:val="007E24FD"/>
    <w:rsid w:val="007E2DE3"/>
    <w:rsid w:val="007E39AE"/>
    <w:rsid w:val="007E3CA3"/>
    <w:rsid w:val="007E4786"/>
    <w:rsid w:val="007E5A67"/>
    <w:rsid w:val="007E7967"/>
    <w:rsid w:val="007F0C96"/>
    <w:rsid w:val="007F0E2E"/>
    <w:rsid w:val="007F1EF3"/>
    <w:rsid w:val="007F22DA"/>
    <w:rsid w:val="007F2CB4"/>
    <w:rsid w:val="007F2D65"/>
    <w:rsid w:val="007F2F82"/>
    <w:rsid w:val="007F6923"/>
    <w:rsid w:val="007F7A19"/>
    <w:rsid w:val="00800946"/>
    <w:rsid w:val="00800F60"/>
    <w:rsid w:val="00801819"/>
    <w:rsid w:val="008021C0"/>
    <w:rsid w:val="008021D3"/>
    <w:rsid w:val="008042BF"/>
    <w:rsid w:val="00805742"/>
    <w:rsid w:val="00805A82"/>
    <w:rsid w:val="00810055"/>
    <w:rsid w:val="00810240"/>
    <w:rsid w:val="00811927"/>
    <w:rsid w:val="008131F2"/>
    <w:rsid w:val="008134D2"/>
    <w:rsid w:val="00813AD2"/>
    <w:rsid w:val="00813DAB"/>
    <w:rsid w:val="008140D4"/>
    <w:rsid w:val="00814C1C"/>
    <w:rsid w:val="008153E5"/>
    <w:rsid w:val="00815C0C"/>
    <w:rsid w:val="00816509"/>
    <w:rsid w:val="00816802"/>
    <w:rsid w:val="00817E07"/>
    <w:rsid w:val="00820324"/>
    <w:rsid w:val="0082044C"/>
    <w:rsid w:val="00820CE8"/>
    <w:rsid w:val="008212ED"/>
    <w:rsid w:val="008218C2"/>
    <w:rsid w:val="00821AF8"/>
    <w:rsid w:val="008225C1"/>
    <w:rsid w:val="008240E1"/>
    <w:rsid w:val="00824347"/>
    <w:rsid w:val="008246FA"/>
    <w:rsid w:val="00824A4A"/>
    <w:rsid w:val="00824B45"/>
    <w:rsid w:val="0082507A"/>
    <w:rsid w:val="00826D49"/>
    <w:rsid w:val="008273A9"/>
    <w:rsid w:val="008308F0"/>
    <w:rsid w:val="00831691"/>
    <w:rsid w:val="00831A00"/>
    <w:rsid w:val="00831D9C"/>
    <w:rsid w:val="0083250E"/>
    <w:rsid w:val="00832DC4"/>
    <w:rsid w:val="008334FB"/>
    <w:rsid w:val="00833CB0"/>
    <w:rsid w:val="0083416C"/>
    <w:rsid w:val="00834314"/>
    <w:rsid w:val="0083468F"/>
    <w:rsid w:val="0083519B"/>
    <w:rsid w:val="00835C74"/>
    <w:rsid w:val="00835E3B"/>
    <w:rsid w:val="00836DA2"/>
    <w:rsid w:val="0083772D"/>
    <w:rsid w:val="00837D1B"/>
    <w:rsid w:val="0084059A"/>
    <w:rsid w:val="008406DF"/>
    <w:rsid w:val="00840E74"/>
    <w:rsid w:val="00841EDC"/>
    <w:rsid w:val="00841FD8"/>
    <w:rsid w:val="00842155"/>
    <w:rsid w:val="008425F5"/>
    <w:rsid w:val="00842954"/>
    <w:rsid w:val="008448A2"/>
    <w:rsid w:val="00844A21"/>
    <w:rsid w:val="00844F56"/>
    <w:rsid w:val="00844F95"/>
    <w:rsid w:val="00846C97"/>
    <w:rsid w:val="00846CE3"/>
    <w:rsid w:val="0084732E"/>
    <w:rsid w:val="008500B8"/>
    <w:rsid w:val="00850B92"/>
    <w:rsid w:val="00852FB7"/>
    <w:rsid w:val="008530DC"/>
    <w:rsid w:val="008538C2"/>
    <w:rsid w:val="00853FE8"/>
    <w:rsid w:val="00855007"/>
    <w:rsid w:val="0085722F"/>
    <w:rsid w:val="008574A3"/>
    <w:rsid w:val="008575F4"/>
    <w:rsid w:val="00857DBF"/>
    <w:rsid w:val="0086091F"/>
    <w:rsid w:val="008611B7"/>
    <w:rsid w:val="00863098"/>
    <w:rsid w:val="008634FF"/>
    <w:rsid w:val="008639AF"/>
    <w:rsid w:val="008656A5"/>
    <w:rsid w:val="008665FE"/>
    <w:rsid w:val="0086683C"/>
    <w:rsid w:val="00866883"/>
    <w:rsid w:val="00866B5B"/>
    <w:rsid w:val="00866B79"/>
    <w:rsid w:val="00867A07"/>
    <w:rsid w:val="00867ED3"/>
    <w:rsid w:val="00867F1A"/>
    <w:rsid w:val="008710C9"/>
    <w:rsid w:val="00871D1F"/>
    <w:rsid w:val="00872CCD"/>
    <w:rsid w:val="00872CE2"/>
    <w:rsid w:val="00872F32"/>
    <w:rsid w:val="0087361A"/>
    <w:rsid w:val="00874211"/>
    <w:rsid w:val="0087440A"/>
    <w:rsid w:val="008760EF"/>
    <w:rsid w:val="0088081E"/>
    <w:rsid w:val="00880872"/>
    <w:rsid w:val="00881271"/>
    <w:rsid w:val="0088140E"/>
    <w:rsid w:val="00881496"/>
    <w:rsid w:val="0088165A"/>
    <w:rsid w:val="0088194A"/>
    <w:rsid w:val="00881D5A"/>
    <w:rsid w:val="008824C7"/>
    <w:rsid w:val="008824D7"/>
    <w:rsid w:val="00882A2E"/>
    <w:rsid w:val="008830E5"/>
    <w:rsid w:val="008832CA"/>
    <w:rsid w:val="00883944"/>
    <w:rsid w:val="00883EA2"/>
    <w:rsid w:val="00884007"/>
    <w:rsid w:val="00884366"/>
    <w:rsid w:val="00884557"/>
    <w:rsid w:val="00884A1B"/>
    <w:rsid w:val="00886461"/>
    <w:rsid w:val="0088654F"/>
    <w:rsid w:val="008868CB"/>
    <w:rsid w:val="00886CCF"/>
    <w:rsid w:val="00886E2E"/>
    <w:rsid w:val="00886F5D"/>
    <w:rsid w:val="008874E9"/>
    <w:rsid w:val="00891B48"/>
    <w:rsid w:val="0089285B"/>
    <w:rsid w:val="00892FA0"/>
    <w:rsid w:val="00893751"/>
    <w:rsid w:val="00894562"/>
    <w:rsid w:val="00894C04"/>
    <w:rsid w:val="00894C9A"/>
    <w:rsid w:val="00894ED0"/>
    <w:rsid w:val="008960F3"/>
    <w:rsid w:val="008966A7"/>
    <w:rsid w:val="00896B89"/>
    <w:rsid w:val="00897B71"/>
    <w:rsid w:val="008A013B"/>
    <w:rsid w:val="008A03B0"/>
    <w:rsid w:val="008A2A33"/>
    <w:rsid w:val="008A40BB"/>
    <w:rsid w:val="008A4200"/>
    <w:rsid w:val="008A4BB1"/>
    <w:rsid w:val="008A4CBD"/>
    <w:rsid w:val="008A5152"/>
    <w:rsid w:val="008A5242"/>
    <w:rsid w:val="008A59EC"/>
    <w:rsid w:val="008A5A6E"/>
    <w:rsid w:val="008A73D8"/>
    <w:rsid w:val="008A7903"/>
    <w:rsid w:val="008A7908"/>
    <w:rsid w:val="008A7B97"/>
    <w:rsid w:val="008B10D7"/>
    <w:rsid w:val="008B1B52"/>
    <w:rsid w:val="008B2C9A"/>
    <w:rsid w:val="008B305E"/>
    <w:rsid w:val="008B520F"/>
    <w:rsid w:val="008B5225"/>
    <w:rsid w:val="008B72AE"/>
    <w:rsid w:val="008B7593"/>
    <w:rsid w:val="008C05F4"/>
    <w:rsid w:val="008C184E"/>
    <w:rsid w:val="008C1A10"/>
    <w:rsid w:val="008C351A"/>
    <w:rsid w:val="008C36F3"/>
    <w:rsid w:val="008C49FE"/>
    <w:rsid w:val="008C4FED"/>
    <w:rsid w:val="008C5F8E"/>
    <w:rsid w:val="008C60DE"/>
    <w:rsid w:val="008C6180"/>
    <w:rsid w:val="008C68FB"/>
    <w:rsid w:val="008C7169"/>
    <w:rsid w:val="008C7994"/>
    <w:rsid w:val="008C7B3A"/>
    <w:rsid w:val="008D01BA"/>
    <w:rsid w:val="008D0201"/>
    <w:rsid w:val="008D074E"/>
    <w:rsid w:val="008D16B2"/>
    <w:rsid w:val="008D1CF1"/>
    <w:rsid w:val="008D1E32"/>
    <w:rsid w:val="008D2466"/>
    <w:rsid w:val="008D2594"/>
    <w:rsid w:val="008D2D2D"/>
    <w:rsid w:val="008D30D0"/>
    <w:rsid w:val="008D317B"/>
    <w:rsid w:val="008D376A"/>
    <w:rsid w:val="008D39E1"/>
    <w:rsid w:val="008D49B8"/>
    <w:rsid w:val="008D4A3F"/>
    <w:rsid w:val="008D5362"/>
    <w:rsid w:val="008D5520"/>
    <w:rsid w:val="008D5691"/>
    <w:rsid w:val="008D56C2"/>
    <w:rsid w:val="008D5C47"/>
    <w:rsid w:val="008D6C3C"/>
    <w:rsid w:val="008D718F"/>
    <w:rsid w:val="008D728A"/>
    <w:rsid w:val="008D72A9"/>
    <w:rsid w:val="008D7338"/>
    <w:rsid w:val="008E0514"/>
    <w:rsid w:val="008E113C"/>
    <w:rsid w:val="008E2E42"/>
    <w:rsid w:val="008E3299"/>
    <w:rsid w:val="008E3474"/>
    <w:rsid w:val="008E38F8"/>
    <w:rsid w:val="008E3BA4"/>
    <w:rsid w:val="008E4C8C"/>
    <w:rsid w:val="008E63D7"/>
    <w:rsid w:val="008E6976"/>
    <w:rsid w:val="008E7B7C"/>
    <w:rsid w:val="008E7E34"/>
    <w:rsid w:val="008F00BF"/>
    <w:rsid w:val="008F020F"/>
    <w:rsid w:val="008F0CBD"/>
    <w:rsid w:val="008F206C"/>
    <w:rsid w:val="008F2E54"/>
    <w:rsid w:val="008F3085"/>
    <w:rsid w:val="008F3FA4"/>
    <w:rsid w:val="008F493B"/>
    <w:rsid w:val="008F5D2E"/>
    <w:rsid w:val="008F60DE"/>
    <w:rsid w:val="008F62A4"/>
    <w:rsid w:val="008F7425"/>
    <w:rsid w:val="008F742F"/>
    <w:rsid w:val="00900095"/>
    <w:rsid w:val="0090053E"/>
    <w:rsid w:val="00901322"/>
    <w:rsid w:val="00901DDB"/>
    <w:rsid w:val="0090297D"/>
    <w:rsid w:val="009036F4"/>
    <w:rsid w:val="009037AD"/>
    <w:rsid w:val="00903FB4"/>
    <w:rsid w:val="0090499F"/>
    <w:rsid w:val="00904B7D"/>
    <w:rsid w:val="00904CEC"/>
    <w:rsid w:val="009055C9"/>
    <w:rsid w:val="009058EE"/>
    <w:rsid w:val="00906661"/>
    <w:rsid w:val="0090723F"/>
    <w:rsid w:val="00907244"/>
    <w:rsid w:val="00910084"/>
    <w:rsid w:val="00910132"/>
    <w:rsid w:val="009108CB"/>
    <w:rsid w:val="00911BD6"/>
    <w:rsid w:val="00912F12"/>
    <w:rsid w:val="009134DB"/>
    <w:rsid w:val="00914925"/>
    <w:rsid w:val="00914DCD"/>
    <w:rsid w:val="00914F66"/>
    <w:rsid w:val="00916AAA"/>
    <w:rsid w:val="00917200"/>
    <w:rsid w:val="009172C2"/>
    <w:rsid w:val="009178BB"/>
    <w:rsid w:val="00921011"/>
    <w:rsid w:val="00921620"/>
    <w:rsid w:val="00922ACD"/>
    <w:rsid w:val="00923076"/>
    <w:rsid w:val="009239AD"/>
    <w:rsid w:val="00923DFC"/>
    <w:rsid w:val="00923FC2"/>
    <w:rsid w:val="0092446B"/>
    <w:rsid w:val="00924B5E"/>
    <w:rsid w:val="00925CF1"/>
    <w:rsid w:val="00926AD3"/>
    <w:rsid w:val="00926E4C"/>
    <w:rsid w:val="009270E4"/>
    <w:rsid w:val="00927A8A"/>
    <w:rsid w:val="00927C1A"/>
    <w:rsid w:val="0093094F"/>
    <w:rsid w:val="009319AA"/>
    <w:rsid w:val="00931CB1"/>
    <w:rsid w:val="0093261E"/>
    <w:rsid w:val="00932737"/>
    <w:rsid w:val="00932F5E"/>
    <w:rsid w:val="00934F91"/>
    <w:rsid w:val="0093563A"/>
    <w:rsid w:val="00936C87"/>
    <w:rsid w:val="0093711C"/>
    <w:rsid w:val="009379C9"/>
    <w:rsid w:val="00937E05"/>
    <w:rsid w:val="00940EFD"/>
    <w:rsid w:val="0094100C"/>
    <w:rsid w:val="009419B9"/>
    <w:rsid w:val="00941B55"/>
    <w:rsid w:val="00941E13"/>
    <w:rsid w:val="00942D03"/>
    <w:rsid w:val="00942E00"/>
    <w:rsid w:val="0094324C"/>
    <w:rsid w:val="00944DEF"/>
    <w:rsid w:val="0094678B"/>
    <w:rsid w:val="00947E04"/>
    <w:rsid w:val="009501F9"/>
    <w:rsid w:val="009509FD"/>
    <w:rsid w:val="009513FE"/>
    <w:rsid w:val="0095154B"/>
    <w:rsid w:val="00952137"/>
    <w:rsid w:val="00952278"/>
    <w:rsid w:val="00952FC1"/>
    <w:rsid w:val="0095329A"/>
    <w:rsid w:val="00954CDF"/>
    <w:rsid w:val="00954EE8"/>
    <w:rsid w:val="00955B3D"/>
    <w:rsid w:val="009562BB"/>
    <w:rsid w:val="00960D1D"/>
    <w:rsid w:val="00961683"/>
    <w:rsid w:val="00962E4F"/>
    <w:rsid w:val="00963E92"/>
    <w:rsid w:val="00964C9D"/>
    <w:rsid w:val="00964EBC"/>
    <w:rsid w:val="0096523B"/>
    <w:rsid w:val="00966BC0"/>
    <w:rsid w:val="00967F31"/>
    <w:rsid w:val="0097135D"/>
    <w:rsid w:val="00971CA6"/>
    <w:rsid w:val="00972119"/>
    <w:rsid w:val="00972780"/>
    <w:rsid w:val="00972AC7"/>
    <w:rsid w:val="009739F7"/>
    <w:rsid w:val="009748CA"/>
    <w:rsid w:val="00974980"/>
    <w:rsid w:val="00974CE0"/>
    <w:rsid w:val="00975EF6"/>
    <w:rsid w:val="009764F4"/>
    <w:rsid w:val="00976AE6"/>
    <w:rsid w:val="00977E1B"/>
    <w:rsid w:val="00981C4B"/>
    <w:rsid w:val="00982581"/>
    <w:rsid w:val="009836E4"/>
    <w:rsid w:val="00983782"/>
    <w:rsid w:val="00984082"/>
    <w:rsid w:val="009845BC"/>
    <w:rsid w:val="00985A23"/>
    <w:rsid w:val="00985B9A"/>
    <w:rsid w:val="00986A14"/>
    <w:rsid w:val="0098715D"/>
    <w:rsid w:val="00990714"/>
    <w:rsid w:val="00991B26"/>
    <w:rsid w:val="009921BF"/>
    <w:rsid w:val="00992E63"/>
    <w:rsid w:val="00993492"/>
    <w:rsid w:val="0099389A"/>
    <w:rsid w:val="00993EA8"/>
    <w:rsid w:val="00993FE4"/>
    <w:rsid w:val="00994B3F"/>
    <w:rsid w:val="009953EE"/>
    <w:rsid w:val="009966F4"/>
    <w:rsid w:val="00996E5E"/>
    <w:rsid w:val="009970C2"/>
    <w:rsid w:val="00997148"/>
    <w:rsid w:val="00997F44"/>
    <w:rsid w:val="009A1D89"/>
    <w:rsid w:val="009A21DB"/>
    <w:rsid w:val="009A275B"/>
    <w:rsid w:val="009A4359"/>
    <w:rsid w:val="009A46A8"/>
    <w:rsid w:val="009A4A15"/>
    <w:rsid w:val="009A4B61"/>
    <w:rsid w:val="009A605F"/>
    <w:rsid w:val="009A6116"/>
    <w:rsid w:val="009A6DF2"/>
    <w:rsid w:val="009B0565"/>
    <w:rsid w:val="009B0594"/>
    <w:rsid w:val="009B073A"/>
    <w:rsid w:val="009B0EFF"/>
    <w:rsid w:val="009B1610"/>
    <w:rsid w:val="009B178B"/>
    <w:rsid w:val="009B28CA"/>
    <w:rsid w:val="009B28F0"/>
    <w:rsid w:val="009B3BA8"/>
    <w:rsid w:val="009B4351"/>
    <w:rsid w:val="009B49F0"/>
    <w:rsid w:val="009B50F2"/>
    <w:rsid w:val="009B64A1"/>
    <w:rsid w:val="009B6640"/>
    <w:rsid w:val="009B68B7"/>
    <w:rsid w:val="009B7F83"/>
    <w:rsid w:val="009C01D6"/>
    <w:rsid w:val="009C0620"/>
    <w:rsid w:val="009C179F"/>
    <w:rsid w:val="009C1A96"/>
    <w:rsid w:val="009C1B4B"/>
    <w:rsid w:val="009C2162"/>
    <w:rsid w:val="009C43AD"/>
    <w:rsid w:val="009C4809"/>
    <w:rsid w:val="009C4A46"/>
    <w:rsid w:val="009C4F25"/>
    <w:rsid w:val="009C5FBC"/>
    <w:rsid w:val="009C6157"/>
    <w:rsid w:val="009C61BA"/>
    <w:rsid w:val="009C65FD"/>
    <w:rsid w:val="009C6873"/>
    <w:rsid w:val="009C6F0F"/>
    <w:rsid w:val="009C7055"/>
    <w:rsid w:val="009D05F1"/>
    <w:rsid w:val="009D075C"/>
    <w:rsid w:val="009D2423"/>
    <w:rsid w:val="009D2B26"/>
    <w:rsid w:val="009D32A1"/>
    <w:rsid w:val="009D3381"/>
    <w:rsid w:val="009D3AE4"/>
    <w:rsid w:val="009D4B0C"/>
    <w:rsid w:val="009D4D32"/>
    <w:rsid w:val="009D56DD"/>
    <w:rsid w:val="009D5BA9"/>
    <w:rsid w:val="009D6E88"/>
    <w:rsid w:val="009D758B"/>
    <w:rsid w:val="009E0000"/>
    <w:rsid w:val="009E0358"/>
    <w:rsid w:val="009E059E"/>
    <w:rsid w:val="009E0A96"/>
    <w:rsid w:val="009E1759"/>
    <w:rsid w:val="009E23F8"/>
    <w:rsid w:val="009E2455"/>
    <w:rsid w:val="009E2459"/>
    <w:rsid w:val="009E2550"/>
    <w:rsid w:val="009E2589"/>
    <w:rsid w:val="009E31FD"/>
    <w:rsid w:val="009E4D39"/>
    <w:rsid w:val="009E5ABA"/>
    <w:rsid w:val="009E6882"/>
    <w:rsid w:val="009E7285"/>
    <w:rsid w:val="009F0268"/>
    <w:rsid w:val="009F072A"/>
    <w:rsid w:val="009F0ACA"/>
    <w:rsid w:val="009F0EAE"/>
    <w:rsid w:val="009F1704"/>
    <w:rsid w:val="009F2329"/>
    <w:rsid w:val="009F2634"/>
    <w:rsid w:val="009F2B7F"/>
    <w:rsid w:val="009F2BCA"/>
    <w:rsid w:val="009F4BDA"/>
    <w:rsid w:val="009F62BF"/>
    <w:rsid w:val="009F637F"/>
    <w:rsid w:val="009F65BB"/>
    <w:rsid w:val="00A00A8E"/>
    <w:rsid w:val="00A02232"/>
    <w:rsid w:val="00A02AF6"/>
    <w:rsid w:val="00A0323F"/>
    <w:rsid w:val="00A03386"/>
    <w:rsid w:val="00A03895"/>
    <w:rsid w:val="00A03B13"/>
    <w:rsid w:val="00A04403"/>
    <w:rsid w:val="00A046C4"/>
    <w:rsid w:val="00A04CAB"/>
    <w:rsid w:val="00A054DA"/>
    <w:rsid w:val="00A05F26"/>
    <w:rsid w:val="00A061D8"/>
    <w:rsid w:val="00A061F2"/>
    <w:rsid w:val="00A07018"/>
    <w:rsid w:val="00A078A3"/>
    <w:rsid w:val="00A10482"/>
    <w:rsid w:val="00A11154"/>
    <w:rsid w:val="00A1115E"/>
    <w:rsid w:val="00A1142C"/>
    <w:rsid w:val="00A115B0"/>
    <w:rsid w:val="00A11743"/>
    <w:rsid w:val="00A123FA"/>
    <w:rsid w:val="00A13CE5"/>
    <w:rsid w:val="00A145BC"/>
    <w:rsid w:val="00A16144"/>
    <w:rsid w:val="00A1634A"/>
    <w:rsid w:val="00A16529"/>
    <w:rsid w:val="00A16B66"/>
    <w:rsid w:val="00A20B2D"/>
    <w:rsid w:val="00A20B5E"/>
    <w:rsid w:val="00A21471"/>
    <w:rsid w:val="00A2159F"/>
    <w:rsid w:val="00A215A9"/>
    <w:rsid w:val="00A21699"/>
    <w:rsid w:val="00A21788"/>
    <w:rsid w:val="00A235D7"/>
    <w:rsid w:val="00A2361A"/>
    <w:rsid w:val="00A23D7B"/>
    <w:rsid w:val="00A2604D"/>
    <w:rsid w:val="00A27648"/>
    <w:rsid w:val="00A30686"/>
    <w:rsid w:val="00A308D4"/>
    <w:rsid w:val="00A30997"/>
    <w:rsid w:val="00A31769"/>
    <w:rsid w:val="00A320FF"/>
    <w:rsid w:val="00A32B2A"/>
    <w:rsid w:val="00A34E75"/>
    <w:rsid w:val="00A35025"/>
    <w:rsid w:val="00A36BDC"/>
    <w:rsid w:val="00A378B3"/>
    <w:rsid w:val="00A40CF2"/>
    <w:rsid w:val="00A40D93"/>
    <w:rsid w:val="00A40F4F"/>
    <w:rsid w:val="00A42053"/>
    <w:rsid w:val="00A43070"/>
    <w:rsid w:val="00A43985"/>
    <w:rsid w:val="00A43CB9"/>
    <w:rsid w:val="00A4451B"/>
    <w:rsid w:val="00A4474C"/>
    <w:rsid w:val="00A44A1E"/>
    <w:rsid w:val="00A45C87"/>
    <w:rsid w:val="00A45EC9"/>
    <w:rsid w:val="00A46339"/>
    <w:rsid w:val="00A46BD1"/>
    <w:rsid w:val="00A476C2"/>
    <w:rsid w:val="00A47D06"/>
    <w:rsid w:val="00A50DF3"/>
    <w:rsid w:val="00A51F00"/>
    <w:rsid w:val="00A52501"/>
    <w:rsid w:val="00A53736"/>
    <w:rsid w:val="00A53E33"/>
    <w:rsid w:val="00A541BF"/>
    <w:rsid w:val="00A5442A"/>
    <w:rsid w:val="00A55AF6"/>
    <w:rsid w:val="00A565ED"/>
    <w:rsid w:val="00A56FA8"/>
    <w:rsid w:val="00A5771A"/>
    <w:rsid w:val="00A57B96"/>
    <w:rsid w:val="00A57DCF"/>
    <w:rsid w:val="00A6031B"/>
    <w:rsid w:val="00A608C5"/>
    <w:rsid w:val="00A60D96"/>
    <w:rsid w:val="00A6172D"/>
    <w:rsid w:val="00A61AA2"/>
    <w:rsid w:val="00A61E9F"/>
    <w:rsid w:val="00A61FCD"/>
    <w:rsid w:val="00A620CB"/>
    <w:rsid w:val="00A624B1"/>
    <w:rsid w:val="00A62BF3"/>
    <w:rsid w:val="00A62F78"/>
    <w:rsid w:val="00A636DF"/>
    <w:rsid w:val="00A63B67"/>
    <w:rsid w:val="00A64362"/>
    <w:rsid w:val="00A6769C"/>
    <w:rsid w:val="00A7059F"/>
    <w:rsid w:val="00A70935"/>
    <w:rsid w:val="00A70E97"/>
    <w:rsid w:val="00A71050"/>
    <w:rsid w:val="00A71742"/>
    <w:rsid w:val="00A71917"/>
    <w:rsid w:val="00A71A93"/>
    <w:rsid w:val="00A71D1B"/>
    <w:rsid w:val="00A72480"/>
    <w:rsid w:val="00A72888"/>
    <w:rsid w:val="00A728F6"/>
    <w:rsid w:val="00A7292F"/>
    <w:rsid w:val="00A72DD6"/>
    <w:rsid w:val="00A7343D"/>
    <w:rsid w:val="00A73C2F"/>
    <w:rsid w:val="00A73CB3"/>
    <w:rsid w:val="00A742FC"/>
    <w:rsid w:val="00A745CA"/>
    <w:rsid w:val="00A75609"/>
    <w:rsid w:val="00A756EF"/>
    <w:rsid w:val="00A758A6"/>
    <w:rsid w:val="00A75CE5"/>
    <w:rsid w:val="00A76D23"/>
    <w:rsid w:val="00A76EFC"/>
    <w:rsid w:val="00A770F2"/>
    <w:rsid w:val="00A7794C"/>
    <w:rsid w:val="00A779CF"/>
    <w:rsid w:val="00A810C5"/>
    <w:rsid w:val="00A8181B"/>
    <w:rsid w:val="00A821D5"/>
    <w:rsid w:val="00A822C6"/>
    <w:rsid w:val="00A82CAB"/>
    <w:rsid w:val="00A8316B"/>
    <w:rsid w:val="00A83AED"/>
    <w:rsid w:val="00A83CEC"/>
    <w:rsid w:val="00A8409E"/>
    <w:rsid w:val="00A845E9"/>
    <w:rsid w:val="00A84C71"/>
    <w:rsid w:val="00A86149"/>
    <w:rsid w:val="00A91028"/>
    <w:rsid w:val="00A9202A"/>
    <w:rsid w:val="00A922E4"/>
    <w:rsid w:val="00A92AD6"/>
    <w:rsid w:val="00A934CD"/>
    <w:rsid w:val="00A9398D"/>
    <w:rsid w:val="00A93DA1"/>
    <w:rsid w:val="00A945A5"/>
    <w:rsid w:val="00A9548D"/>
    <w:rsid w:val="00A958DE"/>
    <w:rsid w:val="00A95D5F"/>
    <w:rsid w:val="00A95F8F"/>
    <w:rsid w:val="00A963D3"/>
    <w:rsid w:val="00A96900"/>
    <w:rsid w:val="00A96C24"/>
    <w:rsid w:val="00A96C3E"/>
    <w:rsid w:val="00A96CA0"/>
    <w:rsid w:val="00A97996"/>
    <w:rsid w:val="00AA0129"/>
    <w:rsid w:val="00AA0238"/>
    <w:rsid w:val="00AA08F8"/>
    <w:rsid w:val="00AA0CE7"/>
    <w:rsid w:val="00AA1401"/>
    <w:rsid w:val="00AA29FE"/>
    <w:rsid w:val="00AA2A43"/>
    <w:rsid w:val="00AA3E4B"/>
    <w:rsid w:val="00AA43F2"/>
    <w:rsid w:val="00AA51EB"/>
    <w:rsid w:val="00AA60F0"/>
    <w:rsid w:val="00AA6A6E"/>
    <w:rsid w:val="00AA6C0D"/>
    <w:rsid w:val="00AA6EBF"/>
    <w:rsid w:val="00AA77DC"/>
    <w:rsid w:val="00AB1794"/>
    <w:rsid w:val="00AB1C85"/>
    <w:rsid w:val="00AB1F76"/>
    <w:rsid w:val="00AB2630"/>
    <w:rsid w:val="00AB2DE7"/>
    <w:rsid w:val="00AB2EAC"/>
    <w:rsid w:val="00AB2FA4"/>
    <w:rsid w:val="00AB44E1"/>
    <w:rsid w:val="00AB4967"/>
    <w:rsid w:val="00AB4D67"/>
    <w:rsid w:val="00AB572D"/>
    <w:rsid w:val="00AB6D2F"/>
    <w:rsid w:val="00AB70B8"/>
    <w:rsid w:val="00AB7101"/>
    <w:rsid w:val="00AB7334"/>
    <w:rsid w:val="00AB771B"/>
    <w:rsid w:val="00AC00F3"/>
    <w:rsid w:val="00AC089A"/>
    <w:rsid w:val="00AC0C8C"/>
    <w:rsid w:val="00AC1522"/>
    <w:rsid w:val="00AC16C4"/>
    <w:rsid w:val="00AC35D2"/>
    <w:rsid w:val="00AC45B4"/>
    <w:rsid w:val="00AC4717"/>
    <w:rsid w:val="00AC4803"/>
    <w:rsid w:val="00AC5FAE"/>
    <w:rsid w:val="00AC6287"/>
    <w:rsid w:val="00AC72BB"/>
    <w:rsid w:val="00AD01C2"/>
    <w:rsid w:val="00AD08C3"/>
    <w:rsid w:val="00AD09C9"/>
    <w:rsid w:val="00AD0E0F"/>
    <w:rsid w:val="00AD115F"/>
    <w:rsid w:val="00AD22A2"/>
    <w:rsid w:val="00AD239B"/>
    <w:rsid w:val="00AD2E30"/>
    <w:rsid w:val="00AD33A9"/>
    <w:rsid w:val="00AD341D"/>
    <w:rsid w:val="00AD4C11"/>
    <w:rsid w:val="00AD5D2B"/>
    <w:rsid w:val="00AD5FFD"/>
    <w:rsid w:val="00AD71A0"/>
    <w:rsid w:val="00AD77CA"/>
    <w:rsid w:val="00AD7C88"/>
    <w:rsid w:val="00AE0305"/>
    <w:rsid w:val="00AE0306"/>
    <w:rsid w:val="00AE0414"/>
    <w:rsid w:val="00AE0C24"/>
    <w:rsid w:val="00AE0F41"/>
    <w:rsid w:val="00AE188B"/>
    <w:rsid w:val="00AE23C2"/>
    <w:rsid w:val="00AE2E6F"/>
    <w:rsid w:val="00AE3345"/>
    <w:rsid w:val="00AE364D"/>
    <w:rsid w:val="00AE3715"/>
    <w:rsid w:val="00AE40C3"/>
    <w:rsid w:val="00AE49D0"/>
    <w:rsid w:val="00AE4A8F"/>
    <w:rsid w:val="00AE5277"/>
    <w:rsid w:val="00AE5441"/>
    <w:rsid w:val="00AE5535"/>
    <w:rsid w:val="00AE5553"/>
    <w:rsid w:val="00AE6336"/>
    <w:rsid w:val="00AE6F85"/>
    <w:rsid w:val="00AE74B6"/>
    <w:rsid w:val="00AF00CC"/>
    <w:rsid w:val="00AF017F"/>
    <w:rsid w:val="00AF0CCD"/>
    <w:rsid w:val="00AF0CDD"/>
    <w:rsid w:val="00AF1373"/>
    <w:rsid w:val="00AF14CE"/>
    <w:rsid w:val="00AF1566"/>
    <w:rsid w:val="00AF1D0A"/>
    <w:rsid w:val="00AF3276"/>
    <w:rsid w:val="00AF3A99"/>
    <w:rsid w:val="00AF3AFF"/>
    <w:rsid w:val="00AF6AD3"/>
    <w:rsid w:val="00AF6B80"/>
    <w:rsid w:val="00AF7AD4"/>
    <w:rsid w:val="00B0029E"/>
    <w:rsid w:val="00B00E7F"/>
    <w:rsid w:val="00B01108"/>
    <w:rsid w:val="00B01A09"/>
    <w:rsid w:val="00B02C32"/>
    <w:rsid w:val="00B038B3"/>
    <w:rsid w:val="00B05011"/>
    <w:rsid w:val="00B0549A"/>
    <w:rsid w:val="00B0589A"/>
    <w:rsid w:val="00B05CBE"/>
    <w:rsid w:val="00B05F67"/>
    <w:rsid w:val="00B06322"/>
    <w:rsid w:val="00B06E8E"/>
    <w:rsid w:val="00B06EDA"/>
    <w:rsid w:val="00B071BA"/>
    <w:rsid w:val="00B0792C"/>
    <w:rsid w:val="00B07942"/>
    <w:rsid w:val="00B07CCD"/>
    <w:rsid w:val="00B107E5"/>
    <w:rsid w:val="00B10D21"/>
    <w:rsid w:val="00B111A3"/>
    <w:rsid w:val="00B122B1"/>
    <w:rsid w:val="00B12AB8"/>
    <w:rsid w:val="00B139C4"/>
    <w:rsid w:val="00B13AC3"/>
    <w:rsid w:val="00B14111"/>
    <w:rsid w:val="00B14210"/>
    <w:rsid w:val="00B1432D"/>
    <w:rsid w:val="00B1472C"/>
    <w:rsid w:val="00B14DCF"/>
    <w:rsid w:val="00B154D5"/>
    <w:rsid w:val="00B157E5"/>
    <w:rsid w:val="00B17373"/>
    <w:rsid w:val="00B204B7"/>
    <w:rsid w:val="00B214E1"/>
    <w:rsid w:val="00B22CD7"/>
    <w:rsid w:val="00B237E1"/>
    <w:rsid w:val="00B239EC"/>
    <w:rsid w:val="00B25EE4"/>
    <w:rsid w:val="00B26160"/>
    <w:rsid w:val="00B26608"/>
    <w:rsid w:val="00B26674"/>
    <w:rsid w:val="00B2673B"/>
    <w:rsid w:val="00B2674B"/>
    <w:rsid w:val="00B26A12"/>
    <w:rsid w:val="00B27421"/>
    <w:rsid w:val="00B2792A"/>
    <w:rsid w:val="00B302CF"/>
    <w:rsid w:val="00B30653"/>
    <w:rsid w:val="00B307F4"/>
    <w:rsid w:val="00B30E10"/>
    <w:rsid w:val="00B30F82"/>
    <w:rsid w:val="00B314CE"/>
    <w:rsid w:val="00B32357"/>
    <w:rsid w:val="00B3246D"/>
    <w:rsid w:val="00B32B51"/>
    <w:rsid w:val="00B332E3"/>
    <w:rsid w:val="00B345DD"/>
    <w:rsid w:val="00B350C7"/>
    <w:rsid w:val="00B35DB7"/>
    <w:rsid w:val="00B36CFE"/>
    <w:rsid w:val="00B37079"/>
    <w:rsid w:val="00B376A4"/>
    <w:rsid w:val="00B3786C"/>
    <w:rsid w:val="00B37CF4"/>
    <w:rsid w:val="00B37E07"/>
    <w:rsid w:val="00B412AD"/>
    <w:rsid w:val="00B42FEC"/>
    <w:rsid w:val="00B43681"/>
    <w:rsid w:val="00B44565"/>
    <w:rsid w:val="00B452A3"/>
    <w:rsid w:val="00B453E9"/>
    <w:rsid w:val="00B459DD"/>
    <w:rsid w:val="00B465DD"/>
    <w:rsid w:val="00B466D4"/>
    <w:rsid w:val="00B470E9"/>
    <w:rsid w:val="00B50FDB"/>
    <w:rsid w:val="00B51607"/>
    <w:rsid w:val="00B51B17"/>
    <w:rsid w:val="00B53164"/>
    <w:rsid w:val="00B5324F"/>
    <w:rsid w:val="00B5521A"/>
    <w:rsid w:val="00B55A5E"/>
    <w:rsid w:val="00B55F4B"/>
    <w:rsid w:val="00B568F1"/>
    <w:rsid w:val="00B60344"/>
    <w:rsid w:val="00B60A41"/>
    <w:rsid w:val="00B60DD0"/>
    <w:rsid w:val="00B60EBB"/>
    <w:rsid w:val="00B613F7"/>
    <w:rsid w:val="00B61419"/>
    <w:rsid w:val="00B6242C"/>
    <w:rsid w:val="00B62698"/>
    <w:rsid w:val="00B62C6A"/>
    <w:rsid w:val="00B62DE5"/>
    <w:rsid w:val="00B6326A"/>
    <w:rsid w:val="00B63572"/>
    <w:rsid w:val="00B63E38"/>
    <w:rsid w:val="00B642A2"/>
    <w:rsid w:val="00B64693"/>
    <w:rsid w:val="00B6533C"/>
    <w:rsid w:val="00B65948"/>
    <w:rsid w:val="00B65B65"/>
    <w:rsid w:val="00B66097"/>
    <w:rsid w:val="00B668FE"/>
    <w:rsid w:val="00B66ACF"/>
    <w:rsid w:val="00B67723"/>
    <w:rsid w:val="00B67AF9"/>
    <w:rsid w:val="00B67DF4"/>
    <w:rsid w:val="00B67EFB"/>
    <w:rsid w:val="00B70332"/>
    <w:rsid w:val="00B70A72"/>
    <w:rsid w:val="00B71144"/>
    <w:rsid w:val="00B71501"/>
    <w:rsid w:val="00B71F4E"/>
    <w:rsid w:val="00B72641"/>
    <w:rsid w:val="00B7279D"/>
    <w:rsid w:val="00B728E7"/>
    <w:rsid w:val="00B72D0F"/>
    <w:rsid w:val="00B73584"/>
    <w:rsid w:val="00B73F2E"/>
    <w:rsid w:val="00B747F6"/>
    <w:rsid w:val="00B74C36"/>
    <w:rsid w:val="00B77FE3"/>
    <w:rsid w:val="00B803E4"/>
    <w:rsid w:val="00B806B6"/>
    <w:rsid w:val="00B80810"/>
    <w:rsid w:val="00B80B8A"/>
    <w:rsid w:val="00B80E48"/>
    <w:rsid w:val="00B8129E"/>
    <w:rsid w:val="00B8154B"/>
    <w:rsid w:val="00B8155F"/>
    <w:rsid w:val="00B84F5E"/>
    <w:rsid w:val="00B84FC8"/>
    <w:rsid w:val="00B855F7"/>
    <w:rsid w:val="00B859FB"/>
    <w:rsid w:val="00B8602C"/>
    <w:rsid w:val="00B86538"/>
    <w:rsid w:val="00B86A42"/>
    <w:rsid w:val="00B905CD"/>
    <w:rsid w:val="00B914AE"/>
    <w:rsid w:val="00B92C18"/>
    <w:rsid w:val="00B93249"/>
    <w:rsid w:val="00B93767"/>
    <w:rsid w:val="00B94135"/>
    <w:rsid w:val="00B94A48"/>
    <w:rsid w:val="00B94B12"/>
    <w:rsid w:val="00B94B6E"/>
    <w:rsid w:val="00B97180"/>
    <w:rsid w:val="00B9752E"/>
    <w:rsid w:val="00B97C03"/>
    <w:rsid w:val="00B97EF4"/>
    <w:rsid w:val="00BA09CB"/>
    <w:rsid w:val="00BA0C70"/>
    <w:rsid w:val="00BA0D54"/>
    <w:rsid w:val="00BA112A"/>
    <w:rsid w:val="00BA1439"/>
    <w:rsid w:val="00BA18EC"/>
    <w:rsid w:val="00BA1A3A"/>
    <w:rsid w:val="00BA1AEF"/>
    <w:rsid w:val="00BA257E"/>
    <w:rsid w:val="00BA2687"/>
    <w:rsid w:val="00BA28E2"/>
    <w:rsid w:val="00BA3318"/>
    <w:rsid w:val="00BA36B7"/>
    <w:rsid w:val="00BA3B68"/>
    <w:rsid w:val="00BA3F10"/>
    <w:rsid w:val="00BA4A9E"/>
    <w:rsid w:val="00BA5586"/>
    <w:rsid w:val="00BA6184"/>
    <w:rsid w:val="00BA6EB3"/>
    <w:rsid w:val="00BA7195"/>
    <w:rsid w:val="00BA74D2"/>
    <w:rsid w:val="00BA7D7F"/>
    <w:rsid w:val="00BB06AC"/>
    <w:rsid w:val="00BB1A09"/>
    <w:rsid w:val="00BB1FDC"/>
    <w:rsid w:val="00BB42D2"/>
    <w:rsid w:val="00BB4CBC"/>
    <w:rsid w:val="00BB4CCB"/>
    <w:rsid w:val="00BB4CD9"/>
    <w:rsid w:val="00BB4D63"/>
    <w:rsid w:val="00BB50A7"/>
    <w:rsid w:val="00BB5199"/>
    <w:rsid w:val="00BB5286"/>
    <w:rsid w:val="00BB688E"/>
    <w:rsid w:val="00BB6DB8"/>
    <w:rsid w:val="00BB6E31"/>
    <w:rsid w:val="00BB736A"/>
    <w:rsid w:val="00BB7C05"/>
    <w:rsid w:val="00BB7E18"/>
    <w:rsid w:val="00BC0468"/>
    <w:rsid w:val="00BC059E"/>
    <w:rsid w:val="00BC1858"/>
    <w:rsid w:val="00BC1BBB"/>
    <w:rsid w:val="00BC2007"/>
    <w:rsid w:val="00BC205D"/>
    <w:rsid w:val="00BC2082"/>
    <w:rsid w:val="00BC2310"/>
    <w:rsid w:val="00BC3454"/>
    <w:rsid w:val="00BC3C92"/>
    <w:rsid w:val="00BC40B9"/>
    <w:rsid w:val="00BC4A83"/>
    <w:rsid w:val="00BC5122"/>
    <w:rsid w:val="00BC51AE"/>
    <w:rsid w:val="00BC5DA5"/>
    <w:rsid w:val="00BC6E3F"/>
    <w:rsid w:val="00BC6E7B"/>
    <w:rsid w:val="00BC7534"/>
    <w:rsid w:val="00BC788C"/>
    <w:rsid w:val="00BD0A99"/>
    <w:rsid w:val="00BD0DC0"/>
    <w:rsid w:val="00BD1B65"/>
    <w:rsid w:val="00BD239E"/>
    <w:rsid w:val="00BD27EC"/>
    <w:rsid w:val="00BD2807"/>
    <w:rsid w:val="00BD39E4"/>
    <w:rsid w:val="00BD5B3B"/>
    <w:rsid w:val="00BD5B3D"/>
    <w:rsid w:val="00BD5B8B"/>
    <w:rsid w:val="00BD6B2D"/>
    <w:rsid w:val="00BD7102"/>
    <w:rsid w:val="00BD7A83"/>
    <w:rsid w:val="00BD7A9B"/>
    <w:rsid w:val="00BE0909"/>
    <w:rsid w:val="00BE1278"/>
    <w:rsid w:val="00BE174B"/>
    <w:rsid w:val="00BE1CB4"/>
    <w:rsid w:val="00BE1F2B"/>
    <w:rsid w:val="00BE35D9"/>
    <w:rsid w:val="00BE3776"/>
    <w:rsid w:val="00BE4AE5"/>
    <w:rsid w:val="00BE5736"/>
    <w:rsid w:val="00BE66C5"/>
    <w:rsid w:val="00BE6D40"/>
    <w:rsid w:val="00BE6D67"/>
    <w:rsid w:val="00BE6FC8"/>
    <w:rsid w:val="00BE7A8D"/>
    <w:rsid w:val="00BF0A01"/>
    <w:rsid w:val="00BF0C63"/>
    <w:rsid w:val="00BF195C"/>
    <w:rsid w:val="00BF1AA7"/>
    <w:rsid w:val="00BF1D7F"/>
    <w:rsid w:val="00BF202E"/>
    <w:rsid w:val="00BF225F"/>
    <w:rsid w:val="00BF2750"/>
    <w:rsid w:val="00BF375A"/>
    <w:rsid w:val="00BF3856"/>
    <w:rsid w:val="00BF4253"/>
    <w:rsid w:val="00BF4447"/>
    <w:rsid w:val="00BF480E"/>
    <w:rsid w:val="00BF6691"/>
    <w:rsid w:val="00BF6C32"/>
    <w:rsid w:val="00BF7234"/>
    <w:rsid w:val="00BF7488"/>
    <w:rsid w:val="00BF7574"/>
    <w:rsid w:val="00C01DCD"/>
    <w:rsid w:val="00C01E70"/>
    <w:rsid w:val="00C04205"/>
    <w:rsid w:val="00C04549"/>
    <w:rsid w:val="00C049E8"/>
    <w:rsid w:val="00C04A1D"/>
    <w:rsid w:val="00C05327"/>
    <w:rsid w:val="00C05794"/>
    <w:rsid w:val="00C05CD5"/>
    <w:rsid w:val="00C06475"/>
    <w:rsid w:val="00C0658F"/>
    <w:rsid w:val="00C10624"/>
    <w:rsid w:val="00C11652"/>
    <w:rsid w:val="00C1378B"/>
    <w:rsid w:val="00C13E76"/>
    <w:rsid w:val="00C146EB"/>
    <w:rsid w:val="00C150B6"/>
    <w:rsid w:val="00C155BC"/>
    <w:rsid w:val="00C1593F"/>
    <w:rsid w:val="00C15F66"/>
    <w:rsid w:val="00C165D6"/>
    <w:rsid w:val="00C177F4"/>
    <w:rsid w:val="00C17E89"/>
    <w:rsid w:val="00C17ECD"/>
    <w:rsid w:val="00C17EF9"/>
    <w:rsid w:val="00C20F73"/>
    <w:rsid w:val="00C21452"/>
    <w:rsid w:val="00C2264C"/>
    <w:rsid w:val="00C22D28"/>
    <w:rsid w:val="00C232E1"/>
    <w:rsid w:val="00C24324"/>
    <w:rsid w:val="00C24AE2"/>
    <w:rsid w:val="00C24B12"/>
    <w:rsid w:val="00C254FB"/>
    <w:rsid w:val="00C27D5D"/>
    <w:rsid w:val="00C27EE5"/>
    <w:rsid w:val="00C30AC3"/>
    <w:rsid w:val="00C30BA1"/>
    <w:rsid w:val="00C30BE9"/>
    <w:rsid w:val="00C3164F"/>
    <w:rsid w:val="00C31686"/>
    <w:rsid w:val="00C3192C"/>
    <w:rsid w:val="00C31B31"/>
    <w:rsid w:val="00C31C6F"/>
    <w:rsid w:val="00C31D72"/>
    <w:rsid w:val="00C32EEC"/>
    <w:rsid w:val="00C335EF"/>
    <w:rsid w:val="00C3403D"/>
    <w:rsid w:val="00C359EF"/>
    <w:rsid w:val="00C35D80"/>
    <w:rsid w:val="00C3698F"/>
    <w:rsid w:val="00C3714B"/>
    <w:rsid w:val="00C37EF5"/>
    <w:rsid w:val="00C4026B"/>
    <w:rsid w:val="00C405A3"/>
    <w:rsid w:val="00C40E23"/>
    <w:rsid w:val="00C42445"/>
    <w:rsid w:val="00C430A0"/>
    <w:rsid w:val="00C43810"/>
    <w:rsid w:val="00C44E36"/>
    <w:rsid w:val="00C45CE8"/>
    <w:rsid w:val="00C46900"/>
    <w:rsid w:val="00C4777A"/>
    <w:rsid w:val="00C4789B"/>
    <w:rsid w:val="00C47E87"/>
    <w:rsid w:val="00C47F72"/>
    <w:rsid w:val="00C50074"/>
    <w:rsid w:val="00C534FB"/>
    <w:rsid w:val="00C53F9B"/>
    <w:rsid w:val="00C541F9"/>
    <w:rsid w:val="00C545A1"/>
    <w:rsid w:val="00C54790"/>
    <w:rsid w:val="00C552A6"/>
    <w:rsid w:val="00C55861"/>
    <w:rsid w:val="00C56274"/>
    <w:rsid w:val="00C5650D"/>
    <w:rsid w:val="00C56A4A"/>
    <w:rsid w:val="00C5727D"/>
    <w:rsid w:val="00C57AE5"/>
    <w:rsid w:val="00C60333"/>
    <w:rsid w:val="00C609F6"/>
    <w:rsid w:val="00C616D4"/>
    <w:rsid w:val="00C61AC5"/>
    <w:rsid w:val="00C62EC3"/>
    <w:rsid w:val="00C63515"/>
    <w:rsid w:val="00C63573"/>
    <w:rsid w:val="00C637F5"/>
    <w:rsid w:val="00C638CD"/>
    <w:rsid w:val="00C64049"/>
    <w:rsid w:val="00C656F6"/>
    <w:rsid w:val="00C6616B"/>
    <w:rsid w:val="00C66DD0"/>
    <w:rsid w:val="00C66FF6"/>
    <w:rsid w:val="00C677B3"/>
    <w:rsid w:val="00C7209E"/>
    <w:rsid w:val="00C72110"/>
    <w:rsid w:val="00C72AF9"/>
    <w:rsid w:val="00C737FC"/>
    <w:rsid w:val="00C7396B"/>
    <w:rsid w:val="00C73FF4"/>
    <w:rsid w:val="00C748F6"/>
    <w:rsid w:val="00C74CC8"/>
    <w:rsid w:val="00C74CEE"/>
    <w:rsid w:val="00C75168"/>
    <w:rsid w:val="00C75419"/>
    <w:rsid w:val="00C756AC"/>
    <w:rsid w:val="00C75906"/>
    <w:rsid w:val="00C76BE0"/>
    <w:rsid w:val="00C7736C"/>
    <w:rsid w:val="00C774F0"/>
    <w:rsid w:val="00C77CA1"/>
    <w:rsid w:val="00C800E4"/>
    <w:rsid w:val="00C80100"/>
    <w:rsid w:val="00C80969"/>
    <w:rsid w:val="00C81F6F"/>
    <w:rsid w:val="00C82582"/>
    <w:rsid w:val="00C82600"/>
    <w:rsid w:val="00C82AD2"/>
    <w:rsid w:val="00C83D98"/>
    <w:rsid w:val="00C84F1C"/>
    <w:rsid w:val="00C8516B"/>
    <w:rsid w:val="00C85B15"/>
    <w:rsid w:val="00C865B4"/>
    <w:rsid w:val="00C87562"/>
    <w:rsid w:val="00C87F97"/>
    <w:rsid w:val="00C91379"/>
    <w:rsid w:val="00C92945"/>
    <w:rsid w:val="00C932BD"/>
    <w:rsid w:val="00C93782"/>
    <w:rsid w:val="00C93A6A"/>
    <w:rsid w:val="00C94377"/>
    <w:rsid w:val="00C952D4"/>
    <w:rsid w:val="00C957AA"/>
    <w:rsid w:val="00C95EF4"/>
    <w:rsid w:val="00CA0FF7"/>
    <w:rsid w:val="00CA1130"/>
    <w:rsid w:val="00CA12D8"/>
    <w:rsid w:val="00CA12E3"/>
    <w:rsid w:val="00CA18BA"/>
    <w:rsid w:val="00CA297D"/>
    <w:rsid w:val="00CA4AB6"/>
    <w:rsid w:val="00CA530D"/>
    <w:rsid w:val="00CA57FA"/>
    <w:rsid w:val="00CA5E30"/>
    <w:rsid w:val="00CA60D2"/>
    <w:rsid w:val="00CA669A"/>
    <w:rsid w:val="00CA795E"/>
    <w:rsid w:val="00CA7AD2"/>
    <w:rsid w:val="00CB0A34"/>
    <w:rsid w:val="00CB0EAD"/>
    <w:rsid w:val="00CB1351"/>
    <w:rsid w:val="00CB13EA"/>
    <w:rsid w:val="00CB167A"/>
    <w:rsid w:val="00CB1D3D"/>
    <w:rsid w:val="00CB1F3A"/>
    <w:rsid w:val="00CB219C"/>
    <w:rsid w:val="00CB2B96"/>
    <w:rsid w:val="00CB2BFC"/>
    <w:rsid w:val="00CB2C40"/>
    <w:rsid w:val="00CB2D8D"/>
    <w:rsid w:val="00CB2DC2"/>
    <w:rsid w:val="00CB324C"/>
    <w:rsid w:val="00CB341C"/>
    <w:rsid w:val="00CB3510"/>
    <w:rsid w:val="00CB3AC7"/>
    <w:rsid w:val="00CB3C34"/>
    <w:rsid w:val="00CB492D"/>
    <w:rsid w:val="00CB5541"/>
    <w:rsid w:val="00CB574C"/>
    <w:rsid w:val="00CB58B3"/>
    <w:rsid w:val="00CB59FE"/>
    <w:rsid w:val="00CB7E0C"/>
    <w:rsid w:val="00CB7EF2"/>
    <w:rsid w:val="00CC0D3D"/>
    <w:rsid w:val="00CC21C9"/>
    <w:rsid w:val="00CC245F"/>
    <w:rsid w:val="00CC314A"/>
    <w:rsid w:val="00CC3D93"/>
    <w:rsid w:val="00CC4AC6"/>
    <w:rsid w:val="00CC4DEF"/>
    <w:rsid w:val="00CC5431"/>
    <w:rsid w:val="00CC6F7E"/>
    <w:rsid w:val="00CC70E0"/>
    <w:rsid w:val="00CC754E"/>
    <w:rsid w:val="00CC7BC0"/>
    <w:rsid w:val="00CC7C71"/>
    <w:rsid w:val="00CD176C"/>
    <w:rsid w:val="00CD1EDD"/>
    <w:rsid w:val="00CD2475"/>
    <w:rsid w:val="00CD28DF"/>
    <w:rsid w:val="00CD3132"/>
    <w:rsid w:val="00CD3334"/>
    <w:rsid w:val="00CD35C0"/>
    <w:rsid w:val="00CD3AE2"/>
    <w:rsid w:val="00CD3E93"/>
    <w:rsid w:val="00CD40D4"/>
    <w:rsid w:val="00CD45E5"/>
    <w:rsid w:val="00CD4706"/>
    <w:rsid w:val="00CD48B5"/>
    <w:rsid w:val="00CD52B7"/>
    <w:rsid w:val="00CD5420"/>
    <w:rsid w:val="00CD5B50"/>
    <w:rsid w:val="00CD6446"/>
    <w:rsid w:val="00CD675E"/>
    <w:rsid w:val="00CD691F"/>
    <w:rsid w:val="00CD7E7D"/>
    <w:rsid w:val="00CE0933"/>
    <w:rsid w:val="00CE1249"/>
    <w:rsid w:val="00CE12BF"/>
    <w:rsid w:val="00CE136D"/>
    <w:rsid w:val="00CE1780"/>
    <w:rsid w:val="00CE1B1D"/>
    <w:rsid w:val="00CE1E44"/>
    <w:rsid w:val="00CE1FD8"/>
    <w:rsid w:val="00CE2992"/>
    <w:rsid w:val="00CE2F23"/>
    <w:rsid w:val="00CE32B2"/>
    <w:rsid w:val="00CE384D"/>
    <w:rsid w:val="00CE49DA"/>
    <w:rsid w:val="00CE57FA"/>
    <w:rsid w:val="00CE69D7"/>
    <w:rsid w:val="00CE6B66"/>
    <w:rsid w:val="00CE6E0C"/>
    <w:rsid w:val="00CE7E42"/>
    <w:rsid w:val="00CE7E5D"/>
    <w:rsid w:val="00CE7F36"/>
    <w:rsid w:val="00CF01CD"/>
    <w:rsid w:val="00CF022F"/>
    <w:rsid w:val="00CF1545"/>
    <w:rsid w:val="00CF2010"/>
    <w:rsid w:val="00CF20BB"/>
    <w:rsid w:val="00CF215C"/>
    <w:rsid w:val="00CF3094"/>
    <w:rsid w:val="00CF3E44"/>
    <w:rsid w:val="00CF5819"/>
    <w:rsid w:val="00CF64B2"/>
    <w:rsid w:val="00CF653C"/>
    <w:rsid w:val="00CF72E7"/>
    <w:rsid w:val="00D00886"/>
    <w:rsid w:val="00D01FA7"/>
    <w:rsid w:val="00D0216C"/>
    <w:rsid w:val="00D02421"/>
    <w:rsid w:val="00D024DD"/>
    <w:rsid w:val="00D02F93"/>
    <w:rsid w:val="00D03244"/>
    <w:rsid w:val="00D06F4D"/>
    <w:rsid w:val="00D0792F"/>
    <w:rsid w:val="00D07FA1"/>
    <w:rsid w:val="00D1055B"/>
    <w:rsid w:val="00D10F0A"/>
    <w:rsid w:val="00D12043"/>
    <w:rsid w:val="00D122F5"/>
    <w:rsid w:val="00D12D32"/>
    <w:rsid w:val="00D133C9"/>
    <w:rsid w:val="00D136AA"/>
    <w:rsid w:val="00D14287"/>
    <w:rsid w:val="00D1435B"/>
    <w:rsid w:val="00D145EB"/>
    <w:rsid w:val="00D14EC7"/>
    <w:rsid w:val="00D151DA"/>
    <w:rsid w:val="00D15AA5"/>
    <w:rsid w:val="00D1627A"/>
    <w:rsid w:val="00D163A1"/>
    <w:rsid w:val="00D164B8"/>
    <w:rsid w:val="00D16C7A"/>
    <w:rsid w:val="00D17340"/>
    <w:rsid w:val="00D17391"/>
    <w:rsid w:val="00D20A84"/>
    <w:rsid w:val="00D20D98"/>
    <w:rsid w:val="00D20E94"/>
    <w:rsid w:val="00D218E3"/>
    <w:rsid w:val="00D21EC6"/>
    <w:rsid w:val="00D23FE5"/>
    <w:rsid w:val="00D243D9"/>
    <w:rsid w:val="00D252FD"/>
    <w:rsid w:val="00D25BAD"/>
    <w:rsid w:val="00D25D0B"/>
    <w:rsid w:val="00D26D9A"/>
    <w:rsid w:val="00D26FEB"/>
    <w:rsid w:val="00D27480"/>
    <w:rsid w:val="00D278E2"/>
    <w:rsid w:val="00D27A82"/>
    <w:rsid w:val="00D30A82"/>
    <w:rsid w:val="00D314C4"/>
    <w:rsid w:val="00D31684"/>
    <w:rsid w:val="00D31C74"/>
    <w:rsid w:val="00D32F2D"/>
    <w:rsid w:val="00D3332F"/>
    <w:rsid w:val="00D33571"/>
    <w:rsid w:val="00D34476"/>
    <w:rsid w:val="00D35094"/>
    <w:rsid w:val="00D35A0F"/>
    <w:rsid w:val="00D36F2A"/>
    <w:rsid w:val="00D37288"/>
    <w:rsid w:val="00D37A06"/>
    <w:rsid w:val="00D37BF8"/>
    <w:rsid w:val="00D40BCD"/>
    <w:rsid w:val="00D41ADC"/>
    <w:rsid w:val="00D42BE3"/>
    <w:rsid w:val="00D43251"/>
    <w:rsid w:val="00D43520"/>
    <w:rsid w:val="00D43A40"/>
    <w:rsid w:val="00D44C7B"/>
    <w:rsid w:val="00D47DE6"/>
    <w:rsid w:val="00D47EEE"/>
    <w:rsid w:val="00D5008E"/>
    <w:rsid w:val="00D50214"/>
    <w:rsid w:val="00D5086E"/>
    <w:rsid w:val="00D51A83"/>
    <w:rsid w:val="00D529A6"/>
    <w:rsid w:val="00D54149"/>
    <w:rsid w:val="00D542F8"/>
    <w:rsid w:val="00D544F1"/>
    <w:rsid w:val="00D5514D"/>
    <w:rsid w:val="00D56183"/>
    <w:rsid w:val="00D56239"/>
    <w:rsid w:val="00D56675"/>
    <w:rsid w:val="00D56AD5"/>
    <w:rsid w:val="00D56E1E"/>
    <w:rsid w:val="00D56EC6"/>
    <w:rsid w:val="00D5732B"/>
    <w:rsid w:val="00D604BF"/>
    <w:rsid w:val="00D609A6"/>
    <w:rsid w:val="00D60A9F"/>
    <w:rsid w:val="00D60ADF"/>
    <w:rsid w:val="00D61606"/>
    <w:rsid w:val="00D620BD"/>
    <w:rsid w:val="00D62620"/>
    <w:rsid w:val="00D64696"/>
    <w:rsid w:val="00D652B5"/>
    <w:rsid w:val="00D6560B"/>
    <w:rsid w:val="00D658D5"/>
    <w:rsid w:val="00D65C59"/>
    <w:rsid w:val="00D6697C"/>
    <w:rsid w:val="00D67068"/>
    <w:rsid w:val="00D70224"/>
    <w:rsid w:val="00D7172A"/>
    <w:rsid w:val="00D71745"/>
    <w:rsid w:val="00D717DE"/>
    <w:rsid w:val="00D72022"/>
    <w:rsid w:val="00D72090"/>
    <w:rsid w:val="00D720B6"/>
    <w:rsid w:val="00D72518"/>
    <w:rsid w:val="00D72DBD"/>
    <w:rsid w:val="00D72EE0"/>
    <w:rsid w:val="00D732E4"/>
    <w:rsid w:val="00D739E3"/>
    <w:rsid w:val="00D73F07"/>
    <w:rsid w:val="00D740BA"/>
    <w:rsid w:val="00D743A9"/>
    <w:rsid w:val="00D743AE"/>
    <w:rsid w:val="00D74C98"/>
    <w:rsid w:val="00D75157"/>
    <w:rsid w:val="00D75787"/>
    <w:rsid w:val="00D75849"/>
    <w:rsid w:val="00D758E2"/>
    <w:rsid w:val="00D7676A"/>
    <w:rsid w:val="00D76930"/>
    <w:rsid w:val="00D772CB"/>
    <w:rsid w:val="00D773B1"/>
    <w:rsid w:val="00D77D4C"/>
    <w:rsid w:val="00D77F66"/>
    <w:rsid w:val="00D80799"/>
    <w:rsid w:val="00D81131"/>
    <w:rsid w:val="00D812FA"/>
    <w:rsid w:val="00D821E8"/>
    <w:rsid w:val="00D83D28"/>
    <w:rsid w:val="00D840FF"/>
    <w:rsid w:val="00D84C12"/>
    <w:rsid w:val="00D864CB"/>
    <w:rsid w:val="00D93AA4"/>
    <w:rsid w:val="00D93C49"/>
    <w:rsid w:val="00D93D53"/>
    <w:rsid w:val="00D93E61"/>
    <w:rsid w:val="00D94558"/>
    <w:rsid w:val="00D945AF"/>
    <w:rsid w:val="00D9461A"/>
    <w:rsid w:val="00D94EC6"/>
    <w:rsid w:val="00D96178"/>
    <w:rsid w:val="00D96647"/>
    <w:rsid w:val="00D9677A"/>
    <w:rsid w:val="00D96F67"/>
    <w:rsid w:val="00D97555"/>
    <w:rsid w:val="00D97CBA"/>
    <w:rsid w:val="00DA2279"/>
    <w:rsid w:val="00DA25E7"/>
    <w:rsid w:val="00DA2740"/>
    <w:rsid w:val="00DA27EE"/>
    <w:rsid w:val="00DA299B"/>
    <w:rsid w:val="00DA4647"/>
    <w:rsid w:val="00DA4D09"/>
    <w:rsid w:val="00DA53EF"/>
    <w:rsid w:val="00DA5C32"/>
    <w:rsid w:val="00DA63E8"/>
    <w:rsid w:val="00DA65C0"/>
    <w:rsid w:val="00DA66E4"/>
    <w:rsid w:val="00DA69CA"/>
    <w:rsid w:val="00DB3470"/>
    <w:rsid w:val="00DB38C2"/>
    <w:rsid w:val="00DB3D56"/>
    <w:rsid w:val="00DB43F7"/>
    <w:rsid w:val="00DB527D"/>
    <w:rsid w:val="00DB52FC"/>
    <w:rsid w:val="00DB61E8"/>
    <w:rsid w:val="00DB6EF2"/>
    <w:rsid w:val="00DB7B87"/>
    <w:rsid w:val="00DC0842"/>
    <w:rsid w:val="00DC0BDB"/>
    <w:rsid w:val="00DC1CB9"/>
    <w:rsid w:val="00DC20C3"/>
    <w:rsid w:val="00DC245F"/>
    <w:rsid w:val="00DC24D1"/>
    <w:rsid w:val="00DC307E"/>
    <w:rsid w:val="00DC34AF"/>
    <w:rsid w:val="00DC382E"/>
    <w:rsid w:val="00DC4394"/>
    <w:rsid w:val="00DC495C"/>
    <w:rsid w:val="00DC4F02"/>
    <w:rsid w:val="00DC5B7D"/>
    <w:rsid w:val="00DC6819"/>
    <w:rsid w:val="00DC6DC7"/>
    <w:rsid w:val="00DC7240"/>
    <w:rsid w:val="00DD053E"/>
    <w:rsid w:val="00DD0840"/>
    <w:rsid w:val="00DD0991"/>
    <w:rsid w:val="00DD1EB2"/>
    <w:rsid w:val="00DD1F59"/>
    <w:rsid w:val="00DD2759"/>
    <w:rsid w:val="00DD2E5A"/>
    <w:rsid w:val="00DD36DE"/>
    <w:rsid w:val="00DD3880"/>
    <w:rsid w:val="00DD3E43"/>
    <w:rsid w:val="00DD584E"/>
    <w:rsid w:val="00DD7546"/>
    <w:rsid w:val="00DE00AE"/>
    <w:rsid w:val="00DE0566"/>
    <w:rsid w:val="00DE08E8"/>
    <w:rsid w:val="00DE09AE"/>
    <w:rsid w:val="00DE09D8"/>
    <w:rsid w:val="00DE10F8"/>
    <w:rsid w:val="00DE14FD"/>
    <w:rsid w:val="00DE1EBF"/>
    <w:rsid w:val="00DE2172"/>
    <w:rsid w:val="00DE2B99"/>
    <w:rsid w:val="00DE3237"/>
    <w:rsid w:val="00DE36C3"/>
    <w:rsid w:val="00DE38D3"/>
    <w:rsid w:val="00DE3C7A"/>
    <w:rsid w:val="00DE3E07"/>
    <w:rsid w:val="00DE4B25"/>
    <w:rsid w:val="00DE5967"/>
    <w:rsid w:val="00DE6AC2"/>
    <w:rsid w:val="00DF0E1F"/>
    <w:rsid w:val="00DF13E5"/>
    <w:rsid w:val="00DF17EC"/>
    <w:rsid w:val="00DF2F1C"/>
    <w:rsid w:val="00DF4182"/>
    <w:rsid w:val="00DF4EC3"/>
    <w:rsid w:val="00DF5360"/>
    <w:rsid w:val="00DF5E30"/>
    <w:rsid w:val="00DF607B"/>
    <w:rsid w:val="00DF68B0"/>
    <w:rsid w:val="00DF734C"/>
    <w:rsid w:val="00DF7DEE"/>
    <w:rsid w:val="00E00625"/>
    <w:rsid w:val="00E00BC6"/>
    <w:rsid w:val="00E01AD8"/>
    <w:rsid w:val="00E024D6"/>
    <w:rsid w:val="00E02901"/>
    <w:rsid w:val="00E0340D"/>
    <w:rsid w:val="00E0404F"/>
    <w:rsid w:val="00E042FA"/>
    <w:rsid w:val="00E04B8B"/>
    <w:rsid w:val="00E06DC5"/>
    <w:rsid w:val="00E06DD1"/>
    <w:rsid w:val="00E06EF1"/>
    <w:rsid w:val="00E10809"/>
    <w:rsid w:val="00E10CDE"/>
    <w:rsid w:val="00E11C8F"/>
    <w:rsid w:val="00E1217F"/>
    <w:rsid w:val="00E12188"/>
    <w:rsid w:val="00E12C87"/>
    <w:rsid w:val="00E12D86"/>
    <w:rsid w:val="00E12E61"/>
    <w:rsid w:val="00E13ACD"/>
    <w:rsid w:val="00E13E03"/>
    <w:rsid w:val="00E14106"/>
    <w:rsid w:val="00E14490"/>
    <w:rsid w:val="00E14B11"/>
    <w:rsid w:val="00E161DE"/>
    <w:rsid w:val="00E167CB"/>
    <w:rsid w:val="00E1732C"/>
    <w:rsid w:val="00E200B8"/>
    <w:rsid w:val="00E2026B"/>
    <w:rsid w:val="00E220C6"/>
    <w:rsid w:val="00E23AE7"/>
    <w:rsid w:val="00E23B4D"/>
    <w:rsid w:val="00E23F69"/>
    <w:rsid w:val="00E2472F"/>
    <w:rsid w:val="00E250AF"/>
    <w:rsid w:val="00E25616"/>
    <w:rsid w:val="00E263E9"/>
    <w:rsid w:val="00E26AB0"/>
    <w:rsid w:val="00E278EC"/>
    <w:rsid w:val="00E2791E"/>
    <w:rsid w:val="00E27DC9"/>
    <w:rsid w:val="00E30B36"/>
    <w:rsid w:val="00E30D7C"/>
    <w:rsid w:val="00E32902"/>
    <w:rsid w:val="00E335C1"/>
    <w:rsid w:val="00E33B11"/>
    <w:rsid w:val="00E33C52"/>
    <w:rsid w:val="00E34394"/>
    <w:rsid w:val="00E35107"/>
    <w:rsid w:val="00E35232"/>
    <w:rsid w:val="00E3563A"/>
    <w:rsid w:val="00E35C7F"/>
    <w:rsid w:val="00E362BA"/>
    <w:rsid w:val="00E36FB1"/>
    <w:rsid w:val="00E376D4"/>
    <w:rsid w:val="00E37716"/>
    <w:rsid w:val="00E37F92"/>
    <w:rsid w:val="00E409A2"/>
    <w:rsid w:val="00E4182C"/>
    <w:rsid w:val="00E426A3"/>
    <w:rsid w:val="00E42F03"/>
    <w:rsid w:val="00E42FF4"/>
    <w:rsid w:val="00E431CA"/>
    <w:rsid w:val="00E43516"/>
    <w:rsid w:val="00E43919"/>
    <w:rsid w:val="00E44128"/>
    <w:rsid w:val="00E442DA"/>
    <w:rsid w:val="00E44853"/>
    <w:rsid w:val="00E44DD0"/>
    <w:rsid w:val="00E4594D"/>
    <w:rsid w:val="00E45ACE"/>
    <w:rsid w:val="00E46D5D"/>
    <w:rsid w:val="00E471BE"/>
    <w:rsid w:val="00E4764E"/>
    <w:rsid w:val="00E4764F"/>
    <w:rsid w:val="00E4765F"/>
    <w:rsid w:val="00E47AB4"/>
    <w:rsid w:val="00E47C73"/>
    <w:rsid w:val="00E47E4C"/>
    <w:rsid w:val="00E50C4B"/>
    <w:rsid w:val="00E50F40"/>
    <w:rsid w:val="00E510F7"/>
    <w:rsid w:val="00E51FE1"/>
    <w:rsid w:val="00E52229"/>
    <w:rsid w:val="00E522D4"/>
    <w:rsid w:val="00E52CBD"/>
    <w:rsid w:val="00E539D5"/>
    <w:rsid w:val="00E53DB1"/>
    <w:rsid w:val="00E53DDD"/>
    <w:rsid w:val="00E551FC"/>
    <w:rsid w:val="00E5542B"/>
    <w:rsid w:val="00E55C88"/>
    <w:rsid w:val="00E57E63"/>
    <w:rsid w:val="00E62315"/>
    <w:rsid w:val="00E62F31"/>
    <w:rsid w:val="00E64411"/>
    <w:rsid w:val="00E649B2"/>
    <w:rsid w:val="00E6502C"/>
    <w:rsid w:val="00E65668"/>
    <w:rsid w:val="00E65EA3"/>
    <w:rsid w:val="00E67284"/>
    <w:rsid w:val="00E672E6"/>
    <w:rsid w:val="00E67669"/>
    <w:rsid w:val="00E70207"/>
    <w:rsid w:val="00E70435"/>
    <w:rsid w:val="00E707D0"/>
    <w:rsid w:val="00E708DF"/>
    <w:rsid w:val="00E709BD"/>
    <w:rsid w:val="00E70CD0"/>
    <w:rsid w:val="00E711BB"/>
    <w:rsid w:val="00E716F7"/>
    <w:rsid w:val="00E71812"/>
    <w:rsid w:val="00E71BA7"/>
    <w:rsid w:val="00E72A2C"/>
    <w:rsid w:val="00E72D0D"/>
    <w:rsid w:val="00E73910"/>
    <w:rsid w:val="00E743A2"/>
    <w:rsid w:val="00E75403"/>
    <w:rsid w:val="00E75E6D"/>
    <w:rsid w:val="00E75E7B"/>
    <w:rsid w:val="00E76AA7"/>
    <w:rsid w:val="00E77E82"/>
    <w:rsid w:val="00E77EFF"/>
    <w:rsid w:val="00E80DD5"/>
    <w:rsid w:val="00E811B9"/>
    <w:rsid w:val="00E8127A"/>
    <w:rsid w:val="00E81430"/>
    <w:rsid w:val="00E81876"/>
    <w:rsid w:val="00E8301B"/>
    <w:rsid w:val="00E83433"/>
    <w:rsid w:val="00E841A4"/>
    <w:rsid w:val="00E84310"/>
    <w:rsid w:val="00E84E49"/>
    <w:rsid w:val="00E85D4D"/>
    <w:rsid w:val="00E86058"/>
    <w:rsid w:val="00E866B9"/>
    <w:rsid w:val="00E86F87"/>
    <w:rsid w:val="00E90844"/>
    <w:rsid w:val="00E90F01"/>
    <w:rsid w:val="00E91915"/>
    <w:rsid w:val="00E92065"/>
    <w:rsid w:val="00E9232E"/>
    <w:rsid w:val="00E926C6"/>
    <w:rsid w:val="00E9384C"/>
    <w:rsid w:val="00E94FDD"/>
    <w:rsid w:val="00E957FE"/>
    <w:rsid w:val="00E96D93"/>
    <w:rsid w:val="00E97044"/>
    <w:rsid w:val="00E979AF"/>
    <w:rsid w:val="00E97D0C"/>
    <w:rsid w:val="00EA005F"/>
    <w:rsid w:val="00EA12FA"/>
    <w:rsid w:val="00EA1D20"/>
    <w:rsid w:val="00EA27E6"/>
    <w:rsid w:val="00EA2A82"/>
    <w:rsid w:val="00EA31FF"/>
    <w:rsid w:val="00EA346C"/>
    <w:rsid w:val="00EA359A"/>
    <w:rsid w:val="00EA36DB"/>
    <w:rsid w:val="00EA43E3"/>
    <w:rsid w:val="00EA4884"/>
    <w:rsid w:val="00EA48C3"/>
    <w:rsid w:val="00EA4DB9"/>
    <w:rsid w:val="00EA4E4B"/>
    <w:rsid w:val="00EA6779"/>
    <w:rsid w:val="00EA6C62"/>
    <w:rsid w:val="00EA77D3"/>
    <w:rsid w:val="00EA7910"/>
    <w:rsid w:val="00EA7CAE"/>
    <w:rsid w:val="00EA7D40"/>
    <w:rsid w:val="00EB034F"/>
    <w:rsid w:val="00EB16AE"/>
    <w:rsid w:val="00EB1B32"/>
    <w:rsid w:val="00EB21C0"/>
    <w:rsid w:val="00EB290D"/>
    <w:rsid w:val="00EB2DFA"/>
    <w:rsid w:val="00EB2FAE"/>
    <w:rsid w:val="00EB34BA"/>
    <w:rsid w:val="00EB3CEB"/>
    <w:rsid w:val="00EB477B"/>
    <w:rsid w:val="00EB4C38"/>
    <w:rsid w:val="00EB4CA3"/>
    <w:rsid w:val="00EB4DEE"/>
    <w:rsid w:val="00EB5A41"/>
    <w:rsid w:val="00EB5BE5"/>
    <w:rsid w:val="00EB5D78"/>
    <w:rsid w:val="00EB78BF"/>
    <w:rsid w:val="00EC0474"/>
    <w:rsid w:val="00EC0BBC"/>
    <w:rsid w:val="00EC167E"/>
    <w:rsid w:val="00EC2A0E"/>
    <w:rsid w:val="00EC2E9E"/>
    <w:rsid w:val="00EC3DAC"/>
    <w:rsid w:val="00EC3E92"/>
    <w:rsid w:val="00EC3F69"/>
    <w:rsid w:val="00EC541E"/>
    <w:rsid w:val="00EC6CA3"/>
    <w:rsid w:val="00EC6E4F"/>
    <w:rsid w:val="00EC7BC2"/>
    <w:rsid w:val="00ED049E"/>
    <w:rsid w:val="00ED06E4"/>
    <w:rsid w:val="00ED1252"/>
    <w:rsid w:val="00ED14F2"/>
    <w:rsid w:val="00ED1B2C"/>
    <w:rsid w:val="00ED2157"/>
    <w:rsid w:val="00ED2B92"/>
    <w:rsid w:val="00ED35B0"/>
    <w:rsid w:val="00ED44B5"/>
    <w:rsid w:val="00ED4C82"/>
    <w:rsid w:val="00ED6540"/>
    <w:rsid w:val="00ED6A1F"/>
    <w:rsid w:val="00ED7AA2"/>
    <w:rsid w:val="00EE05B4"/>
    <w:rsid w:val="00EE07C5"/>
    <w:rsid w:val="00EE0A4D"/>
    <w:rsid w:val="00EE1311"/>
    <w:rsid w:val="00EE13B7"/>
    <w:rsid w:val="00EE14B3"/>
    <w:rsid w:val="00EE1AAB"/>
    <w:rsid w:val="00EE1EAA"/>
    <w:rsid w:val="00EE23A8"/>
    <w:rsid w:val="00EE24CB"/>
    <w:rsid w:val="00EE335A"/>
    <w:rsid w:val="00EE42A6"/>
    <w:rsid w:val="00EE4518"/>
    <w:rsid w:val="00EE46BD"/>
    <w:rsid w:val="00EE4CFE"/>
    <w:rsid w:val="00EE53A3"/>
    <w:rsid w:val="00EE56C7"/>
    <w:rsid w:val="00EE60EB"/>
    <w:rsid w:val="00EE6A1D"/>
    <w:rsid w:val="00EF0F19"/>
    <w:rsid w:val="00EF167F"/>
    <w:rsid w:val="00EF18C0"/>
    <w:rsid w:val="00EF1DC7"/>
    <w:rsid w:val="00EF2039"/>
    <w:rsid w:val="00EF2368"/>
    <w:rsid w:val="00EF2495"/>
    <w:rsid w:val="00EF2706"/>
    <w:rsid w:val="00EF295A"/>
    <w:rsid w:val="00EF29FF"/>
    <w:rsid w:val="00EF2C73"/>
    <w:rsid w:val="00EF2ECE"/>
    <w:rsid w:val="00EF3C09"/>
    <w:rsid w:val="00EF3F5E"/>
    <w:rsid w:val="00EF457E"/>
    <w:rsid w:val="00EF4606"/>
    <w:rsid w:val="00EF4E59"/>
    <w:rsid w:val="00EF6499"/>
    <w:rsid w:val="00EF7CA4"/>
    <w:rsid w:val="00EF7DE3"/>
    <w:rsid w:val="00F0147A"/>
    <w:rsid w:val="00F01526"/>
    <w:rsid w:val="00F0157D"/>
    <w:rsid w:val="00F01DE9"/>
    <w:rsid w:val="00F025C7"/>
    <w:rsid w:val="00F03853"/>
    <w:rsid w:val="00F03AE7"/>
    <w:rsid w:val="00F041B4"/>
    <w:rsid w:val="00F04B37"/>
    <w:rsid w:val="00F05066"/>
    <w:rsid w:val="00F052D2"/>
    <w:rsid w:val="00F0555C"/>
    <w:rsid w:val="00F06766"/>
    <w:rsid w:val="00F06C0D"/>
    <w:rsid w:val="00F07099"/>
    <w:rsid w:val="00F077B4"/>
    <w:rsid w:val="00F10827"/>
    <w:rsid w:val="00F108E9"/>
    <w:rsid w:val="00F1145C"/>
    <w:rsid w:val="00F11465"/>
    <w:rsid w:val="00F117F6"/>
    <w:rsid w:val="00F12AEF"/>
    <w:rsid w:val="00F133FD"/>
    <w:rsid w:val="00F134A7"/>
    <w:rsid w:val="00F1533A"/>
    <w:rsid w:val="00F15681"/>
    <w:rsid w:val="00F156BF"/>
    <w:rsid w:val="00F15820"/>
    <w:rsid w:val="00F15CB6"/>
    <w:rsid w:val="00F16CCE"/>
    <w:rsid w:val="00F1721E"/>
    <w:rsid w:val="00F2056B"/>
    <w:rsid w:val="00F2088E"/>
    <w:rsid w:val="00F211F2"/>
    <w:rsid w:val="00F217F3"/>
    <w:rsid w:val="00F21DD5"/>
    <w:rsid w:val="00F2217D"/>
    <w:rsid w:val="00F2243F"/>
    <w:rsid w:val="00F22627"/>
    <w:rsid w:val="00F23D74"/>
    <w:rsid w:val="00F26842"/>
    <w:rsid w:val="00F2696B"/>
    <w:rsid w:val="00F27C99"/>
    <w:rsid w:val="00F3032D"/>
    <w:rsid w:val="00F308E8"/>
    <w:rsid w:val="00F30F40"/>
    <w:rsid w:val="00F31066"/>
    <w:rsid w:val="00F31EEE"/>
    <w:rsid w:val="00F3266E"/>
    <w:rsid w:val="00F328C7"/>
    <w:rsid w:val="00F33513"/>
    <w:rsid w:val="00F33A0E"/>
    <w:rsid w:val="00F33DC9"/>
    <w:rsid w:val="00F34C40"/>
    <w:rsid w:val="00F34C56"/>
    <w:rsid w:val="00F34E82"/>
    <w:rsid w:val="00F35734"/>
    <w:rsid w:val="00F35BDD"/>
    <w:rsid w:val="00F36C5D"/>
    <w:rsid w:val="00F3738A"/>
    <w:rsid w:val="00F37F80"/>
    <w:rsid w:val="00F40381"/>
    <w:rsid w:val="00F40A2A"/>
    <w:rsid w:val="00F40CAA"/>
    <w:rsid w:val="00F412C9"/>
    <w:rsid w:val="00F41937"/>
    <w:rsid w:val="00F425BA"/>
    <w:rsid w:val="00F42F27"/>
    <w:rsid w:val="00F43665"/>
    <w:rsid w:val="00F43A6F"/>
    <w:rsid w:val="00F441A3"/>
    <w:rsid w:val="00F45947"/>
    <w:rsid w:val="00F460D2"/>
    <w:rsid w:val="00F469DF"/>
    <w:rsid w:val="00F4743E"/>
    <w:rsid w:val="00F47845"/>
    <w:rsid w:val="00F47D8D"/>
    <w:rsid w:val="00F47E29"/>
    <w:rsid w:val="00F502F8"/>
    <w:rsid w:val="00F50C6C"/>
    <w:rsid w:val="00F512E5"/>
    <w:rsid w:val="00F5202E"/>
    <w:rsid w:val="00F5230C"/>
    <w:rsid w:val="00F53127"/>
    <w:rsid w:val="00F53425"/>
    <w:rsid w:val="00F53A38"/>
    <w:rsid w:val="00F53AF1"/>
    <w:rsid w:val="00F545A5"/>
    <w:rsid w:val="00F546A3"/>
    <w:rsid w:val="00F54D17"/>
    <w:rsid w:val="00F55B0E"/>
    <w:rsid w:val="00F55D10"/>
    <w:rsid w:val="00F56EAC"/>
    <w:rsid w:val="00F57260"/>
    <w:rsid w:val="00F60037"/>
    <w:rsid w:val="00F602E7"/>
    <w:rsid w:val="00F60668"/>
    <w:rsid w:val="00F60B19"/>
    <w:rsid w:val="00F619D2"/>
    <w:rsid w:val="00F61A69"/>
    <w:rsid w:val="00F62D80"/>
    <w:rsid w:val="00F6372C"/>
    <w:rsid w:val="00F64726"/>
    <w:rsid w:val="00F64D60"/>
    <w:rsid w:val="00F651E2"/>
    <w:rsid w:val="00F655D9"/>
    <w:rsid w:val="00F659C5"/>
    <w:rsid w:val="00F65B77"/>
    <w:rsid w:val="00F65E73"/>
    <w:rsid w:val="00F66710"/>
    <w:rsid w:val="00F67290"/>
    <w:rsid w:val="00F67E5C"/>
    <w:rsid w:val="00F709F6"/>
    <w:rsid w:val="00F70D44"/>
    <w:rsid w:val="00F70E84"/>
    <w:rsid w:val="00F7186F"/>
    <w:rsid w:val="00F722E9"/>
    <w:rsid w:val="00F737E2"/>
    <w:rsid w:val="00F738FE"/>
    <w:rsid w:val="00F73F9D"/>
    <w:rsid w:val="00F743D8"/>
    <w:rsid w:val="00F763EE"/>
    <w:rsid w:val="00F764BC"/>
    <w:rsid w:val="00F76B61"/>
    <w:rsid w:val="00F77072"/>
    <w:rsid w:val="00F77A92"/>
    <w:rsid w:val="00F80264"/>
    <w:rsid w:val="00F80D04"/>
    <w:rsid w:val="00F810D1"/>
    <w:rsid w:val="00F81629"/>
    <w:rsid w:val="00F82244"/>
    <w:rsid w:val="00F827F6"/>
    <w:rsid w:val="00F828D0"/>
    <w:rsid w:val="00F82A1E"/>
    <w:rsid w:val="00F836F6"/>
    <w:rsid w:val="00F83868"/>
    <w:rsid w:val="00F83AE0"/>
    <w:rsid w:val="00F83D6D"/>
    <w:rsid w:val="00F84DBC"/>
    <w:rsid w:val="00F857DD"/>
    <w:rsid w:val="00F863BF"/>
    <w:rsid w:val="00F9017B"/>
    <w:rsid w:val="00F90BAC"/>
    <w:rsid w:val="00F9152D"/>
    <w:rsid w:val="00F91610"/>
    <w:rsid w:val="00F91B1C"/>
    <w:rsid w:val="00F92268"/>
    <w:rsid w:val="00F92B48"/>
    <w:rsid w:val="00F92F42"/>
    <w:rsid w:val="00F93D1B"/>
    <w:rsid w:val="00F93D9E"/>
    <w:rsid w:val="00F9413C"/>
    <w:rsid w:val="00F954DD"/>
    <w:rsid w:val="00F955B6"/>
    <w:rsid w:val="00F96193"/>
    <w:rsid w:val="00F9635C"/>
    <w:rsid w:val="00F9664B"/>
    <w:rsid w:val="00F96EEB"/>
    <w:rsid w:val="00FA1C4A"/>
    <w:rsid w:val="00FA24E7"/>
    <w:rsid w:val="00FA3B16"/>
    <w:rsid w:val="00FA4082"/>
    <w:rsid w:val="00FA4F32"/>
    <w:rsid w:val="00FA57D9"/>
    <w:rsid w:val="00FA66B2"/>
    <w:rsid w:val="00FA6759"/>
    <w:rsid w:val="00FA6D48"/>
    <w:rsid w:val="00FA7ADA"/>
    <w:rsid w:val="00FB083A"/>
    <w:rsid w:val="00FB088F"/>
    <w:rsid w:val="00FB0A9E"/>
    <w:rsid w:val="00FB12B0"/>
    <w:rsid w:val="00FB178A"/>
    <w:rsid w:val="00FB1988"/>
    <w:rsid w:val="00FB1F11"/>
    <w:rsid w:val="00FB24F9"/>
    <w:rsid w:val="00FB298C"/>
    <w:rsid w:val="00FB3DAB"/>
    <w:rsid w:val="00FB40A8"/>
    <w:rsid w:val="00FB45E2"/>
    <w:rsid w:val="00FB5E0C"/>
    <w:rsid w:val="00FC0873"/>
    <w:rsid w:val="00FC0DB6"/>
    <w:rsid w:val="00FC1B38"/>
    <w:rsid w:val="00FC2198"/>
    <w:rsid w:val="00FC2A88"/>
    <w:rsid w:val="00FC35B8"/>
    <w:rsid w:val="00FC375F"/>
    <w:rsid w:val="00FC413F"/>
    <w:rsid w:val="00FC49AF"/>
    <w:rsid w:val="00FC4C90"/>
    <w:rsid w:val="00FC4D05"/>
    <w:rsid w:val="00FC5680"/>
    <w:rsid w:val="00FC712F"/>
    <w:rsid w:val="00FC7224"/>
    <w:rsid w:val="00FC7318"/>
    <w:rsid w:val="00FC795F"/>
    <w:rsid w:val="00FC7A3B"/>
    <w:rsid w:val="00FC7AF7"/>
    <w:rsid w:val="00FC7B1E"/>
    <w:rsid w:val="00FD079D"/>
    <w:rsid w:val="00FD0A43"/>
    <w:rsid w:val="00FD16BC"/>
    <w:rsid w:val="00FD24F3"/>
    <w:rsid w:val="00FD2CF8"/>
    <w:rsid w:val="00FD2F67"/>
    <w:rsid w:val="00FD35F1"/>
    <w:rsid w:val="00FD3964"/>
    <w:rsid w:val="00FD41F8"/>
    <w:rsid w:val="00FD454E"/>
    <w:rsid w:val="00FD4E6A"/>
    <w:rsid w:val="00FD53C1"/>
    <w:rsid w:val="00FD5F21"/>
    <w:rsid w:val="00FD6517"/>
    <w:rsid w:val="00FD69D7"/>
    <w:rsid w:val="00FD6FC3"/>
    <w:rsid w:val="00FE0C29"/>
    <w:rsid w:val="00FE0E57"/>
    <w:rsid w:val="00FE1380"/>
    <w:rsid w:val="00FE17DA"/>
    <w:rsid w:val="00FE191C"/>
    <w:rsid w:val="00FE2AC9"/>
    <w:rsid w:val="00FE2BEC"/>
    <w:rsid w:val="00FE3007"/>
    <w:rsid w:val="00FE3304"/>
    <w:rsid w:val="00FE416A"/>
    <w:rsid w:val="00FE4847"/>
    <w:rsid w:val="00FE48AB"/>
    <w:rsid w:val="00FE48FD"/>
    <w:rsid w:val="00FE6031"/>
    <w:rsid w:val="00FE697C"/>
    <w:rsid w:val="00FE6B0E"/>
    <w:rsid w:val="00FE735F"/>
    <w:rsid w:val="00FE7B45"/>
    <w:rsid w:val="00FE7F42"/>
    <w:rsid w:val="00FF0E39"/>
    <w:rsid w:val="00FF1060"/>
    <w:rsid w:val="00FF137D"/>
    <w:rsid w:val="00FF1D5E"/>
    <w:rsid w:val="00FF223B"/>
    <w:rsid w:val="00FF25A2"/>
    <w:rsid w:val="00FF33BC"/>
    <w:rsid w:val="00FF35BC"/>
    <w:rsid w:val="00FF427E"/>
    <w:rsid w:val="00FF4F9A"/>
    <w:rsid w:val="00FF61E2"/>
    <w:rsid w:val="00FF6479"/>
    <w:rsid w:val="00FF69C2"/>
    <w:rsid w:val="00FF767C"/>
    <w:rsid w:val="00FF7FB8"/>
    <w:rsid w:val="035FED3E"/>
    <w:rsid w:val="03A1D79B"/>
    <w:rsid w:val="070B7A71"/>
    <w:rsid w:val="073865B0"/>
    <w:rsid w:val="0926067A"/>
    <w:rsid w:val="0A24CFE6"/>
    <w:rsid w:val="0BD42944"/>
    <w:rsid w:val="0D000175"/>
    <w:rsid w:val="0FA699A2"/>
    <w:rsid w:val="100CC9EC"/>
    <w:rsid w:val="10497DF2"/>
    <w:rsid w:val="166681C8"/>
    <w:rsid w:val="1F29DB56"/>
    <w:rsid w:val="216DFF95"/>
    <w:rsid w:val="23F51EDA"/>
    <w:rsid w:val="2795B02A"/>
    <w:rsid w:val="2A579854"/>
    <w:rsid w:val="346B4507"/>
    <w:rsid w:val="34E6E0C8"/>
    <w:rsid w:val="37EB346D"/>
    <w:rsid w:val="3AA83A26"/>
    <w:rsid w:val="3C7E83F5"/>
    <w:rsid w:val="3DAD4A66"/>
    <w:rsid w:val="421610B8"/>
    <w:rsid w:val="43132B1F"/>
    <w:rsid w:val="49B52C5D"/>
    <w:rsid w:val="4CA7B0DD"/>
    <w:rsid w:val="4D392590"/>
    <w:rsid w:val="5558FED4"/>
    <w:rsid w:val="57736BAC"/>
    <w:rsid w:val="5F213B79"/>
    <w:rsid w:val="60DB7F9F"/>
    <w:rsid w:val="618F746E"/>
    <w:rsid w:val="64C71530"/>
    <w:rsid w:val="66F9E455"/>
    <w:rsid w:val="68787912"/>
    <w:rsid w:val="69B44159"/>
    <w:rsid w:val="69DE8123"/>
    <w:rsid w:val="6C17780B"/>
    <w:rsid w:val="6D5293D6"/>
    <w:rsid w:val="71C51C5F"/>
    <w:rsid w:val="76F7B1EA"/>
    <w:rsid w:val="77112288"/>
    <w:rsid w:val="77CB1592"/>
    <w:rsid w:val="7A19C0A1"/>
    <w:rsid w:val="7B280A1C"/>
    <w:rsid w:val="7D5D38E1"/>
    <w:rsid w:val="7E821267"/>
    <w:rsid w:val="7F0C7587"/>
  </w:rsids>
  <w:themeFontLang w:bidi="ar-SA" w:eastAsia="ja-JP"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C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35C7F"/>
    <w:pPr>
      <w:spacing w:line="480" w:lineRule="auto"/>
      <w:jc w:val="both"/>
    </w:pPr>
    <w:rPr>
      <w:rFonts w:ascii="Arial" w:hAnsi="Arial"/>
      <w:sz w:val="24"/>
    </w:rPr>
  </w:style>
  <w:style w:styleId="Heading1" w:type="paragraph">
    <w:name w:val="heading 1"/>
    <w:basedOn w:val="Normal"/>
    <w:next w:val="Normal"/>
    <w:link w:val="Heading1Char"/>
    <w:uiPriority w:val="9"/>
    <w:qFormat/>
    <w:rsid w:val="000F7E7E"/>
    <w:pPr>
      <w:keepNext/>
      <w:keepLines/>
      <w:numPr>
        <w:numId w:val="16"/>
      </w:numPr>
      <w:spacing w:after="0"/>
      <w:ind w:firstLine="0" w:left="0"/>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rsid w:val="00504CB7"/>
    <w:pPr>
      <w:keepNext/>
      <w:keepLines/>
      <w:numPr>
        <w:ilvl w:val="1"/>
        <w:numId w:val="1"/>
      </w:numPr>
      <w:spacing w:after="0" w:before="40"/>
      <w:outlineLvl w:val="1"/>
    </w:pPr>
    <w:rPr>
      <w:rFonts w:cstheme="majorBidi" w:eastAsiaTheme="majorEastAsia"/>
      <w:b/>
      <w:szCs w:val="26"/>
    </w:rPr>
  </w:style>
  <w:style w:styleId="Heading3" w:type="paragraph">
    <w:name w:val="heading 3"/>
    <w:basedOn w:val="Normal"/>
    <w:next w:val="Normal"/>
    <w:link w:val="Heading3Char"/>
    <w:uiPriority w:val="9"/>
    <w:unhideWhenUsed/>
    <w:qFormat/>
    <w:rsid w:val="000F7E7E"/>
    <w:pPr>
      <w:keepNext/>
      <w:keepLines/>
      <w:numPr>
        <w:ilvl w:val="1"/>
        <w:numId w:val="16"/>
      </w:numPr>
      <w:spacing w:after="0"/>
      <w:ind w:firstLine="0" w:left="0"/>
      <w:outlineLvl w:val="2"/>
    </w:pPr>
    <w:rPr>
      <w:rFonts w:cstheme="majorBidi" w:eastAsiaTheme="majorEastAsia"/>
      <w:b/>
      <w:szCs w:val="24"/>
    </w:rPr>
  </w:style>
  <w:style w:styleId="Heading4" w:type="paragraph">
    <w:name w:val="heading 4"/>
    <w:basedOn w:val="Normal"/>
    <w:next w:val="Normal"/>
    <w:link w:val="Heading4Char"/>
    <w:autoRedefine/>
    <w:uiPriority w:val="9"/>
    <w:unhideWhenUsed/>
    <w:qFormat/>
    <w:rsid w:val="000B3B28"/>
    <w:pPr>
      <w:keepNext/>
      <w:keepLines/>
      <w:numPr>
        <w:ilvl w:val="2"/>
        <w:numId w:val="16"/>
      </w:numPr>
      <w:spacing w:after="0" w:before="40" w:line="360" w:lineRule="auto"/>
      <w:ind w:left="1080"/>
      <w:outlineLvl w:val="3"/>
    </w:pPr>
    <w:rPr>
      <w:rFonts w:cstheme="majorBidi" w:eastAsiaTheme="majorEastAsia"/>
      <w:b/>
      <w:iCs/>
      <w:color w:themeColor="text1" w:val="000000"/>
      <w:lang w:eastAsia="es-CL"/>
    </w:rPr>
  </w:style>
  <w:style w:styleId="Heading5" w:type="paragraph">
    <w:name w:val="heading 5"/>
    <w:basedOn w:val="Normal"/>
    <w:next w:val="Normal"/>
    <w:link w:val="Heading5Char"/>
    <w:autoRedefine/>
    <w:uiPriority w:val="9"/>
    <w:unhideWhenUsed/>
    <w:qFormat/>
    <w:rsid w:val="00993EA8"/>
    <w:pPr>
      <w:keepNext/>
      <w:keepLines/>
      <w:spacing w:after="240"/>
      <w:outlineLvl w:val="4"/>
    </w:pPr>
    <w:rPr>
      <w:rFonts w:cstheme="majorBidi" w:eastAsiaTheme="majorEastAsia"/>
      <w:b/>
    </w:rPr>
  </w:style>
  <w:style w:styleId="Heading6" w:type="paragraph">
    <w:name w:val="heading 6"/>
    <w:basedOn w:val="Normal"/>
    <w:next w:val="Normal"/>
    <w:link w:val="Heading6Char"/>
    <w:uiPriority w:val="9"/>
    <w:semiHidden/>
    <w:unhideWhenUsed/>
    <w:qFormat/>
    <w:rsid w:val="00CA60D2"/>
    <w:pPr>
      <w:keepNext/>
      <w:keepLines/>
      <w:numPr>
        <w:ilvl w:val="5"/>
        <w:numId w:val="1"/>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CA60D2"/>
    <w:pPr>
      <w:keepNext/>
      <w:keepLines/>
      <w:numPr>
        <w:ilvl w:val="6"/>
        <w:numId w:val="1"/>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CA60D2"/>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CA60D2"/>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F7E7E"/>
    <w:rPr>
      <w:rFonts w:ascii="Arial" w:cstheme="majorBidi" w:eastAsiaTheme="majorEastAsia" w:hAnsi="Arial"/>
      <w:b/>
      <w:color w:themeColor="text1" w:val="000000"/>
      <w:sz w:val="24"/>
      <w:szCs w:val="32"/>
    </w:rPr>
  </w:style>
  <w:style w:customStyle="1" w:styleId="Heading2Char" w:type="character">
    <w:name w:val="Heading 2 Char"/>
    <w:basedOn w:val="DefaultParagraphFont"/>
    <w:link w:val="Heading2"/>
    <w:uiPriority w:val="9"/>
    <w:rsid w:val="00504CB7"/>
    <w:rPr>
      <w:rFonts w:ascii="Arial" w:cstheme="majorBidi" w:eastAsiaTheme="majorEastAsia" w:hAnsi="Arial"/>
      <w:b/>
      <w:sz w:val="24"/>
      <w:szCs w:val="26"/>
    </w:rPr>
  </w:style>
  <w:style w:styleId="TOCHeading" w:type="paragraph">
    <w:name w:val="TOC Heading"/>
    <w:basedOn w:val="Heading1"/>
    <w:next w:val="Normal"/>
    <w:uiPriority w:val="39"/>
    <w:unhideWhenUsed/>
    <w:qFormat/>
    <w:rsid w:val="000C592B"/>
    <w:pPr>
      <w:spacing w:line="259" w:lineRule="auto"/>
      <w:outlineLvl w:val="9"/>
    </w:pPr>
    <w:rPr>
      <w:rFonts w:asciiTheme="majorHAnsi" w:hAnsiTheme="majorHAnsi"/>
      <w:b w:val="0"/>
      <w:color w:themeColor="accent1" w:themeShade="BF" w:val="2E74B5"/>
      <w:sz w:val="32"/>
      <w:lang w:eastAsia="es-CL"/>
    </w:rPr>
  </w:style>
  <w:style w:styleId="TOC1" w:type="paragraph">
    <w:name w:val="toc 1"/>
    <w:basedOn w:val="Normal"/>
    <w:next w:val="Normal"/>
    <w:autoRedefine/>
    <w:uiPriority w:val="39"/>
    <w:unhideWhenUsed/>
    <w:rsid w:val="00E77EFF"/>
    <w:pPr>
      <w:tabs>
        <w:tab w:pos="480" w:val="left"/>
        <w:tab w:leader="dot" w:pos="8544" w:val="right"/>
      </w:tabs>
      <w:spacing w:after="100" w:line="360" w:lineRule="auto"/>
    </w:pPr>
    <w:rPr>
      <w:sz w:val="20"/>
    </w:rPr>
  </w:style>
  <w:style w:styleId="Hyperlink" w:type="character">
    <w:name w:val="Hyperlink"/>
    <w:basedOn w:val="DefaultParagraphFont"/>
    <w:uiPriority w:val="99"/>
    <w:unhideWhenUsed/>
    <w:rsid w:val="000C592B"/>
    <w:rPr>
      <w:color w:themeColor="hyperlink" w:val="0563C1"/>
      <w:u w:val="single"/>
    </w:rPr>
  </w:style>
  <w:style w:styleId="Header" w:type="paragraph">
    <w:name w:val="header"/>
    <w:basedOn w:val="Normal"/>
    <w:link w:val="HeaderChar"/>
    <w:uiPriority w:val="99"/>
    <w:unhideWhenUsed/>
    <w:rsid w:val="000C592B"/>
    <w:pPr>
      <w:tabs>
        <w:tab w:pos="4419" w:val="center"/>
        <w:tab w:pos="8838" w:val="right"/>
      </w:tabs>
      <w:spacing w:after="0" w:line="240" w:lineRule="auto"/>
    </w:pPr>
  </w:style>
  <w:style w:customStyle="1" w:styleId="HeaderChar" w:type="character">
    <w:name w:val="Header Char"/>
    <w:basedOn w:val="DefaultParagraphFont"/>
    <w:link w:val="Header"/>
    <w:uiPriority w:val="99"/>
    <w:rsid w:val="000C592B"/>
    <w:rPr>
      <w:rFonts w:ascii="Arial" w:hAnsi="Arial"/>
      <w:sz w:val="24"/>
    </w:rPr>
  </w:style>
  <w:style w:styleId="Footer" w:type="paragraph">
    <w:name w:val="footer"/>
    <w:basedOn w:val="Normal"/>
    <w:link w:val="FooterChar"/>
    <w:uiPriority w:val="99"/>
    <w:unhideWhenUsed/>
    <w:rsid w:val="000C592B"/>
    <w:pPr>
      <w:tabs>
        <w:tab w:pos="4419" w:val="center"/>
        <w:tab w:pos="8838" w:val="right"/>
      </w:tabs>
      <w:spacing w:after="0" w:line="240" w:lineRule="auto"/>
    </w:pPr>
  </w:style>
  <w:style w:customStyle="1" w:styleId="FooterChar" w:type="character">
    <w:name w:val="Footer Char"/>
    <w:basedOn w:val="DefaultParagraphFont"/>
    <w:link w:val="Footer"/>
    <w:uiPriority w:val="99"/>
    <w:rsid w:val="000C592B"/>
    <w:rPr>
      <w:rFonts w:ascii="Arial" w:hAnsi="Arial"/>
      <w:sz w:val="24"/>
    </w:rPr>
  </w:style>
  <w:style w:customStyle="1" w:styleId="Heading3Char" w:type="character">
    <w:name w:val="Heading 3 Char"/>
    <w:basedOn w:val="DefaultParagraphFont"/>
    <w:link w:val="Heading3"/>
    <w:uiPriority w:val="9"/>
    <w:rsid w:val="000F7E7E"/>
    <w:rPr>
      <w:rFonts w:ascii="Arial" w:cstheme="majorBidi" w:eastAsiaTheme="majorEastAsia" w:hAnsi="Arial"/>
      <w:b/>
      <w:sz w:val="24"/>
      <w:szCs w:val="24"/>
    </w:rPr>
  </w:style>
  <w:style w:customStyle="1" w:styleId="Heading4Char" w:type="character">
    <w:name w:val="Heading 4 Char"/>
    <w:basedOn w:val="DefaultParagraphFont"/>
    <w:link w:val="Heading4"/>
    <w:uiPriority w:val="9"/>
    <w:rsid w:val="000B3B28"/>
    <w:rPr>
      <w:rFonts w:ascii="Arial" w:cstheme="majorBidi" w:eastAsiaTheme="majorEastAsia" w:hAnsi="Arial"/>
      <w:b/>
      <w:iCs/>
      <w:color w:themeColor="text1" w:val="000000"/>
      <w:sz w:val="24"/>
      <w:lang w:eastAsia="es-CL"/>
    </w:rPr>
  </w:style>
  <w:style w:customStyle="1" w:styleId="Heading5Char" w:type="character">
    <w:name w:val="Heading 5 Char"/>
    <w:basedOn w:val="DefaultParagraphFont"/>
    <w:link w:val="Heading5"/>
    <w:uiPriority w:val="9"/>
    <w:rsid w:val="00993EA8"/>
    <w:rPr>
      <w:rFonts w:ascii="Arial" w:cstheme="majorBidi" w:eastAsiaTheme="majorEastAsia" w:hAnsi="Arial"/>
      <w:b/>
      <w:sz w:val="24"/>
    </w:rPr>
  </w:style>
  <w:style w:customStyle="1" w:styleId="Heading6Char" w:type="character">
    <w:name w:val="Heading 6 Char"/>
    <w:basedOn w:val="DefaultParagraphFont"/>
    <w:link w:val="Heading6"/>
    <w:uiPriority w:val="9"/>
    <w:semiHidden/>
    <w:rsid w:val="00CA60D2"/>
    <w:rPr>
      <w:rFonts w:asciiTheme="majorHAnsi" w:cstheme="majorBidi" w:eastAsiaTheme="majorEastAsia" w:hAnsiTheme="majorHAnsi"/>
      <w:color w:themeColor="accent1" w:themeShade="7F" w:val="1F4D78"/>
      <w:sz w:val="24"/>
    </w:rPr>
  </w:style>
  <w:style w:customStyle="1" w:styleId="Heading7Char" w:type="character">
    <w:name w:val="Heading 7 Char"/>
    <w:basedOn w:val="DefaultParagraphFont"/>
    <w:link w:val="Heading7"/>
    <w:uiPriority w:val="9"/>
    <w:semiHidden/>
    <w:rsid w:val="00CA60D2"/>
    <w:rPr>
      <w:rFonts w:asciiTheme="majorHAnsi" w:cstheme="majorBidi" w:eastAsiaTheme="majorEastAsia" w:hAnsiTheme="majorHAnsi"/>
      <w:i/>
      <w:iCs/>
      <w:color w:themeColor="accent1" w:themeShade="7F" w:val="1F4D78"/>
      <w:sz w:val="24"/>
    </w:rPr>
  </w:style>
  <w:style w:customStyle="1" w:styleId="Heading8Char" w:type="character">
    <w:name w:val="Heading 8 Char"/>
    <w:basedOn w:val="DefaultParagraphFont"/>
    <w:link w:val="Heading8"/>
    <w:uiPriority w:val="9"/>
    <w:semiHidden/>
    <w:rsid w:val="00CA60D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CA60D2"/>
    <w:rPr>
      <w:rFonts w:asciiTheme="majorHAnsi" w:cstheme="majorBidi" w:eastAsiaTheme="majorEastAsia" w:hAnsiTheme="majorHAnsi"/>
      <w:i/>
      <w:iCs/>
      <w:color w:themeColor="text1" w:themeTint="D8" w:val="272727"/>
      <w:sz w:val="21"/>
      <w:szCs w:val="21"/>
    </w:rPr>
  </w:style>
  <w:style w:styleId="TOC2" w:type="paragraph">
    <w:name w:val="toc 2"/>
    <w:basedOn w:val="Normal"/>
    <w:next w:val="Normal"/>
    <w:autoRedefine/>
    <w:uiPriority w:val="39"/>
    <w:unhideWhenUsed/>
    <w:rsid w:val="001E01C4"/>
    <w:pPr>
      <w:tabs>
        <w:tab w:pos="880" w:val="left"/>
        <w:tab w:leader="dot" w:pos="8544" w:val="right"/>
      </w:tabs>
      <w:spacing w:after="100" w:line="360" w:lineRule="auto"/>
      <w:ind w:left="240"/>
    </w:pPr>
  </w:style>
  <w:style w:styleId="TOC3" w:type="paragraph">
    <w:name w:val="toc 3"/>
    <w:basedOn w:val="Normal"/>
    <w:next w:val="Normal"/>
    <w:autoRedefine/>
    <w:uiPriority w:val="39"/>
    <w:unhideWhenUsed/>
    <w:rsid w:val="00E77EFF"/>
    <w:pPr>
      <w:tabs>
        <w:tab w:pos="1320" w:val="left"/>
        <w:tab w:leader="dot" w:pos="8544" w:val="right"/>
      </w:tabs>
      <w:spacing w:after="100" w:line="360" w:lineRule="auto"/>
      <w:ind w:left="480"/>
    </w:pPr>
  </w:style>
  <w:style w:styleId="ListParagraph" w:type="paragraph">
    <w:name w:val="List Paragraph"/>
    <w:basedOn w:val="Normal"/>
    <w:uiPriority w:val="34"/>
    <w:qFormat/>
    <w:rsid w:val="002F76AC"/>
    <w:pPr>
      <w:spacing w:line="259" w:lineRule="auto"/>
      <w:ind w:left="720"/>
      <w:contextualSpacing/>
    </w:pPr>
  </w:style>
  <w:style w:styleId="Bibliography" w:type="paragraph">
    <w:name w:val="Bibliography"/>
    <w:basedOn w:val="Normal"/>
    <w:next w:val="Normal"/>
    <w:uiPriority w:val="37"/>
    <w:unhideWhenUsed/>
    <w:rsid w:val="00FB3DAB"/>
    <w:pPr>
      <w:spacing w:after="0"/>
      <w:ind w:hanging="720" w:left="720"/>
    </w:pPr>
  </w:style>
  <w:style w:styleId="TableGrid" w:type="table">
    <w:name w:val="Table Grid"/>
    <w:basedOn w:val="TableNormal"/>
    <w:uiPriority w:val="59"/>
    <w:rsid w:val="00777A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F21DD5"/>
    <w:rPr>
      <w:color w:val="808080"/>
    </w:rPr>
  </w:style>
  <w:style w:styleId="Caption" w:type="paragraph">
    <w:name w:val="caption"/>
    <w:basedOn w:val="Normal"/>
    <w:next w:val="Normal"/>
    <w:uiPriority w:val="35"/>
    <w:unhideWhenUsed/>
    <w:qFormat/>
    <w:rsid w:val="00BF3856"/>
    <w:pPr>
      <w:spacing w:after="200" w:line="240" w:lineRule="auto"/>
    </w:pPr>
    <w:rPr>
      <w:i/>
      <w:iCs/>
      <w:color w:themeColor="text2" w:val="44546A"/>
      <w:sz w:val="18"/>
      <w:szCs w:val="18"/>
    </w:rPr>
  </w:style>
  <w:style w:customStyle="1" w:styleId="NoSpacingChar" w:type="character">
    <w:name w:val="No Spacing Char"/>
    <w:basedOn w:val="DefaultParagraphFont"/>
    <w:link w:val="NoSpacing"/>
    <w:uiPriority w:val="1"/>
    <w:rsid w:val="002671DE"/>
    <w:rPr>
      <w:rFonts w:ascii="Arial" w:hAnsi="Arial"/>
      <w:sz w:val="24"/>
    </w:rPr>
  </w:style>
  <w:style w:styleId="TableofFigures" w:type="paragraph">
    <w:name w:val="table of figures"/>
    <w:aliases w:val="Índice de Figuras"/>
    <w:basedOn w:val="NoSpacing"/>
    <w:next w:val="Heading2"/>
    <w:link w:val="TableofFiguresChar"/>
    <w:autoRedefine/>
    <w:uiPriority w:val="99"/>
    <w:unhideWhenUsed/>
    <w:qFormat/>
    <w:rsid w:val="00F6372C"/>
    <w:pPr>
      <w:tabs>
        <w:tab w:leader="dot" w:pos="8544" w:val="right"/>
      </w:tabs>
      <w:spacing w:line="360" w:lineRule="auto"/>
      <w:jc w:val="both"/>
    </w:pPr>
    <w:rPr>
      <w:rFonts w:cstheme="minorHAnsi"/>
      <w:iCs/>
      <w:szCs w:val="20"/>
    </w:rPr>
  </w:style>
  <w:style w:styleId="NoSpacing" w:type="paragraph">
    <w:name w:val="No Spacing"/>
    <w:link w:val="NoSpacingChar"/>
    <w:uiPriority w:val="1"/>
    <w:qFormat/>
    <w:rsid w:val="002671DE"/>
    <w:pPr>
      <w:spacing w:after="0" w:line="240" w:lineRule="auto"/>
    </w:pPr>
    <w:rPr>
      <w:rFonts w:ascii="Arial" w:hAnsi="Arial"/>
      <w:sz w:val="24"/>
    </w:rPr>
  </w:style>
  <w:style w:customStyle="1" w:styleId="TableofFiguresChar" w:type="character">
    <w:name w:val="Table of Figures Char"/>
    <w:aliases w:val="Índice de Figuras Char"/>
    <w:basedOn w:val="NoSpacingChar"/>
    <w:link w:val="TableofFigures"/>
    <w:uiPriority w:val="99"/>
    <w:rsid w:val="00F6372C"/>
    <w:rPr>
      <w:rFonts w:ascii="Arial" w:cstheme="minorHAnsi" w:hAnsi="Arial"/>
      <w:iCs/>
      <w:sz w:val="24"/>
      <w:szCs w:val="20"/>
    </w:rPr>
  </w:style>
  <w:style w:styleId="LineNumber" w:type="character">
    <w:name w:val="line number"/>
    <w:basedOn w:val="DefaultParagraphFont"/>
    <w:uiPriority w:val="99"/>
    <w:semiHidden/>
    <w:unhideWhenUsed/>
    <w:rsid w:val="00844F95"/>
  </w:style>
  <w:style w:styleId="Subtitle" w:type="paragraph">
    <w:name w:val="Subtitle"/>
    <w:basedOn w:val="Normal"/>
    <w:next w:val="Normal"/>
    <w:link w:val="SubtitleChar"/>
    <w:uiPriority w:val="11"/>
    <w:qFormat/>
    <w:rsid w:val="00AA1401"/>
    <w:pPr>
      <w:numPr>
        <w:ilvl w:val="1"/>
      </w:numPr>
      <w:ind w:firstLine="720"/>
    </w:pPr>
    <w:rPr>
      <w:rFonts w:asciiTheme="minorHAnsi" w:eastAsiaTheme="minorEastAsia" w:hAnsiTheme="minorHAnsi"/>
      <w:color w:themeColor="text1" w:themeTint="A5" w:val="5A5A5A"/>
      <w:spacing w:val="15"/>
      <w:sz w:val="22"/>
    </w:rPr>
  </w:style>
  <w:style w:customStyle="1" w:styleId="SubtitleChar" w:type="character">
    <w:name w:val="Subtitle Char"/>
    <w:basedOn w:val="DefaultParagraphFont"/>
    <w:link w:val="Subtitle"/>
    <w:uiPriority w:val="11"/>
    <w:rsid w:val="00AA1401"/>
    <w:rPr>
      <w:rFonts w:eastAsiaTheme="minorEastAsia"/>
      <w:color w:themeColor="text1" w:themeTint="A5" w:val="5A5A5A"/>
      <w:spacing w:val="15"/>
    </w:rPr>
  </w:style>
  <w:style w:styleId="BalloonText" w:type="paragraph">
    <w:name w:val="Balloon Text"/>
    <w:basedOn w:val="Normal"/>
    <w:link w:val="BalloonTextChar"/>
    <w:uiPriority w:val="99"/>
    <w:semiHidden/>
    <w:unhideWhenUsed/>
    <w:rsid w:val="002E40C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E40CA"/>
    <w:rPr>
      <w:rFonts w:ascii="Segoe UI" w:cs="Segoe UI" w:hAnsi="Segoe UI"/>
      <w:sz w:val="18"/>
      <w:szCs w:val="18"/>
    </w:rPr>
  </w:style>
  <w:style w:customStyle="1" w:styleId="paragraph" w:type="paragraph">
    <w:name w:val="paragraph"/>
    <w:basedOn w:val="Normal"/>
    <w:rsid w:val="009E0A96"/>
    <w:pPr>
      <w:spacing w:after="100" w:afterAutospacing="1" w:before="100" w:beforeAutospacing="1" w:line="240" w:lineRule="auto"/>
    </w:pPr>
    <w:rPr>
      <w:rFonts w:ascii="Times New Roman" w:cs="Times New Roman" w:eastAsia="Times New Roman" w:hAnsi="Times New Roman"/>
      <w:szCs w:val="24"/>
      <w:lang w:eastAsia="es-CL"/>
    </w:rPr>
  </w:style>
  <w:style w:customStyle="1" w:styleId="normaltextrun" w:type="character">
    <w:name w:val="normaltextrun"/>
    <w:basedOn w:val="DefaultParagraphFont"/>
    <w:rsid w:val="009E0A96"/>
  </w:style>
  <w:style w:customStyle="1" w:styleId="eop" w:type="character">
    <w:name w:val="eop"/>
    <w:basedOn w:val="DefaultParagraphFont"/>
    <w:rsid w:val="009E0A96"/>
  </w:style>
  <w:style w:styleId="CommentReference" w:type="character">
    <w:name w:val="annotation reference"/>
    <w:basedOn w:val="DefaultParagraphFont"/>
    <w:uiPriority w:val="99"/>
    <w:semiHidden/>
    <w:unhideWhenUsed/>
    <w:rsid w:val="00F23D74"/>
    <w:rPr>
      <w:sz w:val="16"/>
      <w:szCs w:val="16"/>
    </w:rPr>
  </w:style>
  <w:style w:styleId="CommentText" w:type="paragraph">
    <w:name w:val="annotation text"/>
    <w:basedOn w:val="Normal"/>
    <w:link w:val="CommentTextChar"/>
    <w:uiPriority w:val="99"/>
    <w:unhideWhenUsed/>
    <w:rsid w:val="00F23D74"/>
    <w:pPr>
      <w:spacing w:line="240" w:lineRule="auto"/>
    </w:pPr>
    <w:rPr>
      <w:sz w:val="20"/>
      <w:szCs w:val="20"/>
    </w:rPr>
  </w:style>
  <w:style w:customStyle="1" w:styleId="CommentTextChar" w:type="character">
    <w:name w:val="Comment Text Char"/>
    <w:basedOn w:val="DefaultParagraphFont"/>
    <w:link w:val="CommentText"/>
    <w:uiPriority w:val="99"/>
    <w:rsid w:val="00F23D7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F23D74"/>
    <w:rPr>
      <w:b/>
      <w:bCs/>
    </w:rPr>
  </w:style>
  <w:style w:customStyle="1" w:styleId="CommentSubjectChar" w:type="character">
    <w:name w:val="Comment Subject Char"/>
    <w:basedOn w:val="CommentTextChar"/>
    <w:link w:val="CommentSubject"/>
    <w:uiPriority w:val="99"/>
    <w:semiHidden/>
    <w:rsid w:val="00F23D74"/>
    <w:rPr>
      <w:rFonts w:ascii="Arial" w:hAnsi="Arial"/>
      <w:b/>
      <w:bCs/>
      <w:sz w:val="20"/>
      <w:szCs w:val="20"/>
    </w:rPr>
  </w:style>
  <w:style w:styleId="FootnoteText" w:type="paragraph">
    <w:name w:val="footnote text"/>
    <w:basedOn w:val="Normal"/>
    <w:link w:val="FootnoteTextChar"/>
    <w:uiPriority w:val="99"/>
    <w:semiHidden/>
    <w:unhideWhenUsed/>
    <w:rsid w:val="006F4065"/>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6F4065"/>
    <w:rPr>
      <w:rFonts w:ascii="Arial" w:hAnsi="Arial"/>
      <w:sz w:val="20"/>
      <w:szCs w:val="20"/>
    </w:rPr>
  </w:style>
  <w:style w:styleId="FootnoteReference" w:type="character">
    <w:name w:val="footnote reference"/>
    <w:basedOn w:val="DefaultParagraphFont"/>
    <w:uiPriority w:val="99"/>
    <w:semiHidden/>
    <w:unhideWhenUsed/>
    <w:rsid w:val="006F4065"/>
    <w:rPr>
      <w:vertAlign w:val="superscript"/>
    </w:rPr>
  </w:style>
  <w:style w:customStyle="1" w:styleId="Mencinsinresolver1" w:type="character">
    <w:name w:val="Mención sin resolver1"/>
    <w:basedOn w:val="DefaultParagraphFont"/>
    <w:uiPriority w:val="99"/>
    <w:semiHidden/>
    <w:unhideWhenUsed/>
    <w:rsid w:val="00D47DE6"/>
    <w:rPr>
      <w:color w:val="605E5C"/>
      <w:shd w:color="auto" w:fill="E1DFDD" w:val="clear"/>
    </w:rPr>
  </w:style>
  <w:style w:styleId="Revision" w:type="paragraph">
    <w:name w:val="Revision"/>
    <w:hidden/>
    <w:uiPriority w:val="99"/>
    <w:semiHidden/>
    <w:rsid w:val="008500B8"/>
    <w:pPr>
      <w:spacing w:after="0" w:line="240" w:lineRule="auto"/>
    </w:pPr>
    <w:rPr>
      <w:rFonts w:ascii="Arial" w:hAnsi="Arial"/>
      <w:sz w:val="24"/>
    </w:rPr>
  </w:style>
  <w:style w:customStyle="1" w:styleId="Mencinsinresolver2" w:type="character">
    <w:name w:val="Mención sin resolver2"/>
    <w:basedOn w:val="DefaultParagraphFont"/>
    <w:uiPriority w:val="99"/>
    <w:semiHidden/>
    <w:unhideWhenUsed/>
    <w:rsid w:val="00D00886"/>
    <w:rPr>
      <w:color w:val="605E5C"/>
      <w:shd w:color="auto" w:fill="E1DFDD" w:val="clear"/>
    </w:rPr>
  </w:style>
  <w:style w:styleId="EndnoteText" w:type="paragraph">
    <w:name w:val="endnote text"/>
    <w:basedOn w:val="Normal"/>
    <w:link w:val="EndnoteTextChar"/>
    <w:uiPriority w:val="99"/>
    <w:semiHidden/>
    <w:unhideWhenUsed/>
    <w:rsid w:val="00816509"/>
    <w:pPr>
      <w:spacing w:after="0" w:line="240" w:lineRule="auto"/>
    </w:pPr>
    <w:rPr>
      <w:sz w:val="20"/>
      <w:szCs w:val="20"/>
    </w:rPr>
  </w:style>
  <w:style w:customStyle="1" w:styleId="EndnoteTextChar" w:type="character">
    <w:name w:val="Endnote Text Char"/>
    <w:basedOn w:val="DefaultParagraphFont"/>
    <w:link w:val="EndnoteText"/>
    <w:uiPriority w:val="99"/>
    <w:semiHidden/>
    <w:rsid w:val="00816509"/>
    <w:rPr>
      <w:rFonts w:ascii="Arial" w:hAnsi="Arial"/>
      <w:sz w:val="20"/>
      <w:szCs w:val="20"/>
    </w:rPr>
  </w:style>
  <w:style w:styleId="EndnoteReference" w:type="character">
    <w:name w:val="endnote reference"/>
    <w:basedOn w:val="DefaultParagraphFont"/>
    <w:uiPriority w:val="99"/>
    <w:semiHidden/>
    <w:unhideWhenUsed/>
    <w:rsid w:val="00816509"/>
    <w:rPr>
      <w:vertAlign w:val="superscript"/>
    </w:rPr>
  </w:style>
  <w:style w:styleId="NormalWeb" w:type="paragraph">
    <w:name w:val="Normal (Web)"/>
    <w:basedOn w:val="Normal"/>
    <w:uiPriority w:val="99"/>
    <w:unhideWhenUsed/>
    <w:rsid w:val="00CF72E7"/>
    <w:pPr>
      <w:spacing w:after="100" w:afterAutospacing="1" w:before="100" w:beforeAutospacing="1" w:line="240" w:lineRule="auto"/>
    </w:pPr>
    <w:rPr>
      <w:rFonts w:ascii="Times New Roman" w:cs="Times New Roman" w:eastAsia="Times New Roman" w:hAnsi="Times New Roman"/>
      <w:szCs w:val="24"/>
      <w:lang w:val="en-US"/>
    </w:rPr>
  </w:style>
  <w:style w:styleId="UnresolvedMention" w:type="character">
    <w:name w:val="Unresolved Mention"/>
    <w:basedOn w:val="DefaultParagraphFont"/>
    <w:uiPriority w:val="99"/>
    <w:semiHidden/>
    <w:unhideWhenUsed/>
    <w:rsid w:val="00CF72E7"/>
    <w:rPr>
      <w:color w:val="605E5C"/>
      <w:shd w:color="auto" w:fill="E1DFDD" w:val="clear"/>
    </w:rPr>
  </w:style>
  <w:style w:customStyle="1" w:styleId="TableGrid0" w:type="table">
    <w:name w:val="Table Grid0"/>
    <w:rsid w:val="00B8129E"/>
    <w:pPr>
      <w:spacing w:after="0" w:line="240" w:lineRule="auto"/>
    </w:pPr>
    <w:rPr>
      <w:rFonts w:eastAsiaTheme="minorEastAsia"/>
      <w:lang w:eastAsia="es-CL"/>
    </w:rPr>
    <w:tblPr>
      <w:tblCellMar>
        <w:top w:type="dxa" w:w="0"/>
        <w:left w:type="dxa" w:w="0"/>
        <w:bottom w:type="dxa" w:w="0"/>
        <w:right w:type="dxa" w:w="0"/>
      </w:tblCellMar>
    </w:tblPr>
  </w:style>
  <w:style w:styleId="GridTable2-Accent1" w:type="table">
    <w:name w:val="Grid Table 2 Accent 1"/>
    <w:basedOn w:val="TableNormal"/>
    <w:uiPriority w:val="47"/>
    <w:rsid w:val="00872CE2"/>
    <w:pPr>
      <w:spacing w:after="0" w:line="240" w:lineRule="auto"/>
      <w:jc w:val="both"/>
    </w:pPr>
    <w:rPr>
      <w:rFonts w:ascii="Arial" w:cs="Arial" w:eastAsia="Arial" w:hAnsi="Arial"/>
      <w:sz w:val="24"/>
      <w:szCs w:val="24"/>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1" w:type="table">
    <w:name w:val="Grid Table 4 Accent 1"/>
    <w:basedOn w:val="TableNormal"/>
    <w:uiPriority w:val="49"/>
    <w:rsid w:val="00F54D1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3-Accent1" w:type="table">
    <w:name w:val="Grid Table 3 Accent 1"/>
    <w:basedOn w:val="TableNormal"/>
    <w:uiPriority w:val="48"/>
    <w:rsid w:val="00533411"/>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2-Accent5" w:type="table">
    <w:name w:val="Grid Table 2 Accent 5"/>
    <w:basedOn w:val="TableNormal"/>
    <w:uiPriority w:val="47"/>
    <w:rsid w:val="00533411"/>
    <w:pPr>
      <w:spacing w:after="0"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TableGrid1" w:type="table">
    <w:name w:val="TableGrid"/>
    <w:rsid w:val="00BF480E"/>
    <w:pPr>
      <w:spacing w:after="0" w:line="240" w:lineRule="auto"/>
    </w:pPr>
    <w:rPr>
      <w:rFonts w:eastAsiaTheme="minorEastAsia"/>
      <w:lang w:val="en-US"/>
    </w:rPr>
    <w:tblPr>
      <w:tblCellMar>
        <w:top w:type="dxa" w:w="0"/>
        <w:left w:type="dxa" w:w="0"/>
        <w:bottom w:type="dxa" w:w="0"/>
        <w:right w:type="dxa" w:w="0"/>
      </w:tblCellMar>
    </w:tblPr>
  </w:style>
  <w:style w:customStyle="1" w:styleId="cf01" w:type="character">
    <w:name w:val="cf01"/>
    <w:basedOn w:val="DefaultParagraphFont"/>
    <w:rsid w:val="00BC4A83"/>
    <w:rPr>
      <w:rFonts w:ascii="Segoe UI" w:cs="Segoe UI" w:hAnsi="Segoe UI" w:hint="default"/>
      <w:sz w:val="18"/>
      <w:szCs w:val="18"/>
    </w:rPr>
  </w:style>
  <w:style w:customStyle="1" w:styleId="Tablaconcuadrcula1" w:type="table">
    <w:name w:val="Tabla con cuadrícula1"/>
    <w:basedOn w:val="TableNormal"/>
    <w:next w:val="TableGrid"/>
    <w:uiPriority w:val="59"/>
    <w:rsid w:val="00072A2A"/>
    <w:pPr>
      <w:spacing w:after="0" w:line="240" w:lineRule="auto"/>
    </w:pPr>
    <w:rPr>
      <w:lang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trong" w:type="character">
    <w:name w:val="Strong"/>
    <w:basedOn w:val="DefaultParagraphFont"/>
    <w:uiPriority w:val="22"/>
    <w:qFormat/>
    <w:rsid w:val="000D0CE8"/>
    <w:rPr>
      <w:b/>
      <w:bCs/>
    </w:rPr>
  </w:style>
  <w:style w:styleId="z-TopofForm" w:type="paragraph">
    <w:name w:val="HTML Top of Form"/>
    <w:basedOn w:val="Normal"/>
    <w:next w:val="Normal"/>
    <w:link w:val="z-TopofFormChar"/>
    <w:hidden/>
    <w:uiPriority w:val="99"/>
    <w:semiHidden/>
    <w:unhideWhenUsed/>
    <w:rsid w:val="000D0CE8"/>
    <w:pPr>
      <w:pBdr>
        <w:bottom w:color="auto" w:space="1" w:sz="6" w:val="single"/>
      </w:pBdr>
      <w:spacing w:after="0" w:line="240" w:lineRule="auto"/>
      <w:jc w:val="center"/>
    </w:pPr>
    <w:rPr>
      <w:rFonts w:cs="Arial" w:eastAsia="Times New Roman"/>
      <w:vanish/>
      <w:sz w:val="16"/>
      <w:szCs w:val="16"/>
      <w:lang w:eastAsia="es-ES" w:val="es-ES"/>
    </w:rPr>
  </w:style>
  <w:style w:customStyle="1" w:styleId="z-TopofFormChar" w:type="character">
    <w:name w:val="z-Top of Form Char"/>
    <w:basedOn w:val="DefaultParagraphFont"/>
    <w:link w:val="z-TopofForm"/>
    <w:uiPriority w:val="99"/>
    <w:semiHidden/>
    <w:rsid w:val="000D0CE8"/>
    <w:rPr>
      <w:rFonts w:ascii="Arial" w:cs="Arial" w:eastAsia="Times New Roman" w:hAnsi="Arial"/>
      <w:vanish/>
      <w:sz w:val="16"/>
      <w:szCs w:val="16"/>
      <w:lang w:eastAsia="es-ES" w:val="es-ES"/>
    </w:rPr>
  </w:style>
  <w:style w:styleId="FollowedHyperlink" w:type="character">
    <w:name w:val="FollowedHyperlink"/>
    <w:basedOn w:val="DefaultParagraphFont"/>
    <w:uiPriority w:val="99"/>
    <w:semiHidden/>
    <w:unhideWhenUsed/>
    <w:rsid w:val="00277144"/>
    <w:rPr>
      <w:color w:themeColor="followedHyperlink" w:val="954F72"/>
      <w:u w:val="single"/>
    </w:rPr>
  </w:style>
  <w:style w:styleId="Quote" w:type="paragraph">
    <w:name w:val="Quote"/>
    <w:aliases w:val="Cita + 40"/>
    <w:basedOn w:val="Normal"/>
    <w:next w:val="Normal"/>
    <w:link w:val="QuoteChar"/>
    <w:uiPriority w:val="29"/>
    <w:qFormat/>
    <w:rsid w:val="002F76AC"/>
    <w:pPr>
      <w:spacing w:before="200" w:line="360" w:lineRule="auto"/>
      <w:ind w:left="720"/>
    </w:pPr>
    <w:rPr>
      <w:iCs/>
    </w:rPr>
  </w:style>
  <w:style w:customStyle="1" w:styleId="QuoteChar" w:type="character">
    <w:name w:val="Quote Char"/>
    <w:aliases w:val="Cita + 40 Char"/>
    <w:basedOn w:val="DefaultParagraphFont"/>
    <w:link w:val="Quote"/>
    <w:uiPriority w:val="29"/>
    <w:rsid w:val="002F76AC"/>
    <w:rPr>
      <w:rFonts w:ascii="Arial" w:hAnsi="Arial"/>
      <w:iCs/>
      <w:sz w:val="24"/>
    </w:rPr>
  </w:style>
  <w:style w:styleId="IntenseQuote" w:type="paragraph">
    <w:name w:val="Intense Quote"/>
    <w:aliases w:val="Cita corta"/>
    <w:basedOn w:val="Normal"/>
    <w:next w:val="Normal"/>
    <w:link w:val="IntenseQuoteChar"/>
    <w:uiPriority w:val="30"/>
    <w:qFormat/>
    <w:rsid w:val="006211F7"/>
    <w:pPr>
      <w:spacing w:line="360" w:lineRule="auto"/>
    </w:pPr>
  </w:style>
  <w:style w:customStyle="1" w:styleId="IntenseQuoteChar" w:type="character">
    <w:name w:val="Intense Quote Char"/>
    <w:aliases w:val="Cita corta Char"/>
    <w:basedOn w:val="DefaultParagraphFont"/>
    <w:link w:val="IntenseQuote"/>
    <w:uiPriority w:val="30"/>
    <w:rsid w:val="006211F7"/>
    <w:rPr>
      <w:rFonts w:ascii="Arial" w:hAnsi="Arial"/>
      <w:sz w:val="24"/>
    </w:rPr>
  </w:style>
  <w:style w:customStyle="1" w:styleId="ui-provider" w:type="character">
    <w:name w:val="ui-provider"/>
    <w:basedOn w:val="DefaultParagraphFont"/>
    <w:rsid w:val="00C165D6"/>
  </w:style>
  <w:style w:styleId="Emphasis" w:type="character">
    <w:name w:val="Emphasis"/>
    <w:basedOn w:val="DefaultParagraphFont"/>
    <w:uiPriority w:val="20"/>
    <w:qFormat/>
    <w:rsid w:val="005C69A1"/>
    <w:rPr>
      <w:i/>
      <w:iCs/>
    </w:rPr>
  </w:style>
  <w:style w:styleId="TOC4" w:type="paragraph">
    <w:name w:val="toc 4"/>
    <w:basedOn w:val="Normal"/>
    <w:next w:val="Normal"/>
    <w:autoRedefine/>
    <w:uiPriority w:val="39"/>
    <w:unhideWhenUsed/>
    <w:rsid w:val="00C82AD2"/>
    <w:pPr>
      <w:tabs>
        <w:tab w:pos="1540" w:val="left"/>
        <w:tab w:leader="dot" w:pos="8544" w:val="right"/>
      </w:tabs>
      <w:spacing w:after="100" w:line="360" w:lineRule="auto"/>
      <w:ind w:left="720"/>
    </w:pPr>
  </w:style>
  <w:style w:styleId="TOC5" w:type="paragraph">
    <w:name w:val="toc 5"/>
    <w:basedOn w:val="Normal"/>
    <w:next w:val="Normal"/>
    <w:autoRedefine/>
    <w:uiPriority w:val="39"/>
    <w:unhideWhenUsed/>
    <w:rsid w:val="00CA795E"/>
    <w:pPr>
      <w:spacing w:after="100" w:line="259" w:lineRule="auto"/>
      <w:ind w:left="880"/>
      <w:jc w:val="left"/>
    </w:pPr>
    <w:rPr>
      <w:rFonts w:asciiTheme="minorHAnsi" w:eastAsiaTheme="minorEastAsia" w:hAnsiTheme="minorHAnsi"/>
      <w:kern w:val="2"/>
      <w:sz w:val="22"/>
      <w:lang w:eastAsia="es-ES" w:val="es-ES"/>
      <w14:ligatures w14:val="standardContextual"/>
    </w:rPr>
  </w:style>
  <w:style w:styleId="TOC6" w:type="paragraph">
    <w:name w:val="toc 6"/>
    <w:basedOn w:val="Normal"/>
    <w:next w:val="Normal"/>
    <w:autoRedefine/>
    <w:uiPriority w:val="39"/>
    <w:unhideWhenUsed/>
    <w:rsid w:val="00CA795E"/>
    <w:pPr>
      <w:spacing w:after="100" w:line="259" w:lineRule="auto"/>
      <w:ind w:left="1100"/>
      <w:jc w:val="left"/>
    </w:pPr>
    <w:rPr>
      <w:rFonts w:asciiTheme="minorHAnsi" w:eastAsiaTheme="minorEastAsia" w:hAnsiTheme="minorHAnsi"/>
      <w:kern w:val="2"/>
      <w:sz w:val="22"/>
      <w:lang w:eastAsia="es-ES" w:val="es-ES"/>
      <w14:ligatures w14:val="standardContextual"/>
    </w:rPr>
  </w:style>
  <w:style w:styleId="TOC7" w:type="paragraph">
    <w:name w:val="toc 7"/>
    <w:basedOn w:val="Normal"/>
    <w:next w:val="Normal"/>
    <w:autoRedefine/>
    <w:uiPriority w:val="39"/>
    <w:unhideWhenUsed/>
    <w:rsid w:val="00CA795E"/>
    <w:pPr>
      <w:spacing w:after="100" w:line="259" w:lineRule="auto"/>
      <w:ind w:left="1320"/>
      <w:jc w:val="left"/>
    </w:pPr>
    <w:rPr>
      <w:rFonts w:asciiTheme="minorHAnsi" w:eastAsiaTheme="minorEastAsia" w:hAnsiTheme="minorHAnsi"/>
      <w:kern w:val="2"/>
      <w:sz w:val="22"/>
      <w:lang w:eastAsia="es-ES" w:val="es-ES"/>
      <w14:ligatures w14:val="standardContextual"/>
    </w:rPr>
  </w:style>
  <w:style w:styleId="TOC8" w:type="paragraph">
    <w:name w:val="toc 8"/>
    <w:basedOn w:val="Normal"/>
    <w:next w:val="Normal"/>
    <w:autoRedefine/>
    <w:uiPriority w:val="39"/>
    <w:unhideWhenUsed/>
    <w:rsid w:val="00CA795E"/>
    <w:pPr>
      <w:spacing w:after="100" w:line="259" w:lineRule="auto"/>
      <w:ind w:left="1540"/>
      <w:jc w:val="left"/>
    </w:pPr>
    <w:rPr>
      <w:rFonts w:asciiTheme="minorHAnsi" w:eastAsiaTheme="minorEastAsia" w:hAnsiTheme="minorHAnsi"/>
      <w:kern w:val="2"/>
      <w:sz w:val="22"/>
      <w:lang w:eastAsia="es-ES" w:val="es-ES"/>
      <w14:ligatures w14:val="standardContextual"/>
    </w:rPr>
  </w:style>
  <w:style w:styleId="TOC9" w:type="paragraph">
    <w:name w:val="toc 9"/>
    <w:basedOn w:val="Normal"/>
    <w:next w:val="Normal"/>
    <w:autoRedefine/>
    <w:uiPriority w:val="39"/>
    <w:unhideWhenUsed/>
    <w:rsid w:val="00CA795E"/>
    <w:pPr>
      <w:spacing w:after="100" w:line="259" w:lineRule="auto"/>
      <w:ind w:left="1760"/>
      <w:jc w:val="left"/>
    </w:pPr>
    <w:rPr>
      <w:rFonts w:asciiTheme="minorHAnsi" w:eastAsiaTheme="minorEastAsia" w:hAnsiTheme="minorHAnsi"/>
      <w:kern w:val="2"/>
      <w:sz w:val="22"/>
      <w:lang w:eastAsia="es-ES" w:val="es-ES"/>
      <w14:ligatures w14:val="standardContextual"/>
    </w:rPr>
  </w:style>
  <w:style w:customStyle="1" w:styleId="rpv-coretext-layer-text" w:type="character">
    <w:name w:val="rpv-core__text-layer-text"/>
    <w:basedOn w:val="DefaultParagraphFont"/>
    <w:rsid w:val="00D620B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4">
      <w:bodyDiv w:val="1"/>
      <w:marLeft w:val="0"/>
      <w:marRight w:val="0"/>
      <w:marTop w:val="0"/>
      <w:marBottom w:val="0"/>
      <w:divBdr>
        <w:top w:val="none" w:sz="0" w:space="0" w:color="auto"/>
        <w:left w:val="none" w:sz="0" w:space="0" w:color="auto"/>
        <w:bottom w:val="none" w:sz="0" w:space="0" w:color="auto"/>
        <w:right w:val="none" w:sz="0" w:space="0" w:color="auto"/>
      </w:divBdr>
    </w:div>
    <w:div w:id="18551880">
      <w:bodyDiv w:val="1"/>
      <w:marLeft w:val="0"/>
      <w:marRight w:val="0"/>
      <w:marTop w:val="0"/>
      <w:marBottom w:val="0"/>
      <w:divBdr>
        <w:top w:val="none" w:sz="0" w:space="0" w:color="auto"/>
        <w:left w:val="none" w:sz="0" w:space="0" w:color="auto"/>
        <w:bottom w:val="none" w:sz="0" w:space="0" w:color="auto"/>
        <w:right w:val="none" w:sz="0" w:space="0" w:color="auto"/>
      </w:divBdr>
    </w:div>
    <w:div w:id="20329805">
      <w:bodyDiv w:val="1"/>
      <w:marLeft w:val="0"/>
      <w:marRight w:val="0"/>
      <w:marTop w:val="0"/>
      <w:marBottom w:val="0"/>
      <w:divBdr>
        <w:top w:val="none" w:sz="0" w:space="0" w:color="auto"/>
        <w:left w:val="none" w:sz="0" w:space="0" w:color="auto"/>
        <w:bottom w:val="none" w:sz="0" w:space="0" w:color="auto"/>
        <w:right w:val="none" w:sz="0" w:space="0" w:color="auto"/>
      </w:divBdr>
    </w:div>
    <w:div w:id="25566654">
      <w:bodyDiv w:val="1"/>
      <w:marLeft w:val="0"/>
      <w:marRight w:val="0"/>
      <w:marTop w:val="0"/>
      <w:marBottom w:val="0"/>
      <w:divBdr>
        <w:top w:val="none" w:sz="0" w:space="0" w:color="auto"/>
        <w:left w:val="none" w:sz="0" w:space="0" w:color="auto"/>
        <w:bottom w:val="none" w:sz="0" w:space="0" w:color="auto"/>
        <w:right w:val="none" w:sz="0" w:space="0" w:color="auto"/>
      </w:divBdr>
    </w:div>
    <w:div w:id="27294507">
      <w:bodyDiv w:val="1"/>
      <w:marLeft w:val="0"/>
      <w:marRight w:val="0"/>
      <w:marTop w:val="0"/>
      <w:marBottom w:val="0"/>
      <w:divBdr>
        <w:top w:val="none" w:sz="0" w:space="0" w:color="auto"/>
        <w:left w:val="none" w:sz="0" w:space="0" w:color="auto"/>
        <w:bottom w:val="none" w:sz="0" w:space="0" w:color="auto"/>
        <w:right w:val="none" w:sz="0" w:space="0" w:color="auto"/>
      </w:divBdr>
    </w:div>
    <w:div w:id="28726301">
      <w:bodyDiv w:val="1"/>
      <w:marLeft w:val="0"/>
      <w:marRight w:val="0"/>
      <w:marTop w:val="0"/>
      <w:marBottom w:val="0"/>
      <w:divBdr>
        <w:top w:val="none" w:sz="0" w:space="0" w:color="auto"/>
        <w:left w:val="none" w:sz="0" w:space="0" w:color="auto"/>
        <w:bottom w:val="none" w:sz="0" w:space="0" w:color="auto"/>
        <w:right w:val="none" w:sz="0" w:space="0" w:color="auto"/>
      </w:divBdr>
    </w:div>
    <w:div w:id="34234062">
      <w:bodyDiv w:val="1"/>
      <w:marLeft w:val="0"/>
      <w:marRight w:val="0"/>
      <w:marTop w:val="0"/>
      <w:marBottom w:val="0"/>
      <w:divBdr>
        <w:top w:val="none" w:sz="0" w:space="0" w:color="auto"/>
        <w:left w:val="none" w:sz="0" w:space="0" w:color="auto"/>
        <w:bottom w:val="none" w:sz="0" w:space="0" w:color="auto"/>
        <w:right w:val="none" w:sz="0" w:space="0" w:color="auto"/>
      </w:divBdr>
    </w:div>
    <w:div w:id="37971268">
      <w:bodyDiv w:val="1"/>
      <w:marLeft w:val="0"/>
      <w:marRight w:val="0"/>
      <w:marTop w:val="0"/>
      <w:marBottom w:val="0"/>
      <w:divBdr>
        <w:top w:val="none" w:sz="0" w:space="0" w:color="auto"/>
        <w:left w:val="none" w:sz="0" w:space="0" w:color="auto"/>
        <w:bottom w:val="none" w:sz="0" w:space="0" w:color="auto"/>
        <w:right w:val="none" w:sz="0" w:space="0" w:color="auto"/>
      </w:divBdr>
    </w:div>
    <w:div w:id="50883873">
      <w:bodyDiv w:val="1"/>
      <w:marLeft w:val="0"/>
      <w:marRight w:val="0"/>
      <w:marTop w:val="0"/>
      <w:marBottom w:val="0"/>
      <w:divBdr>
        <w:top w:val="none" w:sz="0" w:space="0" w:color="auto"/>
        <w:left w:val="none" w:sz="0" w:space="0" w:color="auto"/>
        <w:bottom w:val="none" w:sz="0" w:space="0" w:color="auto"/>
        <w:right w:val="none" w:sz="0" w:space="0" w:color="auto"/>
      </w:divBdr>
    </w:div>
    <w:div w:id="53626092">
      <w:bodyDiv w:val="1"/>
      <w:marLeft w:val="0"/>
      <w:marRight w:val="0"/>
      <w:marTop w:val="0"/>
      <w:marBottom w:val="0"/>
      <w:divBdr>
        <w:top w:val="none" w:sz="0" w:space="0" w:color="auto"/>
        <w:left w:val="none" w:sz="0" w:space="0" w:color="auto"/>
        <w:bottom w:val="none" w:sz="0" w:space="0" w:color="auto"/>
        <w:right w:val="none" w:sz="0" w:space="0" w:color="auto"/>
      </w:divBdr>
    </w:div>
    <w:div w:id="55133895">
      <w:bodyDiv w:val="1"/>
      <w:marLeft w:val="0"/>
      <w:marRight w:val="0"/>
      <w:marTop w:val="0"/>
      <w:marBottom w:val="0"/>
      <w:divBdr>
        <w:top w:val="none" w:sz="0" w:space="0" w:color="auto"/>
        <w:left w:val="none" w:sz="0" w:space="0" w:color="auto"/>
        <w:bottom w:val="none" w:sz="0" w:space="0" w:color="auto"/>
        <w:right w:val="none" w:sz="0" w:space="0" w:color="auto"/>
      </w:divBdr>
    </w:div>
    <w:div w:id="57484567">
      <w:bodyDiv w:val="1"/>
      <w:marLeft w:val="0"/>
      <w:marRight w:val="0"/>
      <w:marTop w:val="0"/>
      <w:marBottom w:val="0"/>
      <w:divBdr>
        <w:top w:val="none" w:sz="0" w:space="0" w:color="auto"/>
        <w:left w:val="none" w:sz="0" w:space="0" w:color="auto"/>
        <w:bottom w:val="none" w:sz="0" w:space="0" w:color="auto"/>
        <w:right w:val="none" w:sz="0" w:space="0" w:color="auto"/>
      </w:divBdr>
    </w:div>
    <w:div w:id="58746799">
      <w:bodyDiv w:val="1"/>
      <w:marLeft w:val="0"/>
      <w:marRight w:val="0"/>
      <w:marTop w:val="0"/>
      <w:marBottom w:val="0"/>
      <w:divBdr>
        <w:top w:val="none" w:sz="0" w:space="0" w:color="auto"/>
        <w:left w:val="none" w:sz="0" w:space="0" w:color="auto"/>
        <w:bottom w:val="none" w:sz="0" w:space="0" w:color="auto"/>
        <w:right w:val="none" w:sz="0" w:space="0" w:color="auto"/>
      </w:divBdr>
    </w:div>
    <w:div w:id="63990398">
      <w:bodyDiv w:val="1"/>
      <w:marLeft w:val="0"/>
      <w:marRight w:val="0"/>
      <w:marTop w:val="0"/>
      <w:marBottom w:val="0"/>
      <w:divBdr>
        <w:top w:val="none" w:sz="0" w:space="0" w:color="auto"/>
        <w:left w:val="none" w:sz="0" w:space="0" w:color="auto"/>
        <w:bottom w:val="none" w:sz="0" w:space="0" w:color="auto"/>
        <w:right w:val="none" w:sz="0" w:space="0" w:color="auto"/>
      </w:divBdr>
    </w:div>
    <w:div w:id="74012933">
      <w:bodyDiv w:val="1"/>
      <w:marLeft w:val="0"/>
      <w:marRight w:val="0"/>
      <w:marTop w:val="0"/>
      <w:marBottom w:val="0"/>
      <w:divBdr>
        <w:top w:val="none" w:sz="0" w:space="0" w:color="auto"/>
        <w:left w:val="none" w:sz="0" w:space="0" w:color="auto"/>
        <w:bottom w:val="none" w:sz="0" w:space="0" w:color="auto"/>
        <w:right w:val="none" w:sz="0" w:space="0" w:color="auto"/>
      </w:divBdr>
    </w:div>
    <w:div w:id="79449138">
      <w:bodyDiv w:val="1"/>
      <w:marLeft w:val="0"/>
      <w:marRight w:val="0"/>
      <w:marTop w:val="0"/>
      <w:marBottom w:val="0"/>
      <w:divBdr>
        <w:top w:val="none" w:sz="0" w:space="0" w:color="auto"/>
        <w:left w:val="none" w:sz="0" w:space="0" w:color="auto"/>
        <w:bottom w:val="none" w:sz="0" w:space="0" w:color="auto"/>
        <w:right w:val="none" w:sz="0" w:space="0" w:color="auto"/>
      </w:divBdr>
    </w:div>
    <w:div w:id="89661166">
      <w:bodyDiv w:val="1"/>
      <w:marLeft w:val="0"/>
      <w:marRight w:val="0"/>
      <w:marTop w:val="0"/>
      <w:marBottom w:val="0"/>
      <w:divBdr>
        <w:top w:val="none" w:sz="0" w:space="0" w:color="auto"/>
        <w:left w:val="none" w:sz="0" w:space="0" w:color="auto"/>
        <w:bottom w:val="none" w:sz="0" w:space="0" w:color="auto"/>
        <w:right w:val="none" w:sz="0" w:space="0" w:color="auto"/>
      </w:divBdr>
    </w:div>
    <w:div w:id="90861380">
      <w:bodyDiv w:val="1"/>
      <w:marLeft w:val="0"/>
      <w:marRight w:val="0"/>
      <w:marTop w:val="0"/>
      <w:marBottom w:val="0"/>
      <w:divBdr>
        <w:top w:val="none" w:sz="0" w:space="0" w:color="auto"/>
        <w:left w:val="none" w:sz="0" w:space="0" w:color="auto"/>
        <w:bottom w:val="none" w:sz="0" w:space="0" w:color="auto"/>
        <w:right w:val="none" w:sz="0" w:space="0" w:color="auto"/>
      </w:divBdr>
    </w:div>
    <w:div w:id="98304766">
      <w:bodyDiv w:val="1"/>
      <w:marLeft w:val="0"/>
      <w:marRight w:val="0"/>
      <w:marTop w:val="0"/>
      <w:marBottom w:val="0"/>
      <w:divBdr>
        <w:top w:val="none" w:sz="0" w:space="0" w:color="auto"/>
        <w:left w:val="none" w:sz="0" w:space="0" w:color="auto"/>
        <w:bottom w:val="none" w:sz="0" w:space="0" w:color="auto"/>
        <w:right w:val="none" w:sz="0" w:space="0" w:color="auto"/>
      </w:divBdr>
    </w:div>
    <w:div w:id="105081908">
      <w:bodyDiv w:val="1"/>
      <w:marLeft w:val="0"/>
      <w:marRight w:val="0"/>
      <w:marTop w:val="0"/>
      <w:marBottom w:val="0"/>
      <w:divBdr>
        <w:top w:val="none" w:sz="0" w:space="0" w:color="auto"/>
        <w:left w:val="none" w:sz="0" w:space="0" w:color="auto"/>
        <w:bottom w:val="none" w:sz="0" w:space="0" w:color="auto"/>
        <w:right w:val="none" w:sz="0" w:space="0" w:color="auto"/>
      </w:divBdr>
    </w:div>
    <w:div w:id="119228830">
      <w:bodyDiv w:val="1"/>
      <w:marLeft w:val="0"/>
      <w:marRight w:val="0"/>
      <w:marTop w:val="0"/>
      <w:marBottom w:val="0"/>
      <w:divBdr>
        <w:top w:val="none" w:sz="0" w:space="0" w:color="auto"/>
        <w:left w:val="none" w:sz="0" w:space="0" w:color="auto"/>
        <w:bottom w:val="none" w:sz="0" w:space="0" w:color="auto"/>
        <w:right w:val="none" w:sz="0" w:space="0" w:color="auto"/>
      </w:divBdr>
    </w:div>
    <w:div w:id="121466073">
      <w:bodyDiv w:val="1"/>
      <w:marLeft w:val="0"/>
      <w:marRight w:val="0"/>
      <w:marTop w:val="0"/>
      <w:marBottom w:val="0"/>
      <w:divBdr>
        <w:top w:val="none" w:sz="0" w:space="0" w:color="auto"/>
        <w:left w:val="none" w:sz="0" w:space="0" w:color="auto"/>
        <w:bottom w:val="none" w:sz="0" w:space="0" w:color="auto"/>
        <w:right w:val="none" w:sz="0" w:space="0" w:color="auto"/>
      </w:divBdr>
    </w:div>
    <w:div w:id="126628096">
      <w:bodyDiv w:val="1"/>
      <w:marLeft w:val="0"/>
      <w:marRight w:val="0"/>
      <w:marTop w:val="0"/>
      <w:marBottom w:val="0"/>
      <w:divBdr>
        <w:top w:val="none" w:sz="0" w:space="0" w:color="auto"/>
        <w:left w:val="none" w:sz="0" w:space="0" w:color="auto"/>
        <w:bottom w:val="none" w:sz="0" w:space="0" w:color="auto"/>
        <w:right w:val="none" w:sz="0" w:space="0" w:color="auto"/>
      </w:divBdr>
    </w:div>
    <w:div w:id="130946427">
      <w:bodyDiv w:val="1"/>
      <w:marLeft w:val="0"/>
      <w:marRight w:val="0"/>
      <w:marTop w:val="0"/>
      <w:marBottom w:val="0"/>
      <w:divBdr>
        <w:top w:val="none" w:sz="0" w:space="0" w:color="auto"/>
        <w:left w:val="none" w:sz="0" w:space="0" w:color="auto"/>
        <w:bottom w:val="none" w:sz="0" w:space="0" w:color="auto"/>
        <w:right w:val="none" w:sz="0" w:space="0" w:color="auto"/>
      </w:divBdr>
    </w:div>
    <w:div w:id="149251723">
      <w:bodyDiv w:val="1"/>
      <w:marLeft w:val="0"/>
      <w:marRight w:val="0"/>
      <w:marTop w:val="0"/>
      <w:marBottom w:val="0"/>
      <w:divBdr>
        <w:top w:val="none" w:sz="0" w:space="0" w:color="auto"/>
        <w:left w:val="none" w:sz="0" w:space="0" w:color="auto"/>
        <w:bottom w:val="none" w:sz="0" w:space="0" w:color="auto"/>
        <w:right w:val="none" w:sz="0" w:space="0" w:color="auto"/>
      </w:divBdr>
    </w:div>
    <w:div w:id="151726646">
      <w:bodyDiv w:val="1"/>
      <w:marLeft w:val="0"/>
      <w:marRight w:val="0"/>
      <w:marTop w:val="0"/>
      <w:marBottom w:val="0"/>
      <w:divBdr>
        <w:top w:val="none" w:sz="0" w:space="0" w:color="auto"/>
        <w:left w:val="none" w:sz="0" w:space="0" w:color="auto"/>
        <w:bottom w:val="none" w:sz="0" w:space="0" w:color="auto"/>
        <w:right w:val="none" w:sz="0" w:space="0" w:color="auto"/>
      </w:divBdr>
    </w:div>
    <w:div w:id="175778558">
      <w:bodyDiv w:val="1"/>
      <w:marLeft w:val="0"/>
      <w:marRight w:val="0"/>
      <w:marTop w:val="0"/>
      <w:marBottom w:val="0"/>
      <w:divBdr>
        <w:top w:val="none" w:sz="0" w:space="0" w:color="auto"/>
        <w:left w:val="none" w:sz="0" w:space="0" w:color="auto"/>
        <w:bottom w:val="none" w:sz="0" w:space="0" w:color="auto"/>
        <w:right w:val="none" w:sz="0" w:space="0" w:color="auto"/>
      </w:divBdr>
    </w:div>
    <w:div w:id="177744686">
      <w:bodyDiv w:val="1"/>
      <w:marLeft w:val="0"/>
      <w:marRight w:val="0"/>
      <w:marTop w:val="0"/>
      <w:marBottom w:val="0"/>
      <w:divBdr>
        <w:top w:val="none" w:sz="0" w:space="0" w:color="auto"/>
        <w:left w:val="none" w:sz="0" w:space="0" w:color="auto"/>
        <w:bottom w:val="none" w:sz="0" w:space="0" w:color="auto"/>
        <w:right w:val="none" w:sz="0" w:space="0" w:color="auto"/>
      </w:divBdr>
    </w:div>
    <w:div w:id="185367300">
      <w:bodyDiv w:val="1"/>
      <w:marLeft w:val="0"/>
      <w:marRight w:val="0"/>
      <w:marTop w:val="0"/>
      <w:marBottom w:val="0"/>
      <w:divBdr>
        <w:top w:val="none" w:sz="0" w:space="0" w:color="auto"/>
        <w:left w:val="none" w:sz="0" w:space="0" w:color="auto"/>
        <w:bottom w:val="none" w:sz="0" w:space="0" w:color="auto"/>
        <w:right w:val="none" w:sz="0" w:space="0" w:color="auto"/>
      </w:divBdr>
    </w:div>
    <w:div w:id="186329601">
      <w:bodyDiv w:val="1"/>
      <w:marLeft w:val="0"/>
      <w:marRight w:val="0"/>
      <w:marTop w:val="0"/>
      <w:marBottom w:val="0"/>
      <w:divBdr>
        <w:top w:val="none" w:sz="0" w:space="0" w:color="auto"/>
        <w:left w:val="none" w:sz="0" w:space="0" w:color="auto"/>
        <w:bottom w:val="none" w:sz="0" w:space="0" w:color="auto"/>
        <w:right w:val="none" w:sz="0" w:space="0" w:color="auto"/>
      </w:divBdr>
    </w:div>
    <w:div w:id="186917461">
      <w:bodyDiv w:val="1"/>
      <w:marLeft w:val="0"/>
      <w:marRight w:val="0"/>
      <w:marTop w:val="0"/>
      <w:marBottom w:val="0"/>
      <w:divBdr>
        <w:top w:val="none" w:sz="0" w:space="0" w:color="auto"/>
        <w:left w:val="none" w:sz="0" w:space="0" w:color="auto"/>
        <w:bottom w:val="none" w:sz="0" w:space="0" w:color="auto"/>
        <w:right w:val="none" w:sz="0" w:space="0" w:color="auto"/>
      </w:divBdr>
    </w:div>
    <w:div w:id="189343720">
      <w:bodyDiv w:val="1"/>
      <w:marLeft w:val="0"/>
      <w:marRight w:val="0"/>
      <w:marTop w:val="0"/>
      <w:marBottom w:val="0"/>
      <w:divBdr>
        <w:top w:val="none" w:sz="0" w:space="0" w:color="auto"/>
        <w:left w:val="none" w:sz="0" w:space="0" w:color="auto"/>
        <w:bottom w:val="none" w:sz="0" w:space="0" w:color="auto"/>
        <w:right w:val="none" w:sz="0" w:space="0" w:color="auto"/>
      </w:divBdr>
    </w:div>
    <w:div w:id="190916524">
      <w:bodyDiv w:val="1"/>
      <w:marLeft w:val="0"/>
      <w:marRight w:val="0"/>
      <w:marTop w:val="0"/>
      <w:marBottom w:val="0"/>
      <w:divBdr>
        <w:top w:val="none" w:sz="0" w:space="0" w:color="auto"/>
        <w:left w:val="none" w:sz="0" w:space="0" w:color="auto"/>
        <w:bottom w:val="none" w:sz="0" w:space="0" w:color="auto"/>
        <w:right w:val="none" w:sz="0" w:space="0" w:color="auto"/>
      </w:divBdr>
    </w:div>
    <w:div w:id="191889879">
      <w:bodyDiv w:val="1"/>
      <w:marLeft w:val="0"/>
      <w:marRight w:val="0"/>
      <w:marTop w:val="0"/>
      <w:marBottom w:val="0"/>
      <w:divBdr>
        <w:top w:val="none" w:sz="0" w:space="0" w:color="auto"/>
        <w:left w:val="none" w:sz="0" w:space="0" w:color="auto"/>
        <w:bottom w:val="none" w:sz="0" w:space="0" w:color="auto"/>
        <w:right w:val="none" w:sz="0" w:space="0" w:color="auto"/>
      </w:divBdr>
    </w:div>
    <w:div w:id="195630398">
      <w:bodyDiv w:val="1"/>
      <w:marLeft w:val="0"/>
      <w:marRight w:val="0"/>
      <w:marTop w:val="0"/>
      <w:marBottom w:val="0"/>
      <w:divBdr>
        <w:top w:val="none" w:sz="0" w:space="0" w:color="auto"/>
        <w:left w:val="none" w:sz="0" w:space="0" w:color="auto"/>
        <w:bottom w:val="none" w:sz="0" w:space="0" w:color="auto"/>
        <w:right w:val="none" w:sz="0" w:space="0" w:color="auto"/>
      </w:divBdr>
    </w:div>
    <w:div w:id="197864498">
      <w:bodyDiv w:val="1"/>
      <w:marLeft w:val="0"/>
      <w:marRight w:val="0"/>
      <w:marTop w:val="0"/>
      <w:marBottom w:val="0"/>
      <w:divBdr>
        <w:top w:val="none" w:sz="0" w:space="0" w:color="auto"/>
        <w:left w:val="none" w:sz="0" w:space="0" w:color="auto"/>
        <w:bottom w:val="none" w:sz="0" w:space="0" w:color="auto"/>
        <w:right w:val="none" w:sz="0" w:space="0" w:color="auto"/>
      </w:divBdr>
    </w:div>
    <w:div w:id="201213216">
      <w:bodyDiv w:val="1"/>
      <w:marLeft w:val="0"/>
      <w:marRight w:val="0"/>
      <w:marTop w:val="0"/>
      <w:marBottom w:val="0"/>
      <w:divBdr>
        <w:top w:val="none" w:sz="0" w:space="0" w:color="auto"/>
        <w:left w:val="none" w:sz="0" w:space="0" w:color="auto"/>
        <w:bottom w:val="none" w:sz="0" w:space="0" w:color="auto"/>
        <w:right w:val="none" w:sz="0" w:space="0" w:color="auto"/>
      </w:divBdr>
    </w:div>
    <w:div w:id="203372459">
      <w:bodyDiv w:val="1"/>
      <w:marLeft w:val="0"/>
      <w:marRight w:val="0"/>
      <w:marTop w:val="0"/>
      <w:marBottom w:val="0"/>
      <w:divBdr>
        <w:top w:val="none" w:sz="0" w:space="0" w:color="auto"/>
        <w:left w:val="none" w:sz="0" w:space="0" w:color="auto"/>
        <w:bottom w:val="none" w:sz="0" w:space="0" w:color="auto"/>
        <w:right w:val="none" w:sz="0" w:space="0" w:color="auto"/>
      </w:divBdr>
    </w:div>
    <w:div w:id="205992952">
      <w:bodyDiv w:val="1"/>
      <w:marLeft w:val="0"/>
      <w:marRight w:val="0"/>
      <w:marTop w:val="0"/>
      <w:marBottom w:val="0"/>
      <w:divBdr>
        <w:top w:val="none" w:sz="0" w:space="0" w:color="auto"/>
        <w:left w:val="none" w:sz="0" w:space="0" w:color="auto"/>
        <w:bottom w:val="none" w:sz="0" w:space="0" w:color="auto"/>
        <w:right w:val="none" w:sz="0" w:space="0" w:color="auto"/>
      </w:divBdr>
    </w:div>
    <w:div w:id="206140390">
      <w:bodyDiv w:val="1"/>
      <w:marLeft w:val="0"/>
      <w:marRight w:val="0"/>
      <w:marTop w:val="0"/>
      <w:marBottom w:val="0"/>
      <w:divBdr>
        <w:top w:val="none" w:sz="0" w:space="0" w:color="auto"/>
        <w:left w:val="none" w:sz="0" w:space="0" w:color="auto"/>
        <w:bottom w:val="none" w:sz="0" w:space="0" w:color="auto"/>
        <w:right w:val="none" w:sz="0" w:space="0" w:color="auto"/>
      </w:divBdr>
    </w:div>
    <w:div w:id="215089592">
      <w:bodyDiv w:val="1"/>
      <w:marLeft w:val="0"/>
      <w:marRight w:val="0"/>
      <w:marTop w:val="0"/>
      <w:marBottom w:val="0"/>
      <w:divBdr>
        <w:top w:val="none" w:sz="0" w:space="0" w:color="auto"/>
        <w:left w:val="none" w:sz="0" w:space="0" w:color="auto"/>
        <w:bottom w:val="none" w:sz="0" w:space="0" w:color="auto"/>
        <w:right w:val="none" w:sz="0" w:space="0" w:color="auto"/>
      </w:divBdr>
    </w:div>
    <w:div w:id="215164684">
      <w:bodyDiv w:val="1"/>
      <w:marLeft w:val="0"/>
      <w:marRight w:val="0"/>
      <w:marTop w:val="0"/>
      <w:marBottom w:val="0"/>
      <w:divBdr>
        <w:top w:val="none" w:sz="0" w:space="0" w:color="auto"/>
        <w:left w:val="none" w:sz="0" w:space="0" w:color="auto"/>
        <w:bottom w:val="none" w:sz="0" w:space="0" w:color="auto"/>
        <w:right w:val="none" w:sz="0" w:space="0" w:color="auto"/>
      </w:divBdr>
    </w:div>
    <w:div w:id="226576489">
      <w:bodyDiv w:val="1"/>
      <w:marLeft w:val="0"/>
      <w:marRight w:val="0"/>
      <w:marTop w:val="0"/>
      <w:marBottom w:val="0"/>
      <w:divBdr>
        <w:top w:val="none" w:sz="0" w:space="0" w:color="auto"/>
        <w:left w:val="none" w:sz="0" w:space="0" w:color="auto"/>
        <w:bottom w:val="none" w:sz="0" w:space="0" w:color="auto"/>
        <w:right w:val="none" w:sz="0" w:space="0" w:color="auto"/>
      </w:divBdr>
    </w:div>
    <w:div w:id="239751857">
      <w:bodyDiv w:val="1"/>
      <w:marLeft w:val="0"/>
      <w:marRight w:val="0"/>
      <w:marTop w:val="0"/>
      <w:marBottom w:val="0"/>
      <w:divBdr>
        <w:top w:val="none" w:sz="0" w:space="0" w:color="auto"/>
        <w:left w:val="none" w:sz="0" w:space="0" w:color="auto"/>
        <w:bottom w:val="none" w:sz="0" w:space="0" w:color="auto"/>
        <w:right w:val="none" w:sz="0" w:space="0" w:color="auto"/>
      </w:divBdr>
    </w:div>
    <w:div w:id="245067856">
      <w:bodyDiv w:val="1"/>
      <w:marLeft w:val="0"/>
      <w:marRight w:val="0"/>
      <w:marTop w:val="0"/>
      <w:marBottom w:val="0"/>
      <w:divBdr>
        <w:top w:val="none" w:sz="0" w:space="0" w:color="auto"/>
        <w:left w:val="none" w:sz="0" w:space="0" w:color="auto"/>
        <w:bottom w:val="none" w:sz="0" w:space="0" w:color="auto"/>
        <w:right w:val="none" w:sz="0" w:space="0" w:color="auto"/>
      </w:divBdr>
    </w:div>
    <w:div w:id="249195703">
      <w:bodyDiv w:val="1"/>
      <w:marLeft w:val="0"/>
      <w:marRight w:val="0"/>
      <w:marTop w:val="0"/>
      <w:marBottom w:val="0"/>
      <w:divBdr>
        <w:top w:val="none" w:sz="0" w:space="0" w:color="auto"/>
        <w:left w:val="none" w:sz="0" w:space="0" w:color="auto"/>
        <w:bottom w:val="none" w:sz="0" w:space="0" w:color="auto"/>
        <w:right w:val="none" w:sz="0" w:space="0" w:color="auto"/>
      </w:divBdr>
    </w:div>
    <w:div w:id="253827930">
      <w:bodyDiv w:val="1"/>
      <w:marLeft w:val="0"/>
      <w:marRight w:val="0"/>
      <w:marTop w:val="0"/>
      <w:marBottom w:val="0"/>
      <w:divBdr>
        <w:top w:val="none" w:sz="0" w:space="0" w:color="auto"/>
        <w:left w:val="none" w:sz="0" w:space="0" w:color="auto"/>
        <w:bottom w:val="none" w:sz="0" w:space="0" w:color="auto"/>
        <w:right w:val="none" w:sz="0" w:space="0" w:color="auto"/>
      </w:divBdr>
    </w:div>
    <w:div w:id="254443316">
      <w:bodyDiv w:val="1"/>
      <w:marLeft w:val="0"/>
      <w:marRight w:val="0"/>
      <w:marTop w:val="0"/>
      <w:marBottom w:val="0"/>
      <w:divBdr>
        <w:top w:val="none" w:sz="0" w:space="0" w:color="auto"/>
        <w:left w:val="none" w:sz="0" w:space="0" w:color="auto"/>
        <w:bottom w:val="none" w:sz="0" w:space="0" w:color="auto"/>
        <w:right w:val="none" w:sz="0" w:space="0" w:color="auto"/>
      </w:divBdr>
    </w:div>
    <w:div w:id="254483787">
      <w:bodyDiv w:val="1"/>
      <w:marLeft w:val="0"/>
      <w:marRight w:val="0"/>
      <w:marTop w:val="0"/>
      <w:marBottom w:val="0"/>
      <w:divBdr>
        <w:top w:val="none" w:sz="0" w:space="0" w:color="auto"/>
        <w:left w:val="none" w:sz="0" w:space="0" w:color="auto"/>
        <w:bottom w:val="none" w:sz="0" w:space="0" w:color="auto"/>
        <w:right w:val="none" w:sz="0" w:space="0" w:color="auto"/>
      </w:divBdr>
    </w:div>
    <w:div w:id="257522431">
      <w:bodyDiv w:val="1"/>
      <w:marLeft w:val="0"/>
      <w:marRight w:val="0"/>
      <w:marTop w:val="0"/>
      <w:marBottom w:val="0"/>
      <w:divBdr>
        <w:top w:val="none" w:sz="0" w:space="0" w:color="auto"/>
        <w:left w:val="none" w:sz="0" w:space="0" w:color="auto"/>
        <w:bottom w:val="none" w:sz="0" w:space="0" w:color="auto"/>
        <w:right w:val="none" w:sz="0" w:space="0" w:color="auto"/>
      </w:divBdr>
    </w:div>
    <w:div w:id="257951913">
      <w:bodyDiv w:val="1"/>
      <w:marLeft w:val="0"/>
      <w:marRight w:val="0"/>
      <w:marTop w:val="0"/>
      <w:marBottom w:val="0"/>
      <w:divBdr>
        <w:top w:val="none" w:sz="0" w:space="0" w:color="auto"/>
        <w:left w:val="none" w:sz="0" w:space="0" w:color="auto"/>
        <w:bottom w:val="none" w:sz="0" w:space="0" w:color="auto"/>
        <w:right w:val="none" w:sz="0" w:space="0" w:color="auto"/>
      </w:divBdr>
    </w:div>
    <w:div w:id="260112922">
      <w:bodyDiv w:val="1"/>
      <w:marLeft w:val="0"/>
      <w:marRight w:val="0"/>
      <w:marTop w:val="0"/>
      <w:marBottom w:val="0"/>
      <w:divBdr>
        <w:top w:val="none" w:sz="0" w:space="0" w:color="auto"/>
        <w:left w:val="none" w:sz="0" w:space="0" w:color="auto"/>
        <w:bottom w:val="none" w:sz="0" w:space="0" w:color="auto"/>
        <w:right w:val="none" w:sz="0" w:space="0" w:color="auto"/>
      </w:divBdr>
    </w:div>
    <w:div w:id="263920222">
      <w:bodyDiv w:val="1"/>
      <w:marLeft w:val="0"/>
      <w:marRight w:val="0"/>
      <w:marTop w:val="0"/>
      <w:marBottom w:val="0"/>
      <w:divBdr>
        <w:top w:val="none" w:sz="0" w:space="0" w:color="auto"/>
        <w:left w:val="none" w:sz="0" w:space="0" w:color="auto"/>
        <w:bottom w:val="none" w:sz="0" w:space="0" w:color="auto"/>
        <w:right w:val="none" w:sz="0" w:space="0" w:color="auto"/>
      </w:divBdr>
    </w:div>
    <w:div w:id="275842154">
      <w:bodyDiv w:val="1"/>
      <w:marLeft w:val="0"/>
      <w:marRight w:val="0"/>
      <w:marTop w:val="0"/>
      <w:marBottom w:val="0"/>
      <w:divBdr>
        <w:top w:val="none" w:sz="0" w:space="0" w:color="auto"/>
        <w:left w:val="none" w:sz="0" w:space="0" w:color="auto"/>
        <w:bottom w:val="none" w:sz="0" w:space="0" w:color="auto"/>
        <w:right w:val="none" w:sz="0" w:space="0" w:color="auto"/>
      </w:divBdr>
    </w:div>
    <w:div w:id="277758503">
      <w:bodyDiv w:val="1"/>
      <w:marLeft w:val="0"/>
      <w:marRight w:val="0"/>
      <w:marTop w:val="0"/>
      <w:marBottom w:val="0"/>
      <w:divBdr>
        <w:top w:val="none" w:sz="0" w:space="0" w:color="auto"/>
        <w:left w:val="none" w:sz="0" w:space="0" w:color="auto"/>
        <w:bottom w:val="none" w:sz="0" w:space="0" w:color="auto"/>
        <w:right w:val="none" w:sz="0" w:space="0" w:color="auto"/>
      </w:divBdr>
    </w:div>
    <w:div w:id="287587237">
      <w:bodyDiv w:val="1"/>
      <w:marLeft w:val="0"/>
      <w:marRight w:val="0"/>
      <w:marTop w:val="0"/>
      <w:marBottom w:val="0"/>
      <w:divBdr>
        <w:top w:val="none" w:sz="0" w:space="0" w:color="auto"/>
        <w:left w:val="none" w:sz="0" w:space="0" w:color="auto"/>
        <w:bottom w:val="none" w:sz="0" w:space="0" w:color="auto"/>
        <w:right w:val="none" w:sz="0" w:space="0" w:color="auto"/>
      </w:divBdr>
    </w:div>
    <w:div w:id="287705812">
      <w:bodyDiv w:val="1"/>
      <w:marLeft w:val="0"/>
      <w:marRight w:val="0"/>
      <w:marTop w:val="0"/>
      <w:marBottom w:val="0"/>
      <w:divBdr>
        <w:top w:val="none" w:sz="0" w:space="0" w:color="auto"/>
        <w:left w:val="none" w:sz="0" w:space="0" w:color="auto"/>
        <w:bottom w:val="none" w:sz="0" w:space="0" w:color="auto"/>
        <w:right w:val="none" w:sz="0" w:space="0" w:color="auto"/>
      </w:divBdr>
    </w:div>
    <w:div w:id="287783904">
      <w:bodyDiv w:val="1"/>
      <w:marLeft w:val="0"/>
      <w:marRight w:val="0"/>
      <w:marTop w:val="0"/>
      <w:marBottom w:val="0"/>
      <w:divBdr>
        <w:top w:val="none" w:sz="0" w:space="0" w:color="auto"/>
        <w:left w:val="none" w:sz="0" w:space="0" w:color="auto"/>
        <w:bottom w:val="none" w:sz="0" w:space="0" w:color="auto"/>
        <w:right w:val="none" w:sz="0" w:space="0" w:color="auto"/>
      </w:divBdr>
    </w:div>
    <w:div w:id="288174012">
      <w:bodyDiv w:val="1"/>
      <w:marLeft w:val="0"/>
      <w:marRight w:val="0"/>
      <w:marTop w:val="0"/>
      <w:marBottom w:val="0"/>
      <w:divBdr>
        <w:top w:val="none" w:sz="0" w:space="0" w:color="auto"/>
        <w:left w:val="none" w:sz="0" w:space="0" w:color="auto"/>
        <w:bottom w:val="none" w:sz="0" w:space="0" w:color="auto"/>
        <w:right w:val="none" w:sz="0" w:space="0" w:color="auto"/>
      </w:divBdr>
    </w:div>
    <w:div w:id="288516491">
      <w:bodyDiv w:val="1"/>
      <w:marLeft w:val="0"/>
      <w:marRight w:val="0"/>
      <w:marTop w:val="0"/>
      <w:marBottom w:val="0"/>
      <w:divBdr>
        <w:top w:val="none" w:sz="0" w:space="0" w:color="auto"/>
        <w:left w:val="none" w:sz="0" w:space="0" w:color="auto"/>
        <w:bottom w:val="none" w:sz="0" w:space="0" w:color="auto"/>
        <w:right w:val="none" w:sz="0" w:space="0" w:color="auto"/>
      </w:divBdr>
    </w:div>
    <w:div w:id="294526448">
      <w:bodyDiv w:val="1"/>
      <w:marLeft w:val="0"/>
      <w:marRight w:val="0"/>
      <w:marTop w:val="0"/>
      <w:marBottom w:val="0"/>
      <w:divBdr>
        <w:top w:val="none" w:sz="0" w:space="0" w:color="auto"/>
        <w:left w:val="none" w:sz="0" w:space="0" w:color="auto"/>
        <w:bottom w:val="none" w:sz="0" w:space="0" w:color="auto"/>
        <w:right w:val="none" w:sz="0" w:space="0" w:color="auto"/>
      </w:divBdr>
    </w:div>
    <w:div w:id="294794432">
      <w:bodyDiv w:val="1"/>
      <w:marLeft w:val="0"/>
      <w:marRight w:val="0"/>
      <w:marTop w:val="0"/>
      <w:marBottom w:val="0"/>
      <w:divBdr>
        <w:top w:val="none" w:sz="0" w:space="0" w:color="auto"/>
        <w:left w:val="none" w:sz="0" w:space="0" w:color="auto"/>
        <w:bottom w:val="none" w:sz="0" w:space="0" w:color="auto"/>
        <w:right w:val="none" w:sz="0" w:space="0" w:color="auto"/>
      </w:divBdr>
    </w:div>
    <w:div w:id="298848162">
      <w:bodyDiv w:val="1"/>
      <w:marLeft w:val="0"/>
      <w:marRight w:val="0"/>
      <w:marTop w:val="0"/>
      <w:marBottom w:val="0"/>
      <w:divBdr>
        <w:top w:val="none" w:sz="0" w:space="0" w:color="auto"/>
        <w:left w:val="none" w:sz="0" w:space="0" w:color="auto"/>
        <w:bottom w:val="none" w:sz="0" w:space="0" w:color="auto"/>
        <w:right w:val="none" w:sz="0" w:space="0" w:color="auto"/>
      </w:divBdr>
    </w:div>
    <w:div w:id="299657300">
      <w:bodyDiv w:val="1"/>
      <w:marLeft w:val="0"/>
      <w:marRight w:val="0"/>
      <w:marTop w:val="0"/>
      <w:marBottom w:val="0"/>
      <w:divBdr>
        <w:top w:val="none" w:sz="0" w:space="0" w:color="auto"/>
        <w:left w:val="none" w:sz="0" w:space="0" w:color="auto"/>
        <w:bottom w:val="none" w:sz="0" w:space="0" w:color="auto"/>
        <w:right w:val="none" w:sz="0" w:space="0" w:color="auto"/>
      </w:divBdr>
    </w:div>
    <w:div w:id="302123277">
      <w:bodyDiv w:val="1"/>
      <w:marLeft w:val="0"/>
      <w:marRight w:val="0"/>
      <w:marTop w:val="0"/>
      <w:marBottom w:val="0"/>
      <w:divBdr>
        <w:top w:val="none" w:sz="0" w:space="0" w:color="auto"/>
        <w:left w:val="none" w:sz="0" w:space="0" w:color="auto"/>
        <w:bottom w:val="none" w:sz="0" w:space="0" w:color="auto"/>
        <w:right w:val="none" w:sz="0" w:space="0" w:color="auto"/>
      </w:divBdr>
    </w:div>
    <w:div w:id="311567559">
      <w:bodyDiv w:val="1"/>
      <w:marLeft w:val="0"/>
      <w:marRight w:val="0"/>
      <w:marTop w:val="0"/>
      <w:marBottom w:val="0"/>
      <w:divBdr>
        <w:top w:val="none" w:sz="0" w:space="0" w:color="auto"/>
        <w:left w:val="none" w:sz="0" w:space="0" w:color="auto"/>
        <w:bottom w:val="none" w:sz="0" w:space="0" w:color="auto"/>
        <w:right w:val="none" w:sz="0" w:space="0" w:color="auto"/>
      </w:divBdr>
    </w:div>
    <w:div w:id="313032142">
      <w:bodyDiv w:val="1"/>
      <w:marLeft w:val="0"/>
      <w:marRight w:val="0"/>
      <w:marTop w:val="0"/>
      <w:marBottom w:val="0"/>
      <w:divBdr>
        <w:top w:val="none" w:sz="0" w:space="0" w:color="auto"/>
        <w:left w:val="none" w:sz="0" w:space="0" w:color="auto"/>
        <w:bottom w:val="none" w:sz="0" w:space="0" w:color="auto"/>
        <w:right w:val="none" w:sz="0" w:space="0" w:color="auto"/>
      </w:divBdr>
    </w:div>
    <w:div w:id="313265436">
      <w:bodyDiv w:val="1"/>
      <w:marLeft w:val="0"/>
      <w:marRight w:val="0"/>
      <w:marTop w:val="0"/>
      <w:marBottom w:val="0"/>
      <w:divBdr>
        <w:top w:val="none" w:sz="0" w:space="0" w:color="auto"/>
        <w:left w:val="none" w:sz="0" w:space="0" w:color="auto"/>
        <w:bottom w:val="none" w:sz="0" w:space="0" w:color="auto"/>
        <w:right w:val="none" w:sz="0" w:space="0" w:color="auto"/>
      </w:divBdr>
    </w:div>
    <w:div w:id="320163939">
      <w:bodyDiv w:val="1"/>
      <w:marLeft w:val="0"/>
      <w:marRight w:val="0"/>
      <w:marTop w:val="0"/>
      <w:marBottom w:val="0"/>
      <w:divBdr>
        <w:top w:val="none" w:sz="0" w:space="0" w:color="auto"/>
        <w:left w:val="none" w:sz="0" w:space="0" w:color="auto"/>
        <w:bottom w:val="none" w:sz="0" w:space="0" w:color="auto"/>
        <w:right w:val="none" w:sz="0" w:space="0" w:color="auto"/>
      </w:divBdr>
      <w:divsChild>
        <w:div w:id="1459910838">
          <w:marLeft w:val="0"/>
          <w:marRight w:val="0"/>
          <w:marTop w:val="0"/>
          <w:marBottom w:val="0"/>
          <w:divBdr>
            <w:top w:val="none" w:sz="0" w:space="0" w:color="auto"/>
            <w:left w:val="none" w:sz="0" w:space="0" w:color="auto"/>
            <w:bottom w:val="single" w:sz="12" w:space="0" w:color="F5F5F5"/>
            <w:right w:val="none" w:sz="0" w:space="0" w:color="auto"/>
          </w:divBdr>
        </w:div>
        <w:div w:id="5834022">
          <w:marLeft w:val="0"/>
          <w:marRight w:val="0"/>
          <w:marTop w:val="0"/>
          <w:marBottom w:val="0"/>
          <w:divBdr>
            <w:top w:val="none" w:sz="0" w:space="0" w:color="auto"/>
            <w:left w:val="none" w:sz="0" w:space="0" w:color="auto"/>
            <w:bottom w:val="none" w:sz="0" w:space="0" w:color="auto"/>
            <w:right w:val="none" w:sz="0" w:space="0" w:color="auto"/>
          </w:divBdr>
        </w:div>
      </w:divsChild>
    </w:div>
    <w:div w:id="330912202">
      <w:bodyDiv w:val="1"/>
      <w:marLeft w:val="0"/>
      <w:marRight w:val="0"/>
      <w:marTop w:val="0"/>
      <w:marBottom w:val="0"/>
      <w:divBdr>
        <w:top w:val="none" w:sz="0" w:space="0" w:color="auto"/>
        <w:left w:val="none" w:sz="0" w:space="0" w:color="auto"/>
        <w:bottom w:val="none" w:sz="0" w:space="0" w:color="auto"/>
        <w:right w:val="none" w:sz="0" w:space="0" w:color="auto"/>
      </w:divBdr>
    </w:div>
    <w:div w:id="331223908">
      <w:bodyDiv w:val="1"/>
      <w:marLeft w:val="0"/>
      <w:marRight w:val="0"/>
      <w:marTop w:val="0"/>
      <w:marBottom w:val="0"/>
      <w:divBdr>
        <w:top w:val="none" w:sz="0" w:space="0" w:color="auto"/>
        <w:left w:val="none" w:sz="0" w:space="0" w:color="auto"/>
        <w:bottom w:val="none" w:sz="0" w:space="0" w:color="auto"/>
        <w:right w:val="none" w:sz="0" w:space="0" w:color="auto"/>
      </w:divBdr>
      <w:divsChild>
        <w:div w:id="249773484">
          <w:marLeft w:val="0"/>
          <w:marRight w:val="0"/>
          <w:marTop w:val="0"/>
          <w:marBottom w:val="0"/>
          <w:divBdr>
            <w:top w:val="single" w:sz="2" w:space="0" w:color="D9D9E3"/>
            <w:left w:val="single" w:sz="2" w:space="0" w:color="D9D9E3"/>
            <w:bottom w:val="single" w:sz="2" w:space="0" w:color="D9D9E3"/>
            <w:right w:val="single" w:sz="2" w:space="0" w:color="D9D9E3"/>
          </w:divBdr>
          <w:divsChild>
            <w:div w:id="514615791">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32">
                  <w:marLeft w:val="0"/>
                  <w:marRight w:val="0"/>
                  <w:marTop w:val="0"/>
                  <w:marBottom w:val="0"/>
                  <w:divBdr>
                    <w:top w:val="single" w:sz="2" w:space="0" w:color="D9D9E3"/>
                    <w:left w:val="single" w:sz="2" w:space="0" w:color="D9D9E3"/>
                    <w:bottom w:val="single" w:sz="2" w:space="0" w:color="D9D9E3"/>
                    <w:right w:val="single" w:sz="2" w:space="0" w:color="D9D9E3"/>
                  </w:divBdr>
                  <w:divsChild>
                    <w:div w:id="104546445">
                      <w:marLeft w:val="0"/>
                      <w:marRight w:val="0"/>
                      <w:marTop w:val="0"/>
                      <w:marBottom w:val="0"/>
                      <w:divBdr>
                        <w:top w:val="single" w:sz="2" w:space="0" w:color="D9D9E3"/>
                        <w:left w:val="single" w:sz="2" w:space="0" w:color="D9D9E3"/>
                        <w:bottom w:val="single" w:sz="2" w:space="0" w:color="D9D9E3"/>
                        <w:right w:val="single" w:sz="2" w:space="0" w:color="D9D9E3"/>
                      </w:divBdr>
                      <w:divsChild>
                        <w:div w:id="494996294">
                          <w:marLeft w:val="0"/>
                          <w:marRight w:val="0"/>
                          <w:marTop w:val="0"/>
                          <w:marBottom w:val="0"/>
                          <w:divBdr>
                            <w:top w:val="single" w:sz="2" w:space="0" w:color="auto"/>
                            <w:left w:val="single" w:sz="2" w:space="0" w:color="auto"/>
                            <w:bottom w:val="single" w:sz="6" w:space="0" w:color="auto"/>
                            <w:right w:val="single" w:sz="2" w:space="0" w:color="auto"/>
                          </w:divBdr>
                          <w:divsChild>
                            <w:div w:id="162419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11141">
                                  <w:marLeft w:val="0"/>
                                  <w:marRight w:val="0"/>
                                  <w:marTop w:val="0"/>
                                  <w:marBottom w:val="0"/>
                                  <w:divBdr>
                                    <w:top w:val="single" w:sz="2" w:space="0" w:color="D9D9E3"/>
                                    <w:left w:val="single" w:sz="2" w:space="0" w:color="D9D9E3"/>
                                    <w:bottom w:val="single" w:sz="2" w:space="0" w:color="D9D9E3"/>
                                    <w:right w:val="single" w:sz="2" w:space="0" w:color="D9D9E3"/>
                                  </w:divBdr>
                                  <w:divsChild>
                                    <w:div w:id="2099401294">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48">
                                          <w:marLeft w:val="0"/>
                                          <w:marRight w:val="0"/>
                                          <w:marTop w:val="0"/>
                                          <w:marBottom w:val="0"/>
                                          <w:divBdr>
                                            <w:top w:val="single" w:sz="2" w:space="0" w:color="D9D9E3"/>
                                            <w:left w:val="single" w:sz="2" w:space="0" w:color="D9D9E3"/>
                                            <w:bottom w:val="single" w:sz="2" w:space="0" w:color="D9D9E3"/>
                                            <w:right w:val="single" w:sz="2" w:space="0" w:color="D9D9E3"/>
                                          </w:divBdr>
                                          <w:divsChild>
                                            <w:div w:id="68690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2145080625">
              <w:marLeft w:val="0"/>
              <w:marRight w:val="0"/>
              <w:marTop w:val="0"/>
              <w:marBottom w:val="0"/>
              <w:divBdr>
                <w:top w:val="single" w:sz="2" w:space="0" w:color="D9D9E3"/>
                <w:left w:val="single" w:sz="2" w:space="0" w:color="D9D9E3"/>
                <w:bottom w:val="single" w:sz="2" w:space="0" w:color="D9D9E3"/>
                <w:right w:val="single" w:sz="2" w:space="0" w:color="D9D9E3"/>
              </w:divBdr>
              <w:divsChild>
                <w:div w:id="1030565711">
                  <w:marLeft w:val="0"/>
                  <w:marRight w:val="0"/>
                  <w:marTop w:val="0"/>
                  <w:marBottom w:val="0"/>
                  <w:divBdr>
                    <w:top w:val="single" w:sz="2" w:space="0" w:color="D9D9E3"/>
                    <w:left w:val="single" w:sz="2" w:space="0" w:color="D9D9E3"/>
                    <w:bottom w:val="single" w:sz="2" w:space="0" w:color="D9D9E3"/>
                    <w:right w:val="single" w:sz="2" w:space="0" w:color="D9D9E3"/>
                  </w:divBdr>
                  <w:divsChild>
                    <w:div w:id="202008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145342">
      <w:bodyDiv w:val="1"/>
      <w:marLeft w:val="0"/>
      <w:marRight w:val="0"/>
      <w:marTop w:val="0"/>
      <w:marBottom w:val="0"/>
      <w:divBdr>
        <w:top w:val="none" w:sz="0" w:space="0" w:color="auto"/>
        <w:left w:val="none" w:sz="0" w:space="0" w:color="auto"/>
        <w:bottom w:val="none" w:sz="0" w:space="0" w:color="auto"/>
        <w:right w:val="none" w:sz="0" w:space="0" w:color="auto"/>
      </w:divBdr>
    </w:div>
    <w:div w:id="337119923">
      <w:bodyDiv w:val="1"/>
      <w:marLeft w:val="0"/>
      <w:marRight w:val="0"/>
      <w:marTop w:val="0"/>
      <w:marBottom w:val="0"/>
      <w:divBdr>
        <w:top w:val="none" w:sz="0" w:space="0" w:color="auto"/>
        <w:left w:val="none" w:sz="0" w:space="0" w:color="auto"/>
        <w:bottom w:val="none" w:sz="0" w:space="0" w:color="auto"/>
        <w:right w:val="none" w:sz="0" w:space="0" w:color="auto"/>
      </w:divBdr>
    </w:div>
    <w:div w:id="339234359">
      <w:bodyDiv w:val="1"/>
      <w:marLeft w:val="0"/>
      <w:marRight w:val="0"/>
      <w:marTop w:val="0"/>
      <w:marBottom w:val="0"/>
      <w:divBdr>
        <w:top w:val="none" w:sz="0" w:space="0" w:color="auto"/>
        <w:left w:val="none" w:sz="0" w:space="0" w:color="auto"/>
        <w:bottom w:val="none" w:sz="0" w:space="0" w:color="auto"/>
        <w:right w:val="none" w:sz="0" w:space="0" w:color="auto"/>
      </w:divBdr>
    </w:div>
    <w:div w:id="339892338">
      <w:bodyDiv w:val="1"/>
      <w:marLeft w:val="0"/>
      <w:marRight w:val="0"/>
      <w:marTop w:val="0"/>
      <w:marBottom w:val="0"/>
      <w:divBdr>
        <w:top w:val="none" w:sz="0" w:space="0" w:color="auto"/>
        <w:left w:val="none" w:sz="0" w:space="0" w:color="auto"/>
        <w:bottom w:val="none" w:sz="0" w:space="0" w:color="auto"/>
        <w:right w:val="none" w:sz="0" w:space="0" w:color="auto"/>
      </w:divBdr>
    </w:div>
    <w:div w:id="341468456">
      <w:bodyDiv w:val="1"/>
      <w:marLeft w:val="0"/>
      <w:marRight w:val="0"/>
      <w:marTop w:val="0"/>
      <w:marBottom w:val="0"/>
      <w:divBdr>
        <w:top w:val="none" w:sz="0" w:space="0" w:color="auto"/>
        <w:left w:val="none" w:sz="0" w:space="0" w:color="auto"/>
        <w:bottom w:val="none" w:sz="0" w:space="0" w:color="auto"/>
        <w:right w:val="none" w:sz="0" w:space="0" w:color="auto"/>
      </w:divBdr>
    </w:div>
    <w:div w:id="341588973">
      <w:bodyDiv w:val="1"/>
      <w:marLeft w:val="0"/>
      <w:marRight w:val="0"/>
      <w:marTop w:val="0"/>
      <w:marBottom w:val="0"/>
      <w:divBdr>
        <w:top w:val="none" w:sz="0" w:space="0" w:color="auto"/>
        <w:left w:val="none" w:sz="0" w:space="0" w:color="auto"/>
        <w:bottom w:val="none" w:sz="0" w:space="0" w:color="auto"/>
        <w:right w:val="none" w:sz="0" w:space="0" w:color="auto"/>
      </w:divBdr>
    </w:div>
    <w:div w:id="342824548">
      <w:bodyDiv w:val="1"/>
      <w:marLeft w:val="0"/>
      <w:marRight w:val="0"/>
      <w:marTop w:val="0"/>
      <w:marBottom w:val="0"/>
      <w:divBdr>
        <w:top w:val="none" w:sz="0" w:space="0" w:color="auto"/>
        <w:left w:val="none" w:sz="0" w:space="0" w:color="auto"/>
        <w:bottom w:val="none" w:sz="0" w:space="0" w:color="auto"/>
        <w:right w:val="none" w:sz="0" w:space="0" w:color="auto"/>
      </w:divBdr>
    </w:div>
    <w:div w:id="343677225">
      <w:bodyDiv w:val="1"/>
      <w:marLeft w:val="0"/>
      <w:marRight w:val="0"/>
      <w:marTop w:val="0"/>
      <w:marBottom w:val="0"/>
      <w:divBdr>
        <w:top w:val="none" w:sz="0" w:space="0" w:color="auto"/>
        <w:left w:val="none" w:sz="0" w:space="0" w:color="auto"/>
        <w:bottom w:val="none" w:sz="0" w:space="0" w:color="auto"/>
        <w:right w:val="none" w:sz="0" w:space="0" w:color="auto"/>
      </w:divBdr>
    </w:div>
    <w:div w:id="344211274">
      <w:bodyDiv w:val="1"/>
      <w:marLeft w:val="0"/>
      <w:marRight w:val="0"/>
      <w:marTop w:val="0"/>
      <w:marBottom w:val="0"/>
      <w:divBdr>
        <w:top w:val="none" w:sz="0" w:space="0" w:color="auto"/>
        <w:left w:val="none" w:sz="0" w:space="0" w:color="auto"/>
        <w:bottom w:val="none" w:sz="0" w:space="0" w:color="auto"/>
        <w:right w:val="none" w:sz="0" w:space="0" w:color="auto"/>
      </w:divBdr>
    </w:div>
    <w:div w:id="348722771">
      <w:bodyDiv w:val="1"/>
      <w:marLeft w:val="0"/>
      <w:marRight w:val="0"/>
      <w:marTop w:val="0"/>
      <w:marBottom w:val="0"/>
      <w:divBdr>
        <w:top w:val="none" w:sz="0" w:space="0" w:color="auto"/>
        <w:left w:val="none" w:sz="0" w:space="0" w:color="auto"/>
        <w:bottom w:val="none" w:sz="0" w:space="0" w:color="auto"/>
        <w:right w:val="none" w:sz="0" w:space="0" w:color="auto"/>
      </w:divBdr>
    </w:div>
    <w:div w:id="351495068">
      <w:bodyDiv w:val="1"/>
      <w:marLeft w:val="0"/>
      <w:marRight w:val="0"/>
      <w:marTop w:val="0"/>
      <w:marBottom w:val="0"/>
      <w:divBdr>
        <w:top w:val="none" w:sz="0" w:space="0" w:color="auto"/>
        <w:left w:val="none" w:sz="0" w:space="0" w:color="auto"/>
        <w:bottom w:val="none" w:sz="0" w:space="0" w:color="auto"/>
        <w:right w:val="none" w:sz="0" w:space="0" w:color="auto"/>
      </w:divBdr>
      <w:divsChild>
        <w:div w:id="508102594">
          <w:marLeft w:val="0"/>
          <w:marRight w:val="0"/>
          <w:marTop w:val="0"/>
          <w:marBottom w:val="0"/>
          <w:divBdr>
            <w:top w:val="none" w:sz="0" w:space="0" w:color="auto"/>
            <w:left w:val="none" w:sz="0" w:space="0" w:color="auto"/>
            <w:bottom w:val="none" w:sz="0" w:space="0" w:color="auto"/>
            <w:right w:val="none" w:sz="0" w:space="0" w:color="auto"/>
          </w:divBdr>
          <w:divsChild>
            <w:div w:id="1980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344">
      <w:bodyDiv w:val="1"/>
      <w:marLeft w:val="0"/>
      <w:marRight w:val="0"/>
      <w:marTop w:val="0"/>
      <w:marBottom w:val="0"/>
      <w:divBdr>
        <w:top w:val="none" w:sz="0" w:space="0" w:color="auto"/>
        <w:left w:val="none" w:sz="0" w:space="0" w:color="auto"/>
        <w:bottom w:val="none" w:sz="0" w:space="0" w:color="auto"/>
        <w:right w:val="none" w:sz="0" w:space="0" w:color="auto"/>
      </w:divBdr>
    </w:div>
    <w:div w:id="357589923">
      <w:bodyDiv w:val="1"/>
      <w:marLeft w:val="0"/>
      <w:marRight w:val="0"/>
      <w:marTop w:val="0"/>
      <w:marBottom w:val="0"/>
      <w:divBdr>
        <w:top w:val="none" w:sz="0" w:space="0" w:color="auto"/>
        <w:left w:val="none" w:sz="0" w:space="0" w:color="auto"/>
        <w:bottom w:val="none" w:sz="0" w:space="0" w:color="auto"/>
        <w:right w:val="none" w:sz="0" w:space="0" w:color="auto"/>
      </w:divBdr>
    </w:div>
    <w:div w:id="366292886">
      <w:bodyDiv w:val="1"/>
      <w:marLeft w:val="0"/>
      <w:marRight w:val="0"/>
      <w:marTop w:val="0"/>
      <w:marBottom w:val="0"/>
      <w:divBdr>
        <w:top w:val="none" w:sz="0" w:space="0" w:color="auto"/>
        <w:left w:val="none" w:sz="0" w:space="0" w:color="auto"/>
        <w:bottom w:val="none" w:sz="0" w:space="0" w:color="auto"/>
        <w:right w:val="none" w:sz="0" w:space="0" w:color="auto"/>
      </w:divBdr>
    </w:div>
    <w:div w:id="368914024">
      <w:bodyDiv w:val="1"/>
      <w:marLeft w:val="0"/>
      <w:marRight w:val="0"/>
      <w:marTop w:val="0"/>
      <w:marBottom w:val="0"/>
      <w:divBdr>
        <w:top w:val="none" w:sz="0" w:space="0" w:color="auto"/>
        <w:left w:val="none" w:sz="0" w:space="0" w:color="auto"/>
        <w:bottom w:val="none" w:sz="0" w:space="0" w:color="auto"/>
        <w:right w:val="none" w:sz="0" w:space="0" w:color="auto"/>
      </w:divBdr>
    </w:div>
    <w:div w:id="370037968">
      <w:bodyDiv w:val="1"/>
      <w:marLeft w:val="0"/>
      <w:marRight w:val="0"/>
      <w:marTop w:val="0"/>
      <w:marBottom w:val="0"/>
      <w:divBdr>
        <w:top w:val="none" w:sz="0" w:space="0" w:color="auto"/>
        <w:left w:val="none" w:sz="0" w:space="0" w:color="auto"/>
        <w:bottom w:val="none" w:sz="0" w:space="0" w:color="auto"/>
        <w:right w:val="none" w:sz="0" w:space="0" w:color="auto"/>
      </w:divBdr>
    </w:div>
    <w:div w:id="389501277">
      <w:bodyDiv w:val="1"/>
      <w:marLeft w:val="0"/>
      <w:marRight w:val="0"/>
      <w:marTop w:val="0"/>
      <w:marBottom w:val="0"/>
      <w:divBdr>
        <w:top w:val="none" w:sz="0" w:space="0" w:color="auto"/>
        <w:left w:val="none" w:sz="0" w:space="0" w:color="auto"/>
        <w:bottom w:val="none" w:sz="0" w:space="0" w:color="auto"/>
        <w:right w:val="none" w:sz="0" w:space="0" w:color="auto"/>
      </w:divBdr>
    </w:div>
    <w:div w:id="390733035">
      <w:bodyDiv w:val="1"/>
      <w:marLeft w:val="0"/>
      <w:marRight w:val="0"/>
      <w:marTop w:val="0"/>
      <w:marBottom w:val="0"/>
      <w:divBdr>
        <w:top w:val="none" w:sz="0" w:space="0" w:color="auto"/>
        <w:left w:val="none" w:sz="0" w:space="0" w:color="auto"/>
        <w:bottom w:val="none" w:sz="0" w:space="0" w:color="auto"/>
        <w:right w:val="none" w:sz="0" w:space="0" w:color="auto"/>
      </w:divBdr>
    </w:div>
    <w:div w:id="394622080">
      <w:bodyDiv w:val="1"/>
      <w:marLeft w:val="0"/>
      <w:marRight w:val="0"/>
      <w:marTop w:val="0"/>
      <w:marBottom w:val="0"/>
      <w:divBdr>
        <w:top w:val="none" w:sz="0" w:space="0" w:color="auto"/>
        <w:left w:val="none" w:sz="0" w:space="0" w:color="auto"/>
        <w:bottom w:val="none" w:sz="0" w:space="0" w:color="auto"/>
        <w:right w:val="none" w:sz="0" w:space="0" w:color="auto"/>
      </w:divBdr>
    </w:div>
    <w:div w:id="394818250">
      <w:bodyDiv w:val="1"/>
      <w:marLeft w:val="0"/>
      <w:marRight w:val="0"/>
      <w:marTop w:val="0"/>
      <w:marBottom w:val="0"/>
      <w:divBdr>
        <w:top w:val="none" w:sz="0" w:space="0" w:color="auto"/>
        <w:left w:val="none" w:sz="0" w:space="0" w:color="auto"/>
        <w:bottom w:val="none" w:sz="0" w:space="0" w:color="auto"/>
        <w:right w:val="none" w:sz="0" w:space="0" w:color="auto"/>
      </w:divBdr>
    </w:div>
    <w:div w:id="404375432">
      <w:bodyDiv w:val="1"/>
      <w:marLeft w:val="0"/>
      <w:marRight w:val="0"/>
      <w:marTop w:val="0"/>
      <w:marBottom w:val="0"/>
      <w:divBdr>
        <w:top w:val="none" w:sz="0" w:space="0" w:color="auto"/>
        <w:left w:val="none" w:sz="0" w:space="0" w:color="auto"/>
        <w:bottom w:val="none" w:sz="0" w:space="0" w:color="auto"/>
        <w:right w:val="none" w:sz="0" w:space="0" w:color="auto"/>
      </w:divBdr>
    </w:div>
    <w:div w:id="409354307">
      <w:bodyDiv w:val="1"/>
      <w:marLeft w:val="0"/>
      <w:marRight w:val="0"/>
      <w:marTop w:val="0"/>
      <w:marBottom w:val="0"/>
      <w:divBdr>
        <w:top w:val="none" w:sz="0" w:space="0" w:color="auto"/>
        <w:left w:val="none" w:sz="0" w:space="0" w:color="auto"/>
        <w:bottom w:val="none" w:sz="0" w:space="0" w:color="auto"/>
        <w:right w:val="none" w:sz="0" w:space="0" w:color="auto"/>
      </w:divBdr>
    </w:div>
    <w:div w:id="412777126">
      <w:bodyDiv w:val="1"/>
      <w:marLeft w:val="0"/>
      <w:marRight w:val="0"/>
      <w:marTop w:val="0"/>
      <w:marBottom w:val="0"/>
      <w:divBdr>
        <w:top w:val="none" w:sz="0" w:space="0" w:color="auto"/>
        <w:left w:val="none" w:sz="0" w:space="0" w:color="auto"/>
        <w:bottom w:val="none" w:sz="0" w:space="0" w:color="auto"/>
        <w:right w:val="none" w:sz="0" w:space="0" w:color="auto"/>
      </w:divBdr>
    </w:div>
    <w:div w:id="413627991">
      <w:bodyDiv w:val="1"/>
      <w:marLeft w:val="0"/>
      <w:marRight w:val="0"/>
      <w:marTop w:val="0"/>
      <w:marBottom w:val="0"/>
      <w:divBdr>
        <w:top w:val="none" w:sz="0" w:space="0" w:color="auto"/>
        <w:left w:val="none" w:sz="0" w:space="0" w:color="auto"/>
        <w:bottom w:val="none" w:sz="0" w:space="0" w:color="auto"/>
        <w:right w:val="none" w:sz="0" w:space="0" w:color="auto"/>
      </w:divBdr>
    </w:div>
    <w:div w:id="415707706">
      <w:bodyDiv w:val="1"/>
      <w:marLeft w:val="0"/>
      <w:marRight w:val="0"/>
      <w:marTop w:val="0"/>
      <w:marBottom w:val="0"/>
      <w:divBdr>
        <w:top w:val="none" w:sz="0" w:space="0" w:color="auto"/>
        <w:left w:val="none" w:sz="0" w:space="0" w:color="auto"/>
        <w:bottom w:val="none" w:sz="0" w:space="0" w:color="auto"/>
        <w:right w:val="none" w:sz="0" w:space="0" w:color="auto"/>
      </w:divBdr>
    </w:div>
    <w:div w:id="419906993">
      <w:bodyDiv w:val="1"/>
      <w:marLeft w:val="0"/>
      <w:marRight w:val="0"/>
      <w:marTop w:val="0"/>
      <w:marBottom w:val="0"/>
      <w:divBdr>
        <w:top w:val="none" w:sz="0" w:space="0" w:color="auto"/>
        <w:left w:val="none" w:sz="0" w:space="0" w:color="auto"/>
        <w:bottom w:val="none" w:sz="0" w:space="0" w:color="auto"/>
        <w:right w:val="none" w:sz="0" w:space="0" w:color="auto"/>
      </w:divBdr>
      <w:divsChild>
        <w:div w:id="1610623235">
          <w:marLeft w:val="0"/>
          <w:marRight w:val="0"/>
          <w:marTop w:val="0"/>
          <w:marBottom w:val="0"/>
          <w:divBdr>
            <w:top w:val="none" w:sz="0" w:space="0" w:color="auto"/>
            <w:left w:val="none" w:sz="0" w:space="0" w:color="auto"/>
            <w:bottom w:val="none" w:sz="0" w:space="0" w:color="auto"/>
            <w:right w:val="none" w:sz="0" w:space="0" w:color="auto"/>
          </w:divBdr>
        </w:div>
        <w:div w:id="497040632">
          <w:marLeft w:val="0"/>
          <w:marRight w:val="0"/>
          <w:marTop w:val="0"/>
          <w:marBottom w:val="0"/>
          <w:divBdr>
            <w:top w:val="none" w:sz="0" w:space="0" w:color="auto"/>
            <w:left w:val="none" w:sz="0" w:space="0" w:color="auto"/>
            <w:bottom w:val="none" w:sz="0" w:space="0" w:color="auto"/>
            <w:right w:val="none" w:sz="0" w:space="0" w:color="auto"/>
          </w:divBdr>
          <w:divsChild>
            <w:div w:id="1634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1478">
      <w:bodyDiv w:val="1"/>
      <w:marLeft w:val="0"/>
      <w:marRight w:val="0"/>
      <w:marTop w:val="0"/>
      <w:marBottom w:val="0"/>
      <w:divBdr>
        <w:top w:val="none" w:sz="0" w:space="0" w:color="auto"/>
        <w:left w:val="none" w:sz="0" w:space="0" w:color="auto"/>
        <w:bottom w:val="none" w:sz="0" w:space="0" w:color="auto"/>
        <w:right w:val="none" w:sz="0" w:space="0" w:color="auto"/>
      </w:divBdr>
    </w:div>
    <w:div w:id="425686581">
      <w:bodyDiv w:val="1"/>
      <w:marLeft w:val="0"/>
      <w:marRight w:val="0"/>
      <w:marTop w:val="0"/>
      <w:marBottom w:val="0"/>
      <w:divBdr>
        <w:top w:val="none" w:sz="0" w:space="0" w:color="auto"/>
        <w:left w:val="none" w:sz="0" w:space="0" w:color="auto"/>
        <w:bottom w:val="none" w:sz="0" w:space="0" w:color="auto"/>
        <w:right w:val="none" w:sz="0" w:space="0" w:color="auto"/>
      </w:divBdr>
    </w:div>
    <w:div w:id="425734280">
      <w:bodyDiv w:val="1"/>
      <w:marLeft w:val="0"/>
      <w:marRight w:val="0"/>
      <w:marTop w:val="0"/>
      <w:marBottom w:val="0"/>
      <w:divBdr>
        <w:top w:val="none" w:sz="0" w:space="0" w:color="auto"/>
        <w:left w:val="none" w:sz="0" w:space="0" w:color="auto"/>
        <w:bottom w:val="none" w:sz="0" w:space="0" w:color="auto"/>
        <w:right w:val="none" w:sz="0" w:space="0" w:color="auto"/>
      </w:divBdr>
    </w:div>
    <w:div w:id="427893879">
      <w:bodyDiv w:val="1"/>
      <w:marLeft w:val="0"/>
      <w:marRight w:val="0"/>
      <w:marTop w:val="0"/>
      <w:marBottom w:val="0"/>
      <w:divBdr>
        <w:top w:val="none" w:sz="0" w:space="0" w:color="auto"/>
        <w:left w:val="none" w:sz="0" w:space="0" w:color="auto"/>
        <w:bottom w:val="none" w:sz="0" w:space="0" w:color="auto"/>
        <w:right w:val="none" w:sz="0" w:space="0" w:color="auto"/>
      </w:divBdr>
    </w:div>
    <w:div w:id="431167167">
      <w:bodyDiv w:val="1"/>
      <w:marLeft w:val="0"/>
      <w:marRight w:val="0"/>
      <w:marTop w:val="0"/>
      <w:marBottom w:val="0"/>
      <w:divBdr>
        <w:top w:val="none" w:sz="0" w:space="0" w:color="auto"/>
        <w:left w:val="none" w:sz="0" w:space="0" w:color="auto"/>
        <w:bottom w:val="none" w:sz="0" w:space="0" w:color="auto"/>
        <w:right w:val="none" w:sz="0" w:space="0" w:color="auto"/>
      </w:divBdr>
      <w:divsChild>
        <w:div w:id="624386322">
          <w:marLeft w:val="274"/>
          <w:marRight w:val="0"/>
          <w:marTop w:val="150"/>
          <w:marBottom w:val="0"/>
          <w:divBdr>
            <w:top w:val="none" w:sz="0" w:space="0" w:color="auto"/>
            <w:left w:val="none" w:sz="0" w:space="0" w:color="auto"/>
            <w:bottom w:val="none" w:sz="0" w:space="0" w:color="auto"/>
            <w:right w:val="none" w:sz="0" w:space="0" w:color="auto"/>
          </w:divBdr>
        </w:div>
      </w:divsChild>
    </w:div>
    <w:div w:id="440342584">
      <w:bodyDiv w:val="1"/>
      <w:marLeft w:val="0"/>
      <w:marRight w:val="0"/>
      <w:marTop w:val="0"/>
      <w:marBottom w:val="0"/>
      <w:divBdr>
        <w:top w:val="none" w:sz="0" w:space="0" w:color="auto"/>
        <w:left w:val="none" w:sz="0" w:space="0" w:color="auto"/>
        <w:bottom w:val="none" w:sz="0" w:space="0" w:color="auto"/>
        <w:right w:val="none" w:sz="0" w:space="0" w:color="auto"/>
      </w:divBdr>
    </w:div>
    <w:div w:id="445194218">
      <w:bodyDiv w:val="1"/>
      <w:marLeft w:val="0"/>
      <w:marRight w:val="0"/>
      <w:marTop w:val="0"/>
      <w:marBottom w:val="0"/>
      <w:divBdr>
        <w:top w:val="none" w:sz="0" w:space="0" w:color="auto"/>
        <w:left w:val="none" w:sz="0" w:space="0" w:color="auto"/>
        <w:bottom w:val="none" w:sz="0" w:space="0" w:color="auto"/>
        <w:right w:val="none" w:sz="0" w:space="0" w:color="auto"/>
      </w:divBdr>
    </w:div>
    <w:div w:id="459884422">
      <w:bodyDiv w:val="1"/>
      <w:marLeft w:val="0"/>
      <w:marRight w:val="0"/>
      <w:marTop w:val="0"/>
      <w:marBottom w:val="0"/>
      <w:divBdr>
        <w:top w:val="none" w:sz="0" w:space="0" w:color="auto"/>
        <w:left w:val="none" w:sz="0" w:space="0" w:color="auto"/>
        <w:bottom w:val="none" w:sz="0" w:space="0" w:color="auto"/>
        <w:right w:val="none" w:sz="0" w:space="0" w:color="auto"/>
      </w:divBdr>
    </w:div>
    <w:div w:id="471796336">
      <w:bodyDiv w:val="1"/>
      <w:marLeft w:val="0"/>
      <w:marRight w:val="0"/>
      <w:marTop w:val="0"/>
      <w:marBottom w:val="0"/>
      <w:divBdr>
        <w:top w:val="none" w:sz="0" w:space="0" w:color="auto"/>
        <w:left w:val="none" w:sz="0" w:space="0" w:color="auto"/>
        <w:bottom w:val="none" w:sz="0" w:space="0" w:color="auto"/>
        <w:right w:val="none" w:sz="0" w:space="0" w:color="auto"/>
      </w:divBdr>
    </w:div>
    <w:div w:id="471796836">
      <w:bodyDiv w:val="1"/>
      <w:marLeft w:val="0"/>
      <w:marRight w:val="0"/>
      <w:marTop w:val="0"/>
      <w:marBottom w:val="0"/>
      <w:divBdr>
        <w:top w:val="none" w:sz="0" w:space="0" w:color="auto"/>
        <w:left w:val="none" w:sz="0" w:space="0" w:color="auto"/>
        <w:bottom w:val="none" w:sz="0" w:space="0" w:color="auto"/>
        <w:right w:val="none" w:sz="0" w:space="0" w:color="auto"/>
      </w:divBdr>
    </w:div>
    <w:div w:id="479156072">
      <w:bodyDiv w:val="1"/>
      <w:marLeft w:val="0"/>
      <w:marRight w:val="0"/>
      <w:marTop w:val="0"/>
      <w:marBottom w:val="0"/>
      <w:divBdr>
        <w:top w:val="none" w:sz="0" w:space="0" w:color="auto"/>
        <w:left w:val="none" w:sz="0" w:space="0" w:color="auto"/>
        <w:bottom w:val="none" w:sz="0" w:space="0" w:color="auto"/>
        <w:right w:val="none" w:sz="0" w:space="0" w:color="auto"/>
      </w:divBdr>
    </w:div>
    <w:div w:id="483085260">
      <w:bodyDiv w:val="1"/>
      <w:marLeft w:val="0"/>
      <w:marRight w:val="0"/>
      <w:marTop w:val="0"/>
      <w:marBottom w:val="0"/>
      <w:divBdr>
        <w:top w:val="none" w:sz="0" w:space="0" w:color="auto"/>
        <w:left w:val="none" w:sz="0" w:space="0" w:color="auto"/>
        <w:bottom w:val="none" w:sz="0" w:space="0" w:color="auto"/>
        <w:right w:val="none" w:sz="0" w:space="0" w:color="auto"/>
      </w:divBdr>
    </w:div>
    <w:div w:id="488716387">
      <w:bodyDiv w:val="1"/>
      <w:marLeft w:val="0"/>
      <w:marRight w:val="0"/>
      <w:marTop w:val="0"/>
      <w:marBottom w:val="0"/>
      <w:divBdr>
        <w:top w:val="none" w:sz="0" w:space="0" w:color="auto"/>
        <w:left w:val="none" w:sz="0" w:space="0" w:color="auto"/>
        <w:bottom w:val="none" w:sz="0" w:space="0" w:color="auto"/>
        <w:right w:val="none" w:sz="0" w:space="0" w:color="auto"/>
      </w:divBdr>
    </w:div>
    <w:div w:id="492839753">
      <w:bodyDiv w:val="1"/>
      <w:marLeft w:val="0"/>
      <w:marRight w:val="0"/>
      <w:marTop w:val="0"/>
      <w:marBottom w:val="0"/>
      <w:divBdr>
        <w:top w:val="none" w:sz="0" w:space="0" w:color="auto"/>
        <w:left w:val="none" w:sz="0" w:space="0" w:color="auto"/>
        <w:bottom w:val="none" w:sz="0" w:space="0" w:color="auto"/>
        <w:right w:val="none" w:sz="0" w:space="0" w:color="auto"/>
      </w:divBdr>
    </w:div>
    <w:div w:id="493301175">
      <w:bodyDiv w:val="1"/>
      <w:marLeft w:val="0"/>
      <w:marRight w:val="0"/>
      <w:marTop w:val="0"/>
      <w:marBottom w:val="0"/>
      <w:divBdr>
        <w:top w:val="none" w:sz="0" w:space="0" w:color="auto"/>
        <w:left w:val="none" w:sz="0" w:space="0" w:color="auto"/>
        <w:bottom w:val="none" w:sz="0" w:space="0" w:color="auto"/>
        <w:right w:val="none" w:sz="0" w:space="0" w:color="auto"/>
      </w:divBdr>
    </w:div>
    <w:div w:id="500436631">
      <w:bodyDiv w:val="1"/>
      <w:marLeft w:val="0"/>
      <w:marRight w:val="0"/>
      <w:marTop w:val="0"/>
      <w:marBottom w:val="0"/>
      <w:divBdr>
        <w:top w:val="none" w:sz="0" w:space="0" w:color="auto"/>
        <w:left w:val="none" w:sz="0" w:space="0" w:color="auto"/>
        <w:bottom w:val="none" w:sz="0" w:space="0" w:color="auto"/>
        <w:right w:val="none" w:sz="0" w:space="0" w:color="auto"/>
      </w:divBdr>
    </w:div>
    <w:div w:id="502401698">
      <w:bodyDiv w:val="1"/>
      <w:marLeft w:val="0"/>
      <w:marRight w:val="0"/>
      <w:marTop w:val="0"/>
      <w:marBottom w:val="0"/>
      <w:divBdr>
        <w:top w:val="none" w:sz="0" w:space="0" w:color="auto"/>
        <w:left w:val="none" w:sz="0" w:space="0" w:color="auto"/>
        <w:bottom w:val="none" w:sz="0" w:space="0" w:color="auto"/>
        <w:right w:val="none" w:sz="0" w:space="0" w:color="auto"/>
      </w:divBdr>
    </w:div>
    <w:div w:id="502476305">
      <w:bodyDiv w:val="1"/>
      <w:marLeft w:val="0"/>
      <w:marRight w:val="0"/>
      <w:marTop w:val="0"/>
      <w:marBottom w:val="0"/>
      <w:divBdr>
        <w:top w:val="none" w:sz="0" w:space="0" w:color="auto"/>
        <w:left w:val="none" w:sz="0" w:space="0" w:color="auto"/>
        <w:bottom w:val="none" w:sz="0" w:space="0" w:color="auto"/>
        <w:right w:val="none" w:sz="0" w:space="0" w:color="auto"/>
      </w:divBdr>
    </w:div>
    <w:div w:id="510070778">
      <w:bodyDiv w:val="1"/>
      <w:marLeft w:val="0"/>
      <w:marRight w:val="0"/>
      <w:marTop w:val="0"/>
      <w:marBottom w:val="0"/>
      <w:divBdr>
        <w:top w:val="none" w:sz="0" w:space="0" w:color="auto"/>
        <w:left w:val="none" w:sz="0" w:space="0" w:color="auto"/>
        <w:bottom w:val="none" w:sz="0" w:space="0" w:color="auto"/>
        <w:right w:val="none" w:sz="0" w:space="0" w:color="auto"/>
      </w:divBdr>
    </w:div>
    <w:div w:id="510334664">
      <w:bodyDiv w:val="1"/>
      <w:marLeft w:val="0"/>
      <w:marRight w:val="0"/>
      <w:marTop w:val="0"/>
      <w:marBottom w:val="0"/>
      <w:divBdr>
        <w:top w:val="none" w:sz="0" w:space="0" w:color="auto"/>
        <w:left w:val="none" w:sz="0" w:space="0" w:color="auto"/>
        <w:bottom w:val="none" w:sz="0" w:space="0" w:color="auto"/>
        <w:right w:val="none" w:sz="0" w:space="0" w:color="auto"/>
      </w:divBdr>
    </w:div>
    <w:div w:id="515658573">
      <w:bodyDiv w:val="1"/>
      <w:marLeft w:val="0"/>
      <w:marRight w:val="0"/>
      <w:marTop w:val="0"/>
      <w:marBottom w:val="0"/>
      <w:divBdr>
        <w:top w:val="none" w:sz="0" w:space="0" w:color="auto"/>
        <w:left w:val="none" w:sz="0" w:space="0" w:color="auto"/>
        <w:bottom w:val="none" w:sz="0" w:space="0" w:color="auto"/>
        <w:right w:val="none" w:sz="0" w:space="0" w:color="auto"/>
      </w:divBdr>
    </w:div>
    <w:div w:id="527568127">
      <w:bodyDiv w:val="1"/>
      <w:marLeft w:val="0"/>
      <w:marRight w:val="0"/>
      <w:marTop w:val="0"/>
      <w:marBottom w:val="0"/>
      <w:divBdr>
        <w:top w:val="none" w:sz="0" w:space="0" w:color="auto"/>
        <w:left w:val="none" w:sz="0" w:space="0" w:color="auto"/>
        <w:bottom w:val="none" w:sz="0" w:space="0" w:color="auto"/>
        <w:right w:val="none" w:sz="0" w:space="0" w:color="auto"/>
      </w:divBdr>
    </w:div>
    <w:div w:id="529298240">
      <w:bodyDiv w:val="1"/>
      <w:marLeft w:val="0"/>
      <w:marRight w:val="0"/>
      <w:marTop w:val="0"/>
      <w:marBottom w:val="0"/>
      <w:divBdr>
        <w:top w:val="none" w:sz="0" w:space="0" w:color="auto"/>
        <w:left w:val="none" w:sz="0" w:space="0" w:color="auto"/>
        <w:bottom w:val="none" w:sz="0" w:space="0" w:color="auto"/>
        <w:right w:val="none" w:sz="0" w:space="0" w:color="auto"/>
      </w:divBdr>
    </w:div>
    <w:div w:id="530076247">
      <w:bodyDiv w:val="1"/>
      <w:marLeft w:val="0"/>
      <w:marRight w:val="0"/>
      <w:marTop w:val="0"/>
      <w:marBottom w:val="0"/>
      <w:divBdr>
        <w:top w:val="none" w:sz="0" w:space="0" w:color="auto"/>
        <w:left w:val="none" w:sz="0" w:space="0" w:color="auto"/>
        <w:bottom w:val="none" w:sz="0" w:space="0" w:color="auto"/>
        <w:right w:val="none" w:sz="0" w:space="0" w:color="auto"/>
      </w:divBdr>
    </w:div>
    <w:div w:id="530604620">
      <w:bodyDiv w:val="1"/>
      <w:marLeft w:val="0"/>
      <w:marRight w:val="0"/>
      <w:marTop w:val="0"/>
      <w:marBottom w:val="0"/>
      <w:divBdr>
        <w:top w:val="none" w:sz="0" w:space="0" w:color="auto"/>
        <w:left w:val="none" w:sz="0" w:space="0" w:color="auto"/>
        <w:bottom w:val="none" w:sz="0" w:space="0" w:color="auto"/>
        <w:right w:val="none" w:sz="0" w:space="0" w:color="auto"/>
      </w:divBdr>
    </w:div>
    <w:div w:id="532112324">
      <w:bodyDiv w:val="1"/>
      <w:marLeft w:val="0"/>
      <w:marRight w:val="0"/>
      <w:marTop w:val="0"/>
      <w:marBottom w:val="0"/>
      <w:divBdr>
        <w:top w:val="none" w:sz="0" w:space="0" w:color="auto"/>
        <w:left w:val="none" w:sz="0" w:space="0" w:color="auto"/>
        <w:bottom w:val="none" w:sz="0" w:space="0" w:color="auto"/>
        <w:right w:val="none" w:sz="0" w:space="0" w:color="auto"/>
      </w:divBdr>
    </w:div>
    <w:div w:id="533226472">
      <w:bodyDiv w:val="1"/>
      <w:marLeft w:val="0"/>
      <w:marRight w:val="0"/>
      <w:marTop w:val="0"/>
      <w:marBottom w:val="0"/>
      <w:divBdr>
        <w:top w:val="none" w:sz="0" w:space="0" w:color="auto"/>
        <w:left w:val="none" w:sz="0" w:space="0" w:color="auto"/>
        <w:bottom w:val="none" w:sz="0" w:space="0" w:color="auto"/>
        <w:right w:val="none" w:sz="0" w:space="0" w:color="auto"/>
      </w:divBdr>
    </w:div>
    <w:div w:id="540560861">
      <w:bodyDiv w:val="1"/>
      <w:marLeft w:val="0"/>
      <w:marRight w:val="0"/>
      <w:marTop w:val="0"/>
      <w:marBottom w:val="0"/>
      <w:divBdr>
        <w:top w:val="none" w:sz="0" w:space="0" w:color="auto"/>
        <w:left w:val="none" w:sz="0" w:space="0" w:color="auto"/>
        <w:bottom w:val="none" w:sz="0" w:space="0" w:color="auto"/>
        <w:right w:val="none" w:sz="0" w:space="0" w:color="auto"/>
      </w:divBdr>
    </w:div>
    <w:div w:id="545992049">
      <w:bodyDiv w:val="1"/>
      <w:marLeft w:val="0"/>
      <w:marRight w:val="0"/>
      <w:marTop w:val="0"/>
      <w:marBottom w:val="0"/>
      <w:divBdr>
        <w:top w:val="none" w:sz="0" w:space="0" w:color="auto"/>
        <w:left w:val="none" w:sz="0" w:space="0" w:color="auto"/>
        <w:bottom w:val="none" w:sz="0" w:space="0" w:color="auto"/>
        <w:right w:val="none" w:sz="0" w:space="0" w:color="auto"/>
      </w:divBdr>
    </w:div>
    <w:div w:id="551574897">
      <w:bodyDiv w:val="1"/>
      <w:marLeft w:val="0"/>
      <w:marRight w:val="0"/>
      <w:marTop w:val="0"/>
      <w:marBottom w:val="0"/>
      <w:divBdr>
        <w:top w:val="none" w:sz="0" w:space="0" w:color="auto"/>
        <w:left w:val="none" w:sz="0" w:space="0" w:color="auto"/>
        <w:bottom w:val="none" w:sz="0" w:space="0" w:color="auto"/>
        <w:right w:val="none" w:sz="0" w:space="0" w:color="auto"/>
      </w:divBdr>
    </w:div>
    <w:div w:id="551769436">
      <w:bodyDiv w:val="1"/>
      <w:marLeft w:val="0"/>
      <w:marRight w:val="0"/>
      <w:marTop w:val="0"/>
      <w:marBottom w:val="0"/>
      <w:divBdr>
        <w:top w:val="none" w:sz="0" w:space="0" w:color="auto"/>
        <w:left w:val="none" w:sz="0" w:space="0" w:color="auto"/>
        <w:bottom w:val="none" w:sz="0" w:space="0" w:color="auto"/>
        <w:right w:val="none" w:sz="0" w:space="0" w:color="auto"/>
      </w:divBdr>
    </w:div>
    <w:div w:id="563684276">
      <w:bodyDiv w:val="1"/>
      <w:marLeft w:val="0"/>
      <w:marRight w:val="0"/>
      <w:marTop w:val="0"/>
      <w:marBottom w:val="0"/>
      <w:divBdr>
        <w:top w:val="none" w:sz="0" w:space="0" w:color="auto"/>
        <w:left w:val="none" w:sz="0" w:space="0" w:color="auto"/>
        <w:bottom w:val="none" w:sz="0" w:space="0" w:color="auto"/>
        <w:right w:val="none" w:sz="0" w:space="0" w:color="auto"/>
      </w:divBdr>
    </w:div>
    <w:div w:id="569583298">
      <w:bodyDiv w:val="1"/>
      <w:marLeft w:val="0"/>
      <w:marRight w:val="0"/>
      <w:marTop w:val="0"/>
      <w:marBottom w:val="0"/>
      <w:divBdr>
        <w:top w:val="none" w:sz="0" w:space="0" w:color="auto"/>
        <w:left w:val="none" w:sz="0" w:space="0" w:color="auto"/>
        <w:bottom w:val="none" w:sz="0" w:space="0" w:color="auto"/>
        <w:right w:val="none" w:sz="0" w:space="0" w:color="auto"/>
      </w:divBdr>
    </w:div>
    <w:div w:id="571427562">
      <w:bodyDiv w:val="1"/>
      <w:marLeft w:val="0"/>
      <w:marRight w:val="0"/>
      <w:marTop w:val="0"/>
      <w:marBottom w:val="0"/>
      <w:divBdr>
        <w:top w:val="none" w:sz="0" w:space="0" w:color="auto"/>
        <w:left w:val="none" w:sz="0" w:space="0" w:color="auto"/>
        <w:bottom w:val="none" w:sz="0" w:space="0" w:color="auto"/>
        <w:right w:val="none" w:sz="0" w:space="0" w:color="auto"/>
      </w:divBdr>
    </w:div>
    <w:div w:id="577522936">
      <w:bodyDiv w:val="1"/>
      <w:marLeft w:val="0"/>
      <w:marRight w:val="0"/>
      <w:marTop w:val="0"/>
      <w:marBottom w:val="0"/>
      <w:divBdr>
        <w:top w:val="none" w:sz="0" w:space="0" w:color="auto"/>
        <w:left w:val="none" w:sz="0" w:space="0" w:color="auto"/>
        <w:bottom w:val="none" w:sz="0" w:space="0" w:color="auto"/>
        <w:right w:val="none" w:sz="0" w:space="0" w:color="auto"/>
      </w:divBdr>
    </w:div>
    <w:div w:id="579102099">
      <w:bodyDiv w:val="1"/>
      <w:marLeft w:val="0"/>
      <w:marRight w:val="0"/>
      <w:marTop w:val="0"/>
      <w:marBottom w:val="0"/>
      <w:divBdr>
        <w:top w:val="none" w:sz="0" w:space="0" w:color="auto"/>
        <w:left w:val="none" w:sz="0" w:space="0" w:color="auto"/>
        <w:bottom w:val="none" w:sz="0" w:space="0" w:color="auto"/>
        <w:right w:val="none" w:sz="0" w:space="0" w:color="auto"/>
      </w:divBdr>
    </w:div>
    <w:div w:id="582375011">
      <w:bodyDiv w:val="1"/>
      <w:marLeft w:val="0"/>
      <w:marRight w:val="0"/>
      <w:marTop w:val="0"/>
      <w:marBottom w:val="0"/>
      <w:divBdr>
        <w:top w:val="none" w:sz="0" w:space="0" w:color="auto"/>
        <w:left w:val="none" w:sz="0" w:space="0" w:color="auto"/>
        <w:bottom w:val="none" w:sz="0" w:space="0" w:color="auto"/>
        <w:right w:val="none" w:sz="0" w:space="0" w:color="auto"/>
      </w:divBdr>
    </w:div>
    <w:div w:id="582762858">
      <w:bodyDiv w:val="1"/>
      <w:marLeft w:val="0"/>
      <w:marRight w:val="0"/>
      <w:marTop w:val="0"/>
      <w:marBottom w:val="0"/>
      <w:divBdr>
        <w:top w:val="none" w:sz="0" w:space="0" w:color="auto"/>
        <w:left w:val="none" w:sz="0" w:space="0" w:color="auto"/>
        <w:bottom w:val="none" w:sz="0" w:space="0" w:color="auto"/>
        <w:right w:val="none" w:sz="0" w:space="0" w:color="auto"/>
      </w:divBdr>
    </w:div>
    <w:div w:id="582766356">
      <w:bodyDiv w:val="1"/>
      <w:marLeft w:val="0"/>
      <w:marRight w:val="0"/>
      <w:marTop w:val="0"/>
      <w:marBottom w:val="0"/>
      <w:divBdr>
        <w:top w:val="none" w:sz="0" w:space="0" w:color="auto"/>
        <w:left w:val="none" w:sz="0" w:space="0" w:color="auto"/>
        <w:bottom w:val="none" w:sz="0" w:space="0" w:color="auto"/>
        <w:right w:val="none" w:sz="0" w:space="0" w:color="auto"/>
      </w:divBdr>
    </w:div>
    <w:div w:id="591092073">
      <w:bodyDiv w:val="1"/>
      <w:marLeft w:val="0"/>
      <w:marRight w:val="0"/>
      <w:marTop w:val="0"/>
      <w:marBottom w:val="0"/>
      <w:divBdr>
        <w:top w:val="none" w:sz="0" w:space="0" w:color="auto"/>
        <w:left w:val="none" w:sz="0" w:space="0" w:color="auto"/>
        <w:bottom w:val="none" w:sz="0" w:space="0" w:color="auto"/>
        <w:right w:val="none" w:sz="0" w:space="0" w:color="auto"/>
      </w:divBdr>
    </w:div>
    <w:div w:id="593512058">
      <w:bodyDiv w:val="1"/>
      <w:marLeft w:val="0"/>
      <w:marRight w:val="0"/>
      <w:marTop w:val="0"/>
      <w:marBottom w:val="0"/>
      <w:divBdr>
        <w:top w:val="none" w:sz="0" w:space="0" w:color="auto"/>
        <w:left w:val="none" w:sz="0" w:space="0" w:color="auto"/>
        <w:bottom w:val="none" w:sz="0" w:space="0" w:color="auto"/>
        <w:right w:val="none" w:sz="0" w:space="0" w:color="auto"/>
      </w:divBdr>
    </w:div>
    <w:div w:id="598828979">
      <w:bodyDiv w:val="1"/>
      <w:marLeft w:val="0"/>
      <w:marRight w:val="0"/>
      <w:marTop w:val="0"/>
      <w:marBottom w:val="0"/>
      <w:divBdr>
        <w:top w:val="none" w:sz="0" w:space="0" w:color="auto"/>
        <w:left w:val="none" w:sz="0" w:space="0" w:color="auto"/>
        <w:bottom w:val="none" w:sz="0" w:space="0" w:color="auto"/>
        <w:right w:val="none" w:sz="0" w:space="0" w:color="auto"/>
      </w:divBdr>
    </w:div>
    <w:div w:id="602345920">
      <w:bodyDiv w:val="1"/>
      <w:marLeft w:val="0"/>
      <w:marRight w:val="0"/>
      <w:marTop w:val="0"/>
      <w:marBottom w:val="0"/>
      <w:divBdr>
        <w:top w:val="none" w:sz="0" w:space="0" w:color="auto"/>
        <w:left w:val="none" w:sz="0" w:space="0" w:color="auto"/>
        <w:bottom w:val="none" w:sz="0" w:space="0" w:color="auto"/>
        <w:right w:val="none" w:sz="0" w:space="0" w:color="auto"/>
      </w:divBdr>
    </w:div>
    <w:div w:id="611715731">
      <w:bodyDiv w:val="1"/>
      <w:marLeft w:val="0"/>
      <w:marRight w:val="0"/>
      <w:marTop w:val="0"/>
      <w:marBottom w:val="0"/>
      <w:divBdr>
        <w:top w:val="none" w:sz="0" w:space="0" w:color="auto"/>
        <w:left w:val="none" w:sz="0" w:space="0" w:color="auto"/>
        <w:bottom w:val="none" w:sz="0" w:space="0" w:color="auto"/>
        <w:right w:val="none" w:sz="0" w:space="0" w:color="auto"/>
      </w:divBdr>
      <w:divsChild>
        <w:div w:id="2081243915">
          <w:marLeft w:val="274"/>
          <w:marRight w:val="0"/>
          <w:marTop w:val="150"/>
          <w:marBottom w:val="0"/>
          <w:divBdr>
            <w:top w:val="none" w:sz="0" w:space="0" w:color="auto"/>
            <w:left w:val="none" w:sz="0" w:space="0" w:color="auto"/>
            <w:bottom w:val="none" w:sz="0" w:space="0" w:color="auto"/>
            <w:right w:val="none" w:sz="0" w:space="0" w:color="auto"/>
          </w:divBdr>
        </w:div>
      </w:divsChild>
    </w:div>
    <w:div w:id="614949133">
      <w:bodyDiv w:val="1"/>
      <w:marLeft w:val="0"/>
      <w:marRight w:val="0"/>
      <w:marTop w:val="0"/>
      <w:marBottom w:val="0"/>
      <w:divBdr>
        <w:top w:val="none" w:sz="0" w:space="0" w:color="auto"/>
        <w:left w:val="none" w:sz="0" w:space="0" w:color="auto"/>
        <w:bottom w:val="none" w:sz="0" w:space="0" w:color="auto"/>
        <w:right w:val="none" w:sz="0" w:space="0" w:color="auto"/>
      </w:divBdr>
    </w:div>
    <w:div w:id="618412061">
      <w:bodyDiv w:val="1"/>
      <w:marLeft w:val="0"/>
      <w:marRight w:val="0"/>
      <w:marTop w:val="0"/>
      <w:marBottom w:val="0"/>
      <w:divBdr>
        <w:top w:val="none" w:sz="0" w:space="0" w:color="auto"/>
        <w:left w:val="none" w:sz="0" w:space="0" w:color="auto"/>
        <w:bottom w:val="none" w:sz="0" w:space="0" w:color="auto"/>
        <w:right w:val="none" w:sz="0" w:space="0" w:color="auto"/>
      </w:divBdr>
    </w:div>
    <w:div w:id="626200841">
      <w:bodyDiv w:val="1"/>
      <w:marLeft w:val="0"/>
      <w:marRight w:val="0"/>
      <w:marTop w:val="0"/>
      <w:marBottom w:val="0"/>
      <w:divBdr>
        <w:top w:val="none" w:sz="0" w:space="0" w:color="auto"/>
        <w:left w:val="none" w:sz="0" w:space="0" w:color="auto"/>
        <w:bottom w:val="none" w:sz="0" w:space="0" w:color="auto"/>
        <w:right w:val="none" w:sz="0" w:space="0" w:color="auto"/>
      </w:divBdr>
    </w:div>
    <w:div w:id="641035374">
      <w:bodyDiv w:val="1"/>
      <w:marLeft w:val="0"/>
      <w:marRight w:val="0"/>
      <w:marTop w:val="0"/>
      <w:marBottom w:val="0"/>
      <w:divBdr>
        <w:top w:val="none" w:sz="0" w:space="0" w:color="auto"/>
        <w:left w:val="none" w:sz="0" w:space="0" w:color="auto"/>
        <w:bottom w:val="none" w:sz="0" w:space="0" w:color="auto"/>
        <w:right w:val="none" w:sz="0" w:space="0" w:color="auto"/>
      </w:divBdr>
    </w:div>
    <w:div w:id="650670533">
      <w:bodyDiv w:val="1"/>
      <w:marLeft w:val="0"/>
      <w:marRight w:val="0"/>
      <w:marTop w:val="0"/>
      <w:marBottom w:val="0"/>
      <w:divBdr>
        <w:top w:val="none" w:sz="0" w:space="0" w:color="auto"/>
        <w:left w:val="none" w:sz="0" w:space="0" w:color="auto"/>
        <w:bottom w:val="none" w:sz="0" w:space="0" w:color="auto"/>
        <w:right w:val="none" w:sz="0" w:space="0" w:color="auto"/>
      </w:divBdr>
    </w:div>
    <w:div w:id="660349051">
      <w:bodyDiv w:val="1"/>
      <w:marLeft w:val="0"/>
      <w:marRight w:val="0"/>
      <w:marTop w:val="0"/>
      <w:marBottom w:val="0"/>
      <w:divBdr>
        <w:top w:val="none" w:sz="0" w:space="0" w:color="auto"/>
        <w:left w:val="none" w:sz="0" w:space="0" w:color="auto"/>
        <w:bottom w:val="none" w:sz="0" w:space="0" w:color="auto"/>
        <w:right w:val="none" w:sz="0" w:space="0" w:color="auto"/>
      </w:divBdr>
    </w:div>
    <w:div w:id="661273644">
      <w:bodyDiv w:val="1"/>
      <w:marLeft w:val="0"/>
      <w:marRight w:val="0"/>
      <w:marTop w:val="0"/>
      <w:marBottom w:val="0"/>
      <w:divBdr>
        <w:top w:val="none" w:sz="0" w:space="0" w:color="auto"/>
        <w:left w:val="none" w:sz="0" w:space="0" w:color="auto"/>
        <w:bottom w:val="none" w:sz="0" w:space="0" w:color="auto"/>
        <w:right w:val="none" w:sz="0" w:space="0" w:color="auto"/>
      </w:divBdr>
    </w:div>
    <w:div w:id="668367354">
      <w:bodyDiv w:val="1"/>
      <w:marLeft w:val="0"/>
      <w:marRight w:val="0"/>
      <w:marTop w:val="0"/>
      <w:marBottom w:val="0"/>
      <w:divBdr>
        <w:top w:val="none" w:sz="0" w:space="0" w:color="auto"/>
        <w:left w:val="none" w:sz="0" w:space="0" w:color="auto"/>
        <w:bottom w:val="none" w:sz="0" w:space="0" w:color="auto"/>
        <w:right w:val="none" w:sz="0" w:space="0" w:color="auto"/>
      </w:divBdr>
    </w:div>
    <w:div w:id="668489097">
      <w:bodyDiv w:val="1"/>
      <w:marLeft w:val="0"/>
      <w:marRight w:val="0"/>
      <w:marTop w:val="0"/>
      <w:marBottom w:val="0"/>
      <w:divBdr>
        <w:top w:val="none" w:sz="0" w:space="0" w:color="auto"/>
        <w:left w:val="none" w:sz="0" w:space="0" w:color="auto"/>
        <w:bottom w:val="none" w:sz="0" w:space="0" w:color="auto"/>
        <w:right w:val="none" w:sz="0" w:space="0" w:color="auto"/>
      </w:divBdr>
    </w:div>
    <w:div w:id="670570782">
      <w:bodyDiv w:val="1"/>
      <w:marLeft w:val="0"/>
      <w:marRight w:val="0"/>
      <w:marTop w:val="0"/>
      <w:marBottom w:val="0"/>
      <w:divBdr>
        <w:top w:val="none" w:sz="0" w:space="0" w:color="auto"/>
        <w:left w:val="none" w:sz="0" w:space="0" w:color="auto"/>
        <w:bottom w:val="none" w:sz="0" w:space="0" w:color="auto"/>
        <w:right w:val="none" w:sz="0" w:space="0" w:color="auto"/>
      </w:divBdr>
    </w:div>
    <w:div w:id="672804136">
      <w:bodyDiv w:val="1"/>
      <w:marLeft w:val="0"/>
      <w:marRight w:val="0"/>
      <w:marTop w:val="0"/>
      <w:marBottom w:val="0"/>
      <w:divBdr>
        <w:top w:val="none" w:sz="0" w:space="0" w:color="auto"/>
        <w:left w:val="none" w:sz="0" w:space="0" w:color="auto"/>
        <w:bottom w:val="none" w:sz="0" w:space="0" w:color="auto"/>
        <w:right w:val="none" w:sz="0" w:space="0" w:color="auto"/>
      </w:divBdr>
    </w:div>
    <w:div w:id="674308538">
      <w:bodyDiv w:val="1"/>
      <w:marLeft w:val="0"/>
      <w:marRight w:val="0"/>
      <w:marTop w:val="0"/>
      <w:marBottom w:val="0"/>
      <w:divBdr>
        <w:top w:val="none" w:sz="0" w:space="0" w:color="auto"/>
        <w:left w:val="none" w:sz="0" w:space="0" w:color="auto"/>
        <w:bottom w:val="none" w:sz="0" w:space="0" w:color="auto"/>
        <w:right w:val="none" w:sz="0" w:space="0" w:color="auto"/>
      </w:divBdr>
    </w:div>
    <w:div w:id="693848065">
      <w:bodyDiv w:val="1"/>
      <w:marLeft w:val="0"/>
      <w:marRight w:val="0"/>
      <w:marTop w:val="0"/>
      <w:marBottom w:val="0"/>
      <w:divBdr>
        <w:top w:val="none" w:sz="0" w:space="0" w:color="auto"/>
        <w:left w:val="none" w:sz="0" w:space="0" w:color="auto"/>
        <w:bottom w:val="none" w:sz="0" w:space="0" w:color="auto"/>
        <w:right w:val="none" w:sz="0" w:space="0" w:color="auto"/>
      </w:divBdr>
    </w:div>
    <w:div w:id="698512099">
      <w:bodyDiv w:val="1"/>
      <w:marLeft w:val="0"/>
      <w:marRight w:val="0"/>
      <w:marTop w:val="0"/>
      <w:marBottom w:val="0"/>
      <w:divBdr>
        <w:top w:val="none" w:sz="0" w:space="0" w:color="auto"/>
        <w:left w:val="none" w:sz="0" w:space="0" w:color="auto"/>
        <w:bottom w:val="none" w:sz="0" w:space="0" w:color="auto"/>
        <w:right w:val="none" w:sz="0" w:space="0" w:color="auto"/>
      </w:divBdr>
    </w:div>
    <w:div w:id="701520346">
      <w:bodyDiv w:val="1"/>
      <w:marLeft w:val="0"/>
      <w:marRight w:val="0"/>
      <w:marTop w:val="0"/>
      <w:marBottom w:val="0"/>
      <w:divBdr>
        <w:top w:val="none" w:sz="0" w:space="0" w:color="auto"/>
        <w:left w:val="none" w:sz="0" w:space="0" w:color="auto"/>
        <w:bottom w:val="none" w:sz="0" w:space="0" w:color="auto"/>
        <w:right w:val="none" w:sz="0" w:space="0" w:color="auto"/>
      </w:divBdr>
    </w:div>
    <w:div w:id="712316490">
      <w:bodyDiv w:val="1"/>
      <w:marLeft w:val="0"/>
      <w:marRight w:val="0"/>
      <w:marTop w:val="0"/>
      <w:marBottom w:val="0"/>
      <w:divBdr>
        <w:top w:val="none" w:sz="0" w:space="0" w:color="auto"/>
        <w:left w:val="none" w:sz="0" w:space="0" w:color="auto"/>
        <w:bottom w:val="none" w:sz="0" w:space="0" w:color="auto"/>
        <w:right w:val="none" w:sz="0" w:space="0" w:color="auto"/>
      </w:divBdr>
    </w:div>
    <w:div w:id="719019458">
      <w:bodyDiv w:val="1"/>
      <w:marLeft w:val="0"/>
      <w:marRight w:val="0"/>
      <w:marTop w:val="0"/>
      <w:marBottom w:val="0"/>
      <w:divBdr>
        <w:top w:val="none" w:sz="0" w:space="0" w:color="auto"/>
        <w:left w:val="none" w:sz="0" w:space="0" w:color="auto"/>
        <w:bottom w:val="none" w:sz="0" w:space="0" w:color="auto"/>
        <w:right w:val="none" w:sz="0" w:space="0" w:color="auto"/>
      </w:divBdr>
    </w:div>
    <w:div w:id="721754639">
      <w:bodyDiv w:val="1"/>
      <w:marLeft w:val="0"/>
      <w:marRight w:val="0"/>
      <w:marTop w:val="0"/>
      <w:marBottom w:val="0"/>
      <w:divBdr>
        <w:top w:val="none" w:sz="0" w:space="0" w:color="auto"/>
        <w:left w:val="none" w:sz="0" w:space="0" w:color="auto"/>
        <w:bottom w:val="none" w:sz="0" w:space="0" w:color="auto"/>
        <w:right w:val="none" w:sz="0" w:space="0" w:color="auto"/>
      </w:divBdr>
    </w:div>
    <w:div w:id="721900589">
      <w:bodyDiv w:val="1"/>
      <w:marLeft w:val="0"/>
      <w:marRight w:val="0"/>
      <w:marTop w:val="0"/>
      <w:marBottom w:val="0"/>
      <w:divBdr>
        <w:top w:val="none" w:sz="0" w:space="0" w:color="auto"/>
        <w:left w:val="none" w:sz="0" w:space="0" w:color="auto"/>
        <w:bottom w:val="none" w:sz="0" w:space="0" w:color="auto"/>
        <w:right w:val="none" w:sz="0" w:space="0" w:color="auto"/>
      </w:divBdr>
    </w:div>
    <w:div w:id="731199240">
      <w:bodyDiv w:val="1"/>
      <w:marLeft w:val="0"/>
      <w:marRight w:val="0"/>
      <w:marTop w:val="0"/>
      <w:marBottom w:val="0"/>
      <w:divBdr>
        <w:top w:val="none" w:sz="0" w:space="0" w:color="auto"/>
        <w:left w:val="none" w:sz="0" w:space="0" w:color="auto"/>
        <w:bottom w:val="none" w:sz="0" w:space="0" w:color="auto"/>
        <w:right w:val="none" w:sz="0" w:space="0" w:color="auto"/>
      </w:divBdr>
    </w:div>
    <w:div w:id="749887307">
      <w:bodyDiv w:val="1"/>
      <w:marLeft w:val="0"/>
      <w:marRight w:val="0"/>
      <w:marTop w:val="0"/>
      <w:marBottom w:val="0"/>
      <w:divBdr>
        <w:top w:val="none" w:sz="0" w:space="0" w:color="auto"/>
        <w:left w:val="none" w:sz="0" w:space="0" w:color="auto"/>
        <w:bottom w:val="none" w:sz="0" w:space="0" w:color="auto"/>
        <w:right w:val="none" w:sz="0" w:space="0" w:color="auto"/>
      </w:divBdr>
    </w:div>
    <w:div w:id="755904698">
      <w:bodyDiv w:val="1"/>
      <w:marLeft w:val="0"/>
      <w:marRight w:val="0"/>
      <w:marTop w:val="0"/>
      <w:marBottom w:val="0"/>
      <w:divBdr>
        <w:top w:val="none" w:sz="0" w:space="0" w:color="auto"/>
        <w:left w:val="none" w:sz="0" w:space="0" w:color="auto"/>
        <w:bottom w:val="none" w:sz="0" w:space="0" w:color="auto"/>
        <w:right w:val="none" w:sz="0" w:space="0" w:color="auto"/>
      </w:divBdr>
    </w:div>
    <w:div w:id="758865257">
      <w:bodyDiv w:val="1"/>
      <w:marLeft w:val="0"/>
      <w:marRight w:val="0"/>
      <w:marTop w:val="0"/>
      <w:marBottom w:val="0"/>
      <w:divBdr>
        <w:top w:val="none" w:sz="0" w:space="0" w:color="auto"/>
        <w:left w:val="none" w:sz="0" w:space="0" w:color="auto"/>
        <w:bottom w:val="none" w:sz="0" w:space="0" w:color="auto"/>
        <w:right w:val="none" w:sz="0" w:space="0" w:color="auto"/>
      </w:divBdr>
    </w:div>
    <w:div w:id="762920359">
      <w:bodyDiv w:val="1"/>
      <w:marLeft w:val="0"/>
      <w:marRight w:val="0"/>
      <w:marTop w:val="0"/>
      <w:marBottom w:val="0"/>
      <w:divBdr>
        <w:top w:val="none" w:sz="0" w:space="0" w:color="auto"/>
        <w:left w:val="none" w:sz="0" w:space="0" w:color="auto"/>
        <w:bottom w:val="none" w:sz="0" w:space="0" w:color="auto"/>
        <w:right w:val="none" w:sz="0" w:space="0" w:color="auto"/>
      </w:divBdr>
    </w:div>
    <w:div w:id="770903018">
      <w:bodyDiv w:val="1"/>
      <w:marLeft w:val="0"/>
      <w:marRight w:val="0"/>
      <w:marTop w:val="0"/>
      <w:marBottom w:val="0"/>
      <w:divBdr>
        <w:top w:val="none" w:sz="0" w:space="0" w:color="auto"/>
        <w:left w:val="none" w:sz="0" w:space="0" w:color="auto"/>
        <w:bottom w:val="none" w:sz="0" w:space="0" w:color="auto"/>
        <w:right w:val="none" w:sz="0" w:space="0" w:color="auto"/>
      </w:divBdr>
    </w:div>
    <w:div w:id="773284256">
      <w:bodyDiv w:val="1"/>
      <w:marLeft w:val="0"/>
      <w:marRight w:val="0"/>
      <w:marTop w:val="0"/>
      <w:marBottom w:val="0"/>
      <w:divBdr>
        <w:top w:val="none" w:sz="0" w:space="0" w:color="auto"/>
        <w:left w:val="none" w:sz="0" w:space="0" w:color="auto"/>
        <w:bottom w:val="none" w:sz="0" w:space="0" w:color="auto"/>
        <w:right w:val="none" w:sz="0" w:space="0" w:color="auto"/>
      </w:divBdr>
    </w:div>
    <w:div w:id="786120652">
      <w:bodyDiv w:val="1"/>
      <w:marLeft w:val="0"/>
      <w:marRight w:val="0"/>
      <w:marTop w:val="0"/>
      <w:marBottom w:val="0"/>
      <w:divBdr>
        <w:top w:val="none" w:sz="0" w:space="0" w:color="auto"/>
        <w:left w:val="none" w:sz="0" w:space="0" w:color="auto"/>
        <w:bottom w:val="none" w:sz="0" w:space="0" w:color="auto"/>
        <w:right w:val="none" w:sz="0" w:space="0" w:color="auto"/>
      </w:divBdr>
      <w:divsChild>
        <w:div w:id="1908998985">
          <w:marLeft w:val="0"/>
          <w:marRight w:val="0"/>
          <w:marTop w:val="0"/>
          <w:marBottom w:val="0"/>
          <w:divBdr>
            <w:top w:val="single" w:sz="2" w:space="0" w:color="D9D9E3"/>
            <w:left w:val="single" w:sz="2" w:space="0" w:color="D9D9E3"/>
            <w:bottom w:val="single" w:sz="2" w:space="0" w:color="D9D9E3"/>
            <w:right w:val="single" w:sz="2" w:space="0" w:color="D9D9E3"/>
          </w:divBdr>
          <w:divsChild>
            <w:div w:id="254174505">
              <w:marLeft w:val="0"/>
              <w:marRight w:val="0"/>
              <w:marTop w:val="0"/>
              <w:marBottom w:val="0"/>
              <w:divBdr>
                <w:top w:val="single" w:sz="2" w:space="0" w:color="D9D9E3"/>
                <w:left w:val="single" w:sz="2" w:space="0" w:color="D9D9E3"/>
                <w:bottom w:val="single" w:sz="2" w:space="0" w:color="D9D9E3"/>
                <w:right w:val="single" w:sz="2" w:space="0" w:color="D9D9E3"/>
              </w:divBdr>
              <w:divsChild>
                <w:div w:id="637995843">
                  <w:marLeft w:val="0"/>
                  <w:marRight w:val="0"/>
                  <w:marTop w:val="0"/>
                  <w:marBottom w:val="0"/>
                  <w:divBdr>
                    <w:top w:val="single" w:sz="2" w:space="0" w:color="D9D9E3"/>
                    <w:left w:val="single" w:sz="2" w:space="0" w:color="D9D9E3"/>
                    <w:bottom w:val="single" w:sz="2" w:space="0" w:color="D9D9E3"/>
                    <w:right w:val="single" w:sz="2" w:space="0" w:color="D9D9E3"/>
                  </w:divBdr>
                  <w:divsChild>
                    <w:div w:id="968781225">
                      <w:marLeft w:val="0"/>
                      <w:marRight w:val="0"/>
                      <w:marTop w:val="0"/>
                      <w:marBottom w:val="0"/>
                      <w:divBdr>
                        <w:top w:val="single" w:sz="2" w:space="0" w:color="D9D9E3"/>
                        <w:left w:val="single" w:sz="2" w:space="0" w:color="D9D9E3"/>
                        <w:bottom w:val="single" w:sz="2" w:space="0" w:color="D9D9E3"/>
                        <w:right w:val="single" w:sz="2" w:space="0" w:color="D9D9E3"/>
                      </w:divBdr>
                      <w:divsChild>
                        <w:div w:id="1750738057">
                          <w:marLeft w:val="0"/>
                          <w:marRight w:val="0"/>
                          <w:marTop w:val="0"/>
                          <w:marBottom w:val="0"/>
                          <w:divBdr>
                            <w:top w:val="single" w:sz="2" w:space="0" w:color="auto"/>
                            <w:left w:val="single" w:sz="2" w:space="0" w:color="auto"/>
                            <w:bottom w:val="single" w:sz="6" w:space="0" w:color="auto"/>
                            <w:right w:val="single" w:sz="2" w:space="0" w:color="auto"/>
                          </w:divBdr>
                          <w:divsChild>
                            <w:div w:id="1612321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751814">
                                  <w:marLeft w:val="0"/>
                                  <w:marRight w:val="0"/>
                                  <w:marTop w:val="0"/>
                                  <w:marBottom w:val="0"/>
                                  <w:divBdr>
                                    <w:top w:val="single" w:sz="2" w:space="0" w:color="D9D9E3"/>
                                    <w:left w:val="single" w:sz="2" w:space="0" w:color="D9D9E3"/>
                                    <w:bottom w:val="single" w:sz="2" w:space="0" w:color="D9D9E3"/>
                                    <w:right w:val="single" w:sz="2" w:space="0" w:color="D9D9E3"/>
                                  </w:divBdr>
                                  <w:divsChild>
                                    <w:div w:id="1114129789">
                                      <w:marLeft w:val="0"/>
                                      <w:marRight w:val="0"/>
                                      <w:marTop w:val="0"/>
                                      <w:marBottom w:val="0"/>
                                      <w:divBdr>
                                        <w:top w:val="single" w:sz="2" w:space="0" w:color="D9D9E3"/>
                                        <w:left w:val="single" w:sz="2" w:space="0" w:color="D9D9E3"/>
                                        <w:bottom w:val="single" w:sz="2" w:space="0" w:color="D9D9E3"/>
                                        <w:right w:val="single" w:sz="2" w:space="0" w:color="D9D9E3"/>
                                      </w:divBdr>
                                      <w:divsChild>
                                        <w:div w:id="638612850">
                                          <w:marLeft w:val="0"/>
                                          <w:marRight w:val="0"/>
                                          <w:marTop w:val="0"/>
                                          <w:marBottom w:val="0"/>
                                          <w:divBdr>
                                            <w:top w:val="single" w:sz="2" w:space="0" w:color="D9D9E3"/>
                                            <w:left w:val="single" w:sz="2" w:space="0" w:color="D9D9E3"/>
                                            <w:bottom w:val="single" w:sz="2" w:space="0" w:color="D9D9E3"/>
                                            <w:right w:val="single" w:sz="2" w:space="0" w:color="D9D9E3"/>
                                          </w:divBdr>
                                          <w:divsChild>
                                            <w:div w:id="283080323">
                                              <w:marLeft w:val="0"/>
                                              <w:marRight w:val="0"/>
                                              <w:marTop w:val="0"/>
                                              <w:marBottom w:val="0"/>
                                              <w:divBdr>
                                                <w:top w:val="single" w:sz="2" w:space="0" w:color="D9D9E3"/>
                                                <w:left w:val="single" w:sz="2" w:space="0" w:color="D9D9E3"/>
                                                <w:bottom w:val="single" w:sz="2" w:space="0" w:color="D9D9E3"/>
                                                <w:right w:val="single" w:sz="2" w:space="0" w:color="D9D9E3"/>
                                              </w:divBdr>
                                              <w:divsChild>
                                                <w:div w:id="173651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9915541">
          <w:marLeft w:val="0"/>
          <w:marRight w:val="0"/>
          <w:marTop w:val="0"/>
          <w:marBottom w:val="0"/>
          <w:divBdr>
            <w:top w:val="none" w:sz="0" w:space="0" w:color="auto"/>
            <w:left w:val="none" w:sz="0" w:space="0" w:color="auto"/>
            <w:bottom w:val="none" w:sz="0" w:space="0" w:color="auto"/>
            <w:right w:val="none" w:sz="0" w:space="0" w:color="auto"/>
          </w:divBdr>
        </w:div>
      </w:divsChild>
    </w:div>
    <w:div w:id="787624324">
      <w:bodyDiv w:val="1"/>
      <w:marLeft w:val="0"/>
      <w:marRight w:val="0"/>
      <w:marTop w:val="0"/>
      <w:marBottom w:val="0"/>
      <w:divBdr>
        <w:top w:val="none" w:sz="0" w:space="0" w:color="auto"/>
        <w:left w:val="none" w:sz="0" w:space="0" w:color="auto"/>
        <w:bottom w:val="none" w:sz="0" w:space="0" w:color="auto"/>
        <w:right w:val="none" w:sz="0" w:space="0" w:color="auto"/>
      </w:divBdr>
    </w:div>
    <w:div w:id="793520560">
      <w:bodyDiv w:val="1"/>
      <w:marLeft w:val="0"/>
      <w:marRight w:val="0"/>
      <w:marTop w:val="0"/>
      <w:marBottom w:val="0"/>
      <w:divBdr>
        <w:top w:val="none" w:sz="0" w:space="0" w:color="auto"/>
        <w:left w:val="none" w:sz="0" w:space="0" w:color="auto"/>
        <w:bottom w:val="none" w:sz="0" w:space="0" w:color="auto"/>
        <w:right w:val="none" w:sz="0" w:space="0" w:color="auto"/>
      </w:divBdr>
    </w:div>
    <w:div w:id="795492367">
      <w:bodyDiv w:val="1"/>
      <w:marLeft w:val="0"/>
      <w:marRight w:val="0"/>
      <w:marTop w:val="0"/>
      <w:marBottom w:val="0"/>
      <w:divBdr>
        <w:top w:val="none" w:sz="0" w:space="0" w:color="auto"/>
        <w:left w:val="none" w:sz="0" w:space="0" w:color="auto"/>
        <w:bottom w:val="none" w:sz="0" w:space="0" w:color="auto"/>
        <w:right w:val="none" w:sz="0" w:space="0" w:color="auto"/>
      </w:divBdr>
    </w:div>
    <w:div w:id="801188133">
      <w:bodyDiv w:val="1"/>
      <w:marLeft w:val="0"/>
      <w:marRight w:val="0"/>
      <w:marTop w:val="0"/>
      <w:marBottom w:val="0"/>
      <w:divBdr>
        <w:top w:val="none" w:sz="0" w:space="0" w:color="auto"/>
        <w:left w:val="none" w:sz="0" w:space="0" w:color="auto"/>
        <w:bottom w:val="none" w:sz="0" w:space="0" w:color="auto"/>
        <w:right w:val="none" w:sz="0" w:space="0" w:color="auto"/>
      </w:divBdr>
    </w:div>
    <w:div w:id="806123892">
      <w:bodyDiv w:val="1"/>
      <w:marLeft w:val="0"/>
      <w:marRight w:val="0"/>
      <w:marTop w:val="0"/>
      <w:marBottom w:val="0"/>
      <w:divBdr>
        <w:top w:val="none" w:sz="0" w:space="0" w:color="auto"/>
        <w:left w:val="none" w:sz="0" w:space="0" w:color="auto"/>
        <w:bottom w:val="none" w:sz="0" w:space="0" w:color="auto"/>
        <w:right w:val="none" w:sz="0" w:space="0" w:color="auto"/>
      </w:divBdr>
    </w:div>
    <w:div w:id="809975391">
      <w:bodyDiv w:val="1"/>
      <w:marLeft w:val="0"/>
      <w:marRight w:val="0"/>
      <w:marTop w:val="0"/>
      <w:marBottom w:val="0"/>
      <w:divBdr>
        <w:top w:val="none" w:sz="0" w:space="0" w:color="auto"/>
        <w:left w:val="none" w:sz="0" w:space="0" w:color="auto"/>
        <w:bottom w:val="none" w:sz="0" w:space="0" w:color="auto"/>
        <w:right w:val="none" w:sz="0" w:space="0" w:color="auto"/>
      </w:divBdr>
    </w:div>
    <w:div w:id="813108238">
      <w:bodyDiv w:val="1"/>
      <w:marLeft w:val="0"/>
      <w:marRight w:val="0"/>
      <w:marTop w:val="0"/>
      <w:marBottom w:val="0"/>
      <w:divBdr>
        <w:top w:val="none" w:sz="0" w:space="0" w:color="auto"/>
        <w:left w:val="none" w:sz="0" w:space="0" w:color="auto"/>
        <w:bottom w:val="none" w:sz="0" w:space="0" w:color="auto"/>
        <w:right w:val="none" w:sz="0" w:space="0" w:color="auto"/>
      </w:divBdr>
    </w:div>
    <w:div w:id="816457181">
      <w:bodyDiv w:val="1"/>
      <w:marLeft w:val="0"/>
      <w:marRight w:val="0"/>
      <w:marTop w:val="0"/>
      <w:marBottom w:val="0"/>
      <w:divBdr>
        <w:top w:val="none" w:sz="0" w:space="0" w:color="auto"/>
        <w:left w:val="none" w:sz="0" w:space="0" w:color="auto"/>
        <w:bottom w:val="none" w:sz="0" w:space="0" w:color="auto"/>
        <w:right w:val="none" w:sz="0" w:space="0" w:color="auto"/>
      </w:divBdr>
    </w:div>
    <w:div w:id="820148555">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2812197">
      <w:bodyDiv w:val="1"/>
      <w:marLeft w:val="0"/>
      <w:marRight w:val="0"/>
      <w:marTop w:val="0"/>
      <w:marBottom w:val="0"/>
      <w:divBdr>
        <w:top w:val="none" w:sz="0" w:space="0" w:color="auto"/>
        <w:left w:val="none" w:sz="0" w:space="0" w:color="auto"/>
        <w:bottom w:val="none" w:sz="0" w:space="0" w:color="auto"/>
        <w:right w:val="none" w:sz="0" w:space="0" w:color="auto"/>
      </w:divBdr>
    </w:div>
    <w:div w:id="823279414">
      <w:bodyDiv w:val="1"/>
      <w:marLeft w:val="0"/>
      <w:marRight w:val="0"/>
      <w:marTop w:val="0"/>
      <w:marBottom w:val="0"/>
      <w:divBdr>
        <w:top w:val="none" w:sz="0" w:space="0" w:color="auto"/>
        <w:left w:val="none" w:sz="0" w:space="0" w:color="auto"/>
        <w:bottom w:val="none" w:sz="0" w:space="0" w:color="auto"/>
        <w:right w:val="none" w:sz="0" w:space="0" w:color="auto"/>
      </w:divBdr>
    </w:div>
    <w:div w:id="831524014">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3837067">
      <w:bodyDiv w:val="1"/>
      <w:marLeft w:val="0"/>
      <w:marRight w:val="0"/>
      <w:marTop w:val="0"/>
      <w:marBottom w:val="0"/>
      <w:divBdr>
        <w:top w:val="none" w:sz="0" w:space="0" w:color="auto"/>
        <w:left w:val="none" w:sz="0" w:space="0" w:color="auto"/>
        <w:bottom w:val="none" w:sz="0" w:space="0" w:color="auto"/>
        <w:right w:val="none" w:sz="0" w:space="0" w:color="auto"/>
      </w:divBdr>
    </w:div>
    <w:div w:id="841772573">
      <w:bodyDiv w:val="1"/>
      <w:marLeft w:val="0"/>
      <w:marRight w:val="0"/>
      <w:marTop w:val="0"/>
      <w:marBottom w:val="0"/>
      <w:divBdr>
        <w:top w:val="none" w:sz="0" w:space="0" w:color="auto"/>
        <w:left w:val="none" w:sz="0" w:space="0" w:color="auto"/>
        <w:bottom w:val="none" w:sz="0" w:space="0" w:color="auto"/>
        <w:right w:val="none" w:sz="0" w:space="0" w:color="auto"/>
      </w:divBdr>
    </w:div>
    <w:div w:id="842086736">
      <w:bodyDiv w:val="1"/>
      <w:marLeft w:val="0"/>
      <w:marRight w:val="0"/>
      <w:marTop w:val="0"/>
      <w:marBottom w:val="0"/>
      <w:divBdr>
        <w:top w:val="none" w:sz="0" w:space="0" w:color="auto"/>
        <w:left w:val="none" w:sz="0" w:space="0" w:color="auto"/>
        <w:bottom w:val="none" w:sz="0" w:space="0" w:color="auto"/>
        <w:right w:val="none" w:sz="0" w:space="0" w:color="auto"/>
      </w:divBdr>
    </w:div>
    <w:div w:id="850950660">
      <w:bodyDiv w:val="1"/>
      <w:marLeft w:val="0"/>
      <w:marRight w:val="0"/>
      <w:marTop w:val="0"/>
      <w:marBottom w:val="0"/>
      <w:divBdr>
        <w:top w:val="none" w:sz="0" w:space="0" w:color="auto"/>
        <w:left w:val="none" w:sz="0" w:space="0" w:color="auto"/>
        <w:bottom w:val="none" w:sz="0" w:space="0" w:color="auto"/>
        <w:right w:val="none" w:sz="0" w:space="0" w:color="auto"/>
      </w:divBdr>
    </w:div>
    <w:div w:id="853568044">
      <w:bodyDiv w:val="1"/>
      <w:marLeft w:val="0"/>
      <w:marRight w:val="0"/>
      <w:marTop w:val="0"/>
      <w:marBottom w:val="0"/>
      <w:divBdr>
        <w:top w:val="none" w:sz="0" w:space="0" w:color="auto"/>
        <w:left w:val="none" w:sz="0" w:space="0" w:color="auto"/>
        <w:bottom w:val="none" w:sz="0" w:space="0" w:color="auto"/>
        <w:right w:val="none" w:sz="0" w:space="0" w:color="auto"/>
      </w:divBdr>
    </w:div>
    <w:div w:id="860240554">
      <w:bodyDiv w:val="1"/>
      <w:marLeft w:val="0"/>
      <w:marRight w:val="0"/>
      <w:marTop w:val="0"/>
      <w:marBottom w:val="0"/>
      <w:divBdr>
        <w:top w:val="none" w:sz="0" w:space="0" w:color="auto"/>
        <w:left w:val="none" w:sz="0" w:space="0" w:color="auto"/>
        <w:bottom w:val="none" w:sz="0" w:space="0" w:color="auto"/>
        <w:right w:val="none" w:sz="0" w:space="0" w:color="auto"/>
      </w:divBdr>
    </w:div>
    <w:div w:id="874078634">
      <w:bodyDiv w:val="1"/>
      <w:marLeft w:val="0"/>
      <w:marRight w:val="0"/>
      <w:marTop w:val="0"/>
      <w:marBottom w:val="0"/>
      <w:divBdr>
        <w:top w:val="none" w:sz="0" w:space="0" w:color="auto"/>
        <w:left w:val="none" w:sz="0" w:space="0" w:color="auto"/>
        <w:bottom w:val="none" w:sz="0" w:space="0" w:color="auto"/>
        <w:right w:val="none" w:sz="0" w:space="0" w:color="auto"/>
      </w:divBdr>
    </w:div>
    <w:div w:id="874653452">
      <w:bodyDiv w:val="1"/>
      <w:marLeft w:val="0"/>
      <w:marRight w:val="0"/>
      <w:marTop w:val="0"/>
      <w:marBottom w:val="0"/>
      <w:divBdr>
        <w:top w:val="none" w:sz="0" w:space="0" w:color="auto"/>
        <w:left w:val="none" w:sz="0" w:space="0" w:color="auto"/>
        <w:bottom w:val="none" w:sz="0" w:space="0" w:color="auto"/>
        <w:right w:val="none" w:sz="0" w:space="0" w:color="auto"/>
      </w:divBdr>
    </w:div>
    <w:div w:id="880941270">
      <w:bodyDiv w:val="1"/>
      <w:marLeft w:val="0"/>
      <w:marRight w:val="0"/>
      <w:marTop w:val="0"/>
      <w:marBottom w:val="0"/>
      <w:divBdr>
        <w:top w:val="none" w:sz="0" w:space="0" w:color="auto"/>
        <w:left w:val="none" w:sz="0" w:space="0" w:color="auto"/>
        <w:bottom w:val="none" w:sz="0" w:space="0" w:color="auto"/>
        <w:right w:val="none" w:sz="0" w:space="0" w:color="auto"/>
      </w:divBdr>
    </w:div>
    <w:div w:id="890268112">
      <w:bodyDiv w:val="1"/>
      <w:marLeft w:val="0"/>
      <w:marRight w:val="0"/>
      <w:marTop w:val="0"/>
      <w:marBottom w:val="0"/>
      <w:divBdr>
        <w:top w:val="none" w:sz="0" w:space="0" w:color="auto"/>
        <w:left w:val="none" w:sz="0" w:space="0" w:color="auto"/>
        <w:bottom w:val="none" w:sz="0" w:space="0" w:color="auto"/>
        <w:right w:val="none" w:sz="0" w:space="0" w:color="auto"/>
      </w:divBdr>
    </w:div>
    <w:div w:id="892813712">
      <w:bodyDiv w:val="1"/>
      <w:marLeft w:val="0"/>
      <w:marRight w:val="0"/>
      <w:marTop w:val="0"/>
      <w:marBottom w:val="0"/>
      <w:divBdr>
        <w:top w:val="none" w:sz="0" w:space="0" w:color="auto"/>
        <w:left w:val="none" w:sz="0" w:space="0" w:color="auto"/>
        <w:bottom w:val="none" w:sz="0" w:space="0" w:color="auto"/>
        <w:right w:val="none" w:sz="0" w:space="0" w:color="auto"/>
      </w:divBdr>
    </w:div>
    <w:div w:id="894505571">
      <w:bodyDiv w:val="1"/>
      <w:marLeft w:val="0"/>
      <w:marRight w:val="0"/>
      <w:marTop w:val="0"/>
      <w:marBottom w:val="0"/>
      <w:divBdr>
        <w:top w:val="none" w:sz="0" w:space="0" w:color="auto"/>
        <w:left w:val="none" w:sz="0" w:space="0" w:color="auto"/>
        <w:bottom w:val="none" w:sz="0" w:space="0" w:color="auto"/>
        <w:right w:val="none" w:sz="0" w:space="0" w:color="auto"/>
      </w:divBdr>
    </w:div>
    <w:div w:id="897591852">
      <w:bodyDiv w:val="1"/>
      <w:marLeft w:val="0"/>
      <w:marRight w:val="0"/>
      <w:marTop w:val="0"/>
      <w:marBottom w:val="0"/>
      <w:divBdr>
        <w:top w:val="none" w:sz="0" w:space="0" w:color="auto"/>
        <w:left w:val="none" w:sz="0" w:space="0" w:color="auto"/>
        <w:bottom w:val="none" w:sz="0" w:space="0" w:color="auto"/>
        <w:right w:val="none" w:sz="0" w:space="0" w:color="auto"/>
      </w:divBdr>
    </w:div>
    <w:div w:id="904221041">
      <w:bodyDiv w:val="1"/>
      <w:marLeft w:val="0"/>
      <w:marRight w:val="0"/>
      <w:marTop w:val="0"/>
      <w:marBottom w:val="0"/>
      <w:divBdr>
        <w:top w:val="none" w:sz="0" w:space="0" w:color="auto"/>
        <w:left w:val="none" w:sz="0" w:space="0" w:color="auto"/>
        <w:bottom w:val="none" w:sz="0" w:space="0" w:color="auto"/>
        <w:right w:val="none" w:sz="0" w:space="0" w:color="auto"/>
      </w:divBdr>
    </w:div>
    <w:div w:id="905577047">
      <w:bodyDiv w:val="1"/>
      <w:marLeft w:val="0"/>
      <w:marRight w:val="0"/>
      <w:marTop w:val="0"/>
      <w:marBottom w:val="0"/>
      <w:divBdr>
        <w:top w:val="none" w:sz="0" w:space="0" w:color="auto"/>
        <w:left w:val="none" w:sz="0" w:space="0" w:color="auto"/>
        <w:bottom w:val="none" w:sz="0" w:space="0" w:color="auto"/>
        <w:right w:val="none" w:sz="0" w:space="0" w:color="auto"/>
      </w:divBdr>
    </w:div>
    <w:div w:id="913857848">
      <w:bodyDiv w:val="1"/>
      <w:marLeft w:val="0"/>
      <w:marRight w:val="0"/>
      <w:marTop w:val="0"/>
      <w:marBottom w:val="0"/>
      <w:divBdr>
        <w:top w:val="none" w:sz="0" w:space="0" w:color="auto"/>
        <w:left w:val="none" w:sz="0" w:space="0" w:color="auto"/>
        <w:bottom w:val="none" w:sz="0" w:space="0" w:color="auto"/>
        <w:right w:val="none" w:sz="0" w:space="0" w:color="auto"/>
      </w:divBdr>
    </w:div>
    <w:div w:id="917707901">
      <w:bodyDiv w:val="1"/>
      <w:marLeft w:val="0"/>
      <w:marRight w:val="0"/>
      <w:marTop w:val="0"/>
      <w:marBottom w:val="0"/>
      <w:divBdr>
        <w:top w:val="none" w:sz="0" w:space="0" w:color="auto"/>
        <w:left w:val="none" w:sz="0" w:space="0" w:color="auto"/>
        <w:bottom w:val="none" w:sz="0" w:space="0" w:color="auto"/>
        <w:right w:val="none" w:sz="0" w:space="0" w:color="auto"/>
      </w:divBdr>
    </w:div>
    <w:div w:id="919829878">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4096694">
      <w:bodyDiv w:val="1"/>
      <w:marLeft w:val="0"/>
      <w:marRight w:val="0"/>
      <w:marTop w:val="0"/>
      <w:marBottom w:val="0"/>
      <w:divBdr>
        <w:top w:val="none" w:sz="0" w:space="0" w:color="auto"/>
        <w:left w:val="none" w:sz="0" w:space="0" w:color="auto"/>
        <w:bottom w:val="none" w:sz="0" w:space="0" w:color="auto"/>
        <w:right w:val="none" w:sz="0" w:space="0" w:color="auto"/>
      </w:divBdr>
    </w:div>
    <w:div w:id="934900646">
      <w:bodyDiv w:val="1"/>
      <w:marLeft w:val="0"/>
      <w:marRight w:val="0"/>
      <w:marTop w:val="0"/>
      <w:marBottom w:val="0"/>
      <w:divBdr>
        <w:top w:val="none" w:sz="0" w:space="0" w:color="auto"/>
        <w:left w:val="none" w:sz="0" w:space="0" w:color="auto"/>
        <w:bottom w:val="none" w:sz="0" w:space="0" w:color="auto"/>
        <w:right w:val="none" w:sz="0" w:space="0" w:color="auto"/>
      </w:divBdr>
      <w:divsChild>
        <w:div w:id="78790168">
          <w:marLeft w:val="0"/>
          <w:marRight w:val="0"/>
          <w:marTop w:val="0"/>
          <w:marBottom w:val="420"/>
          <w:divBdr>
            <w:top w:val="none" w:sz="0" w:space="0" w:color="auto"/>
            <w:left w:val="none" w:sz="0" w:space="0" w:color="auto"/>
            <w:bottom w:val="none" w:sz="0" w:space="0" w:color="auto"/>
            <w:right w:val="none" w:sz="0" w:space="0" w:color="auto"/>
          </w:divBdr>
          <w:divsChild>
            <w:div w:id="240717722">
              <w:marLeft w:val="0"/>
              <w:marRight w:val="0"/>
              <w:marTop w:val="0"/>
              <w:marBottom w:val="0"/>
              <w:divBdr>
                <w:top w:val="none" w:sz="0" w:space="0" w:color="auto"/>
                <w:left w:val="none" w:sz="0" w:space="0" w:color="auto"/>
                <w:bottom w:val="none" w:sz="0" w:space="0" w:color="auto"/>
                <w:right w:val="none" w:sz="0" w:space="0" w:color="auto"/>
              </w:divBdr>
              <w:divsChild>
                <w:div w:id="1014845122">
                  <w:marLeft w:val="0"/>
                  <w:marRight w:val="0"/>
                  <w:marTop w:val="0"/>
                  <w:marBottom w:val="420"/>
                  <w:divBdr>
                    <w:top w:val="none" w:sz="0" w:space="0" w:color="auto"/>
                    <w:left w:val="none" w:sz="0" w:space="0" w:color="auto"/>
                    <w:bottom w:val="none" w:sz="0" w:space="0" w:color="auto"/>
                    <w:right w:val="none" w:sz="0" w:space="0" w:color="auto"/>
                  </w:divBdr>
                  <w:divsChild>
                    <w:div w:id="1075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334573">
          <w:marLeft w:val="0"/>
          <w:marRight w:val="0"/>
          <w:marTop w:val="0"/>
          <w:marBottom w:val="0"/>
          <w:divBdr>
            <w:top w:val="none" w:sz="0" w:space="0" w:color="auto"/>
            <w:left w:val="none" w:sz="0" w:space="0" w:color="auto"/>
            <w:bottom w:val="none" w:sz="0" w:space="0" w:color="auto"/>
            <w:right w:val="none" w:sz="0" w:space="0" w:color="auto"/>
          </w:divBdr>
          <w:divsChild>
            <w:div w:id="47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889">
      <w:bodyDiv w:val="1"/>
      <w:marLeft w:val="0"/>
      <w:marRight w:val="0"/>
      <w:marTop w:val="0"/>
      <w:marBottom w:val="0"/>
      <w:divBdr>
        <w:top w:val="none" w:sz="0" w:space="0" w:color="auto"/>
        <w:left w:val="none" w:sz="0" w:space="0" w:color="auto"/>
        <w:bottom w:val="none" w:sz="0" w:space="0" w:color="auto"/>
        <w:right w:val="none" w:sz="0" w:space="0" w:color="auto"/>
      </w:divBdr>
    </w:div>
    <w:div w:id="937103530">
      <w:bodyDiv w:val="1"/>
      <w:marLeft w:val="0"/>
      <w:marRight w:val="0"/>
      <w:marTop w:val="0"/>
      <w:marBottom w:val="0"/>
      <w:divBdr>
        <w:top w:val="none" w:sz="0" w:space="0" w:color="auto"/>
        <w:left w:val="none" w:sz="0" w:space="0" w:color="auto"/>
        <w:bottom w:val="none" w:sz="0" w:space="0" w:color="auto"/>
        <w:right w:val="none" w:sz="0" w:space="0" w:color="auto"/>
      </w:divBdr>
    </w:div>
    <w:div w:id="938753389">
      <w:bodyDiv w:val="1"/>
      <w:marLeft w:val="0"/>
      <w:marRight w:val="0"/>
      <w:marTop w:val="0"/>
      <w:marBottom w:val="0"/>
      <w:divBdr>
        <w:top w:val="none" w:sz="0" w:space="0" w:color="auto"/>
        <w:left w:val="none" w:sz="0" w:space="0" w:color="auto"/>
        <w:bottom w:val="none" w:sz="0" w:space="0" w:color="auto"/>
        <w:right w:val="none" w:sz="0" w:space="0" w:color="auto"/>
      </w:divBdr>
    </w:div>
    <w:div w:id="944461846">
      <w:bodyDiv w:val="1"/>
      <w:marLeft w:val="0"/>
      <w:marRight w:val="0"/>
      <w:marTop w:val="0"/>
      <w:marBottom w:val="0"/>
      <w:divBdr>
        <w:top w:val="none" w:sz="0" w:space="0" w:color="auto"/>
        <w:left w:val="none" w:sz="0" w:space="0" w:color="auto"/>
        <w:bottom w:val="none" w:sz="0" w:space="0" w:color="auto"/>
        <w:right w:val="none" w:sz="0" w:space="0" w:color="auto"/>
      </w:divBdr>
    </w:div>
    <w:div w:id="949505446">
      <w:bodyDiv w:val="1"/>
      <w:marLeft w:val="0"/>
      <w:marRight w:val="0"/>
      <w:marTop w:val="0"/>
      <w:marBottom w:val="0"/>
      <w:divBdr>
        <w:top w:val="none" w:sz="0" w:space="0" w:color="auto"/>
        <w:left w:val="none" w:sz="0" w:space="0" w:color="auto"/>
        <w:bottom w:val="none" w:sz="0" w:space="0" w:color="auto"/>
        <w:right w:val="none" w:sz="0" w:space="0" w:color="auto"/>
      </w:divBdr>
    </w:div>
    <w:div w:id="949817135">
      <w:bodyDiv w:val="1"/>
      <w:marLeft w:val="0"/>
      <w:marRight w:val="0"/>
      <w:marTop w:val="0"/>
      <w:marBottom w:val="0"/>
      <w:divBdr>
        <w:top w:val="none" w:sz="0" w:space="0" w:color="auto"/>
        <w:left w:val="none" w:sz="0" w:space="0" w:color="auto"/>
        <w:bottom w:val="none" w:sz="0" w:space="0" w:color="auto"/>
        <w:right w:val="none" w:sz="0" w:space="0" w:color="auto"/>
      </w:divBdr>
    </w:div>
    <w:div w:id="950357888">
      <w:bodyDiv w:val="1"/>
      <w:marLeft w:val="0"/>
      <w:marRight w:val="0"/>
      <w:marTop w:val="0"/>
      <w:marBottom w:val="0"/>
      <w:divBdr>
        <w:top w:val="none" w:sz="0" w:space="0" w:color="auto"/>
        <w:left w:val="none" w:sz="0" w:space="0" w:color="auto"/>
        <w:bottom w:val="none" w:sz="0" w:space="0" w:color="auto"/>
        <w:right w:val="none" w:sz="0" w:space="0" w:color="auto"/>
      </w:divBdr>
    </w:div>
    <w:div w:id="952514164">
      <w:bodyDiv w:val="1"/>
      <w:marLeft w:val="0"/>
      <w:marRight w:val="0"/>
      <w:marTop w:val="0"/>
      <w:marBottom w:val="0"/>
      <w:divBdr>
        <w:top w:val="none" w:sz="0" w:space="0" w:color="auto"/>
        <w:left w:val="none" w:sz="0" w:space="0" w:color="auto"/>
        <w:bottom w:val="none" w:sz="0" w:space="0" w:color="auto"/>
        <w:right w:val="none" w:sz="0" w:space="0" w:color="auto"/>
      </w:divBdr>
    </w:div>
    <w:div w:id="954755171">
      <w:bodyDiv w:val="1"/>
      <w:marLeft w:val="0"/>
      <w:marRight w:val="0"/>
      <w:marTop w:val="0"/>
      <w:marBottom w:val="0"/>
      <w:divBdr>
        <w:top w:val="none" w:sz="0" w:space="0" w:color="auto"/>
        <w:left w:val="none" w:sz="0" w:space="0" w:color="auto"/>
        <w:bottom w:val="none" w:sz="0" w:space="0" w:color="auto"/>
        <w:right w:val="none" w:sz="0" w:space="0" w:color="auto"/>
      </w:divBdr>
    </w:div>
    <w:div w:id="963317706">
      <w:bodyDiv w:val="1"/>
      <w:marLeft w:val="0"/>
      <w:marRight w:val="0"/>
      <w:marTop w:val="0"/>
      <w:marBottom w:val="0"/>
      <w:divBdr>
        <w:top w:val="none" w:sz="0" w:space="0" w:color="auto"/>
        <w:left w:val="none" w:sz="0" w:space="0" w:color="auto"/>
        <w:bottom w:val="none" w:sz="0" w:space="0" w:color="auto"/>
        <w:right w:val="none" w:sz="0" w:space="0" w:color="auto"/>
      </w:divBdr>
    </w:div>
    <w:div w:id="967513240">
      <w:bodyDiv w:val="1"/>
      <w:marLeft w:val="0"/>
      <w:marRight w:val="0"/>
      <w:marTop w:val="0"/>
      <w:marBottom w:val="0"/>
      <w:divBdr>
        <w:top w:val="none" w:sz="0" w:space="0" w:color="auto"/>
        <w:left w:val="none" w:sz="0" w:space="0" w:color="auto"/>
        <w:bottom w:val="none" w:sz="0" w:space="0" w:color="auto"/>
        <w:right w:val="none" w:sz="0" w:space="0" w:color="auto"/>
      </w:divBdr>
    </w:div>
    <w:div w:id="976691299">
      <w:bodyDiv w:val="1"/>
      <w:marLeft w:val="0"/>
      <w:marRight w:val="0"/>
      <w:marTop w:val="0"/>
      <w:marBottom w:val="0"/>
      <w:divBdr>
        <w:top w:val="none" w:sz="0" w:space="0" w:color="auto"/>
        <w:left w:val="none" w:sz="0" w:space="0" w:color="auto"/>
        <w:bottom w:val="none" w:sz="0" w:space="0" w:color="auto"/>
        <w:right w:val="none" w:sz="0" w:space="0" w:color="auto"/>
      </w:divBdr>
    </w:div>
    <w:div w:id="979074492">
      <w:bodyDiv w:val="1"/>
      <w:marLeft w:val="0"/>
      <w:marRight w:val="0"/>
      <w:marTop w:val="0"/>
      <w:marBottom w:val="0"/>
      <w:divBdr>
        <w:top w:val="none" w:sz="0" w:space="0" w:color="auto"/>
        <w:left w:val="none" w:sz="0" w:space="0" w:color="auto"/>
        <w:bottom w:val="none" w:sz="0" w:space="0" w:color="auto"/>
        <w:right w:val="none" w:sz="0" w:space="0" w:color="auto"/>
      </w:divBdr>
    </w:div>
    <w:div w:id="982780299">
      <w:bodyDiv w:val="1"/>
      <w:marLeft w:val="0"/>
      <w:marRight w:val="0"/>
      <w:marTop w:val="0"/>
      <w:marBottom w:val="0"/>
      <w:divBdr>
        <w:top w:val="none" w:sz="0" w:space="0" w:color="auto"/>
        <w:left w:val="none" w:sz="0" w:space="0" w:color="auto"/>
        <w:bottom w:val="none" w:sz="0" w:space="0" w:color="auto"/>
        <w:right w:val="none" w:sz="0" w:space="0" w:color="auto"/>
      </w:divBdr>
    </w:div>
    <w:div w:id="998078172">
      <w:bodyDiv w:val="1"/>
      <w:marLeft w:val="0"/>
      <w:marRight w:val="0"/>
      <w:marTop w:val="0"/>
      <w:marBottom w:val="0"/>
      <w:divBdr>
        <w:top w:val="none" w:sz="0" w:space="0" w:color="auto"/>
        <w:left w:val="none" w:sz="0" w:space="0" w:color="auto"/>
        <w:bottom w:val="none" w:sz="0" w:space="0" w:color="auto"/>
        <w:right w:val="none" w:sz="0" w:space="0" w:color="auto"/>
      </w:divBdr>
    </w:div>
    <w:div w:id="1009677365">
      <w:bodyDiv w:val="1"/>
      <w:marLeft w:val="0"/>
      <w:marRight w:val="0"/>
      <w:marTop w:val="0"/>
      <w:marBottom w:val="0"/>
      <w:divBdr>
        <w:top w:val="none" w:sz="0" w:space="0" w:color="auto"/>
        <w:left w:val="none" w:sz="0" w:space="0" w:color="auto"/>
        <w:bottom w:val="none" w:sz="0" w:space="0" w:color="auto"/>
        <w:right w:val="none" w:sz="0" w:space="0" w:color="auto"/>
      </w:divBdr>
    </w:div>
    <w:div w:id="1010522721">
      <w:bodyDiv w:val="1"/>
      <w:marLeft w:val="0"/>
      <w:marRight w:val="0"/>
      <w:marTop w:val="0"/>
      <w:marBottom w:val="0"/>
      <w:divBdr>
        <w:top w:val="none" w:sz="0" w:space="0" w:color="auto"/>
        <w:left w:val="none" w:sz="0" w:space="0" w:color="auto"/>
        <w:bottom w:val="none" w:sz="0" w:space="0" w:color="auto"/>
        <w:right w:val="none" w:sz="0" w:space="0" w:color="auto"/>
      </w:divBdr>
    </w:div>
    <w:div w:id="1010834833">
      <w:bodyDiv w:val="1"/>
      <w:marLeft w:val="0"/>
      <w:marRight w:val="0"/>
      <w:marTop w:val="0"/>
      <w:marBottom w:val="0"/>
      <w:divBdr>
        <w:top w:val="none" w:sz="0" w:space="0" w:color="auto"/>
        <w:left w:val="none" w:sz="0" w:space="0" w:color="auto"/>
        <w:bottom w:val="none" w:sz="0" w:space="0" w:color="auto"/>
        <w:right w:val="none" w:sz="0" w:space="0" w:color="auto"/>
      </w:divBdr>
    </w:div>
    <w:div w:id="1025133337">
      <w:bodyDiv w:val="1"/>
      <w:marLeft w:val="0"/>
      <w:marRight w:val="0"/>
      <w:marTop w:val="0"/>
      <w:marBottom w:val="0"/>
      <w:divBdr>
        <w:top w:val="none" w:sz="0" w:space="0" w:color="auto"/>
        <w:left w:val="none" w:sz="0" w:space="0" w:color="auto"/>
        <w:bottom w:val="none" w:sz="0" w:space="0" w:color="auto"/>
        <w:right w:val="none" w:sz="0" w:space="0" w:color="auto"/>
      </w:divBdr>
    </w:div>
    <w:div w:id="1028335623">
      <w:bodyDiv w:val="1"/>
      <w:marLeft w:val="0"/>
      <w:marRight w:val="0"/>
      <w:marTop w:val="0"/>
      <w:marBottom w:val="0"/>
      <w:divBdr>
        <w:top w:val="none" w:sz="0" w:space="0" w:color="auto"/>
        <w:left w:val="none" w:sz="0" w:space="0" w:color="auto"/>
        <w:bottom w:val="none" w:sz="0" w:space="0" w:color="auto"/>
        <w:right w:val="none" w:sz="0" w:space="0" w:color="auto"/>
      </w:divBdr>
    </w:div>
    <w:div w:id="1035421787">
      <w:bodyDiv w:val="1"/>
      <w:marLeft w:val="0"/>
      <w:marRight w:val="0"/>
      <w:marTop w:val="0"/>
      <w:marBottom w:val="0"/>
      <w:divBdr>
        <w:top w:val="none" w:sz="0" w:space="0" w:color="auto"/>
        <w:left w:val="none" w:sz="0" w:space="0" w:color="auto"/>
        <w:bottom w:val="none" w:sz="0" w:space="0" w:color="auto"/>
        <w:right w:val="none" w:sz="0" w:space="0" w:color="auto"/>
      </w:divBdr>
    </w:div>
    <w:div w:id="1036853926">
      <w:bodyDiv w:val="1"/>
      <w:marLeft w:val="0"/>
      <w:marRight w:val="0"/>
      <w:marTop w:val="0"/>
      <w:marBottom w:val="0"/>
      <w:divBdr>
        <w:top w:val="none" w:sz="0" w:space="0" w:color="auto"/>
        <w:left w:val="none" w:sz="0" w:space="0" w:color="auto"/>
        <w:bottom w:val="none" w:sz="0" w:space="0" w:color="auto"/>
        <w:right w:val="none" w:sz="0" w:space="0" w:color="auto"/>
      </w:divBdr>
    </w:div>
    <w:div w:id="1037782098">
      <w:bodyDiv w:val="1"/>
      <w:marLeft w:val="0"/>
      <w:marRight w:val="0"/>
      <w:marTop w:val="0"/>
      <w:marBottom w:val="0"/>
      <w:divBdr>
        <w:top w:val="none" w:sz="0" w:space="0" w:color="auto"/>
        <w:left w:val="none" w:sz="0" w:space="0" w:color="auto"/>
        <w:bottom w:val="none" w:sz="0" w:space="0" w:color="auto"/>
        <w:right w:val="none" w:sz="0" w:space="0" w:color="auto"/>
      </w:divBdr>
    </w:div>
    <w:div w:id="1040009233">
      <w:bodyDiv w:val="1"/>
      <w:marLeft w:val="0"/>
      <w:marRight w:val="0"/>
      <w:marTop w:val="0"/>
      <w:marBottom w:val="0"/>
      <w:divBdr>
        <w:top w:val="none" w:sz="0" w:space="0" w:color="auto"/>
        <w:left w:val="none" w:sz="0" w:space="0" w:color="auto"/>
        <w:bottom w:val="none" w:sz="0" w:space="0" w:color="auto"/>
        <w:right w:val="none" w:sz="0" w:space="0" w:color="auto"/>
      </w:divBdr>
    </w:div>
    <w:div w:id="1042442721">
      <w:bodyDiv w:val="1"/>
      <w:marLeft w:val="0"/>
      <w:marRight w:val="0"/>
      <w:marTop w:val="0"/>
      <w:marBottom w:val="0"/>
      <w:divBdr>
        <w:top w:val="none" w:sz="0" w:space="0" w:color="auto"/>
        <w:left w:val="none" w:sz="0" w:space="0" w:color="auto"/>
        <w:bottom w:val="none" w:sz="0" w:space="0" w:color="auto"/>
        <w:right w:val="none" w:sz="0" w:space="0" w:color="auto"/>
      </w:divBdr>
    </w:div>
    <w:div w:id="1047097759">
      <w:bodyDiv w:val="1"/>
      <w:marLeft w:val="0"/>
      <w:marRight w:val="0"/>
      <w:marTop w:val="0"/>
      <w:marBottom w:val="0"/>
      <w:divBdr>
        <w:top w:val="none" w:sz="0" w:space="0" w:color="auto"/>
        <w:left w:val="none" w:sz="0" w:space="0" w:color="auto"/>
        <w:bottom w:val="none" w:sz="0" w:space="0" w:color="auto"/>
        <w:right w:val="none" w:sz="0" w:space="0" w:color="auto"/>
      </w:divBdr>
    </w:div>
    <w:div w:id="1047878406">
      <w:bodyDiv w:val="1"/>
      <w:marLeft w:val="0"/>
      <w:marRight w:val="0"/>
      <w:marTop w:val="0"/>
      <w:marBottom w:val="0"/>
      <w:divBdr>
        <w:top w:val="none" w:sz="0" w:space="0" w:color="auto"/>
        <w:left w:val="none" w:sz="0" w:space="0" w:color="auto"/>
        <w:bottom w:val="none" w:sz="0" w:space="0" w:color="auto"/>
        <w:right w:val="none" w:sz="0" w:space="0" w:color="auto"/>
      </w:divBdr>
    </w:div>
    <w:div w:id="1052117545">
      <w:bodyDiv w:val="1"/>
      <w:marLeft w:val="0"/>
      <w:marRight w:val="0"/>
      <w:marTop w:val="0"/>
      <w:marBottom w:val="0"/>
      <w:divBdr>
        <w:top w:val="none" w:sz="0" w:space="0" w:color="auto"/>
        <w:left w:val="none" w:sz="0" w:space="0" w:color="auto"/>
        <w:bottom w:val="none" w:sz="0" w:space="0" w:color="auto"/>
        <w:right w:val="none" w:sz="0" w:space="0" w:color="auto"/>
      </w:divBdr>
    </w:div>
    <w:div w:id="1052535826">
      <w:bodyDiv w:val="1"/>
      <w:marLeft w:val="0"/>
      <w:marRight w:val="0"/>
      <w:marTop w:val="0"/>
      <w:marBottom w:val="0"/>
      <w:divBdr>
        <w:top w:val="none" w:sz="0" w:space="0" w:color="auto"/>
        <w:left w:val="none" w:sz="0" w:space="0" w:color="auto"/>
        <w:bottom w:val="none" w:sz="0" w:space="0" w:color="auto"/>
        <w:right w:val="none" w:sz="0" w:space="0" w:color="auto"/>
      </w:divBdr>
    </w:div>
    <w:div w:id="1056971160">
      <w:bodyDiv w:val="1"/>
      <w:marLeft w:val="0"/>
      <w:marRight w:val="0"/>
      <w:marTop w:val="0"/>
      <w:marBottom w:val="0"/>
      <w:divBdr>
        <w:top w:val="none" w:sz="0" w:space="0" w:color="auto"/>
        <w:left w:val="none" w:sz="0" w:space="0" w:color="auto"/>
        <w:bottom w:val="none" w:sz="0" w:space="0" w:color="auto"/>
        <w:right w:val="none" w:sz="0" w:space="0" w:color="auto"/>
      </w:divBdr>
    </w:div>
    <w:div w:id="1063793332">
      <w:bodyDiv w:val="1"/>
      <w:marLeft w:val="0"/>
      <w:marRight w:val="0"/>
      <w:marTop w:val="0"/>
      <w:marBottom w:val="0"/>
      <w:divBdr>
        <w:top w:val="none" w:sz="0" w:space="0" w:color="auto"/>
        <w:left w:val="none" w:sz="0" w:space="0" w:color="auto"/>
        <w:bottom w:val="none" w:sz="0" w:space="0" w:color="auto"/>
        <w:right w:val="none" w:sz="0" w:space="0" w:color="auto"/>
      </w:divBdr>
    </w:div>
    <w:div w:id="1072122470">
      <w:bodyDiv w:val="1"/>
      <w:marLeft w:val="0"/>
      <w:marRight w:val="0"/>
      <w:marTop w:val="0"/>
      <w:marBottom w:val="0"/>
      <w:divBdr>
        <w:top w:val="none" w:sz="0" w:space="0" w:color="auto"/>
        <w:left w:val="none" w:sz="0" w:space="0" w:color="auto"/>
        <w:bottom w:val="none" w:sz="0" w:space="0" w:color="auto"/>
        <w:right w:val="none" w:sz="0" w:space="0" w:color="auto"/>
      </w:divBdr>
    </w:div>
    <w:div w:id="1075207126">
      <w:bodyDiv w:val="1"/>
      <w:marLeft w:val="0"/>
      <w:marRight w:val="0"/>
      <w:marTop w:val="0"/>
      <w:marBottom w:val="0"/>
      <w:divBdr>
        <w:top w:val="none" w:sz="0" w:space="0" w:color="auto"/>
        <w:left w:val="none" w:sz="0" w:space="0" w:color="auto"/>
        <w:bottom w:val="none" w:sz="0" w:space="0" w:color="auto"/>
        <w:right w:val="none" w:sz="0" w:space="0" w:color="auto"/>
      </w:divBdr>
    </w:div>
    <w:div w:id="1076896042">
      <w:bodyDiv w:val="1"/>
      <w:marLeft w:val="0"/>
      <w:marRight w:val="0"/>
      <w:marTop w:val="0"/>
      <w:marBottom w:val="0"/>
      <w:divBdr>
        <w:top w:val="none" w:sz="0" w:space="0" w:color="auto"/>
        <w:left w:val="none" w:sz="0" w:space="0" w:color="auto"/>
        <w:bottom w:val="none" w:sz="0" w:space="0" w:color="auto"/>
        <w:right w:val="none" w:sz="0" w:space="0" w:color="auto"/>
      </w:divBdr>
    </w:div>
    <w:div w:id="1079601014">
      <w:bodyDiv w:val="1"/>
      <w:marLeft w:val="0"/>
      <w:marRight w:val="0"/>
      <w:marTop w:val="0"/>
      <w:marBottom w:val="0"/>
      <w:divBdr>
        <w:top w:val="none" w:sz="0" w:space="0" w:color="auto"/>
        <w:left w:val="none" w:sz="0" w:space="0" w:color="auto"/>
        <w:bottom w:val="none" w:sz="0" w:space="0" w:color="auto"/>
        <w:right w:val="none" w:sz="0" w:space="0" w:color="auto"/>
      </w:divBdr>
    </w:div>
    <w:div w:id="1080980983">
      <w:bodyDiv w:val="1"/>
      <w:marLeft w:val="0"/>
      <w:marRight w:val="0"/>
      <w:marTop w:val="0"/>
      <w:marBottom w:val="0"/>
      <w:divBdr>
        <w:top w:val="none" w:sz="0" w:space="0" w:color="auto"/>
        <w:left w:val="none" w:sz="0" w:space="0" w:color="auto"/>
        <w:bottom w:val="none" w:sz="0" w:space="0" w:color="auto"/>
        <w:right w:val="none" w:sz="0" w:space="0" w:color="auto"/>
      </w:divBdr>
    </w:div>
    <w:div w:id="1084910373">
      <w:bodyDiv w:val="1"/>
      <w:marLeft w:val="0"/>
      <w:marRight w:val="0"/>
      <w:marTop w:val="0"/>
      <w:marBottom w:val="0"/>
      <w:divBdr>
        <w:top w:val="none" w:sz="0" w:space="0" w:color="auto"/>
        <w:left w:val="none" w:sz="0" w:space="0" w:color="auto"/>
        <w:bottom w:val="none" w:sz="0" w:space="0" w:color="auto"/>
        <w:right w:val="none" w:sz="0" w:space="0" w:color="auto"/>
      </w:divBdr>
    </w:div>
    <w:div w:id="1084914270">
      <w:bodyDiv w:val="1"/>
      <w:marLeft w:val="0"/>
      <w:marRight w:val="0"/>
      <w:marTop w:val="0"/>
      <w:marBottom w:val="0"/>
      <w:divBdr>
        <w:top w:val="none" w:sz="0" w:space="0" w:color="auto"/>
        <w:left w:val="none" w:sz="0" w:space="0" w:color="auto"/>
        <w:bottom w:val="none" w:sz="0" w:space="0" w:color="auto"/>
        <w:right w:val="none" w:sz="0" w:space="0" w:color="auto"/>
      </w:divBdr>
    </w:div>
    <w:div w:id="1087966940">
      <w:bodyDiv w:val="1"/>
      <w:marLeft w:val="0"/>
      <w:marRight w:val="0"/>
      <w:marTop w:val="0"/>
      <w:marBottom w:val="0"/>
      <w:divBdr>
        <w:top w:val="none" w:sz="0" w:space="0" w:color="auto"/>
        <w:left w:val="none" w:sz="0" w:space="0" w:color="auto"/>
        <w:bottom w:val="none" w:sz="0" w:space="0" w:color="auto"/>
        <w:right w:val="none" w:sz="0" w:space="0" w:color="auto"/>
      </w:divBdr>
    </w:div>
    <w:div w:id="1095176605">
      <w:bodyDiv w:val="1"/>
      <w:marLeft w:val="0"/>
      <w:marRight w:val="0"/>
      <w:marTop w:val="0"/>
      <w:marBottom w:val="0"/>
      <w:divBdr>
        <w:top w:val="none" w:sz="0" w:space="0" w:color="auto"/>
        <w:left w:val="none" w:sz="0" w:space="0" w:color="auto"/>
        <w:bottom w:val="none" w:sz="0" w:space="0" w:color="auto"/>
        <w:right w:val="none" w:sz="0" w:space="0" w:color="auto"/>
      </w:divBdr>
    </w:div>
    <w:div w:id="1097284950">
      <w:bodyDiv w:val="1"/>
      <w:marLeft w:val="0"/>
      <w:marRight w:val="0"/>
      <w:marTop w:val="0"/>
      <w:marBottom w:val="0"/>
      <w:divBdr>
        <w:top w:val="none" w:sz="0" w:space="0" w:color="auto"/>
        <w:left w:val="none" w:sz="0" w:space="0" w:color="auto"/>
        <w:bottom w:val="none" w:sz="0" w:space="0" w:color="auto"/>
        <w:right w:val="none" w:sz="0" w:space="0" w:color="auto"/>
      </w:divBdr>
    </w:div>
    <w:div w:id="1106775652">
      <w:bodyDiv w:val="1"/>
      <w:marLeft w:val="0"/>
      <w:marRight w:val="0"/>
      <w:marTop w:val="0"/>
      <w:marBottom w:val="0"/>
      <w:divBdr>
        <w:top w:val="none" w:sz="0" w:space="0" w:color="auto"/>
        <w:left w:val="none" w:sz="0" w:space="0" w:color="auto"/>
        <w:bottom w:val="none" w:sz="0" w:space="0" w:color="auto"/>
        <w:right w:val="none" w:sz="0" w:space="0" w:color="auto"/>
      </w:divBdr>
    </w:div>
    <w:div w:id="1110854337">
      <w:bodyDiv w:val="1"/>
      <w:marLeft w:val="0"/>
      <w:marRight w:val="0"/>
      <w:marTop w:val="0"/>
      <w:marBottom w:val="0"/>
      <w:divBdr>
        <w:top w:val="none" w:sz="0" w:space="0" w:color="auto"/>
        <w:left w:val="none" w:sz="0" w:space="0" w:color="auto"/>
        <w:bottom w:val="none" w:sz="0" w:space="0" w:color="auto"/>
        <w:right w:val="none" w:sz="0" w:space="0" w:color="auto"/>
      </w:divBdr>
    </w:div>
    <w:div w:id="1111702379">
      <w:bodyDiv w:val="1"/>
      <w:marLeft w:val="0"/>
      <w:marRight w:val="0"/>
      <w:marTop w:val="0"/>
      <w:marBottom w:val="0"/>
      <w:divBdr>
        <w:top w:val="none" w:sz="0" w:space="0" w:color="auto"/>
        <w:left w:val="none" w:sz="0" w:space="0" w:color="auto"/>
        <w:bottom w:val="none" w:sz="0" w:space="0" w:color="auto"/>
        <w:right w:val="none" w:sz="0" w:space="0" w:color="auto"/>
      </w:divBdr>
    </w:div>
    <w:div w:id="1116413607">
      <w:bodyDiv w:val="1"/>
      <w:marLeft w:val="0"/>
      <w:marRight w:val="0"/>
      <w:marTop w:val="0"/>
      <w:marBottom w:val="0"/>
      <w:divBdr>
        <w:top w:val="none" w:sz="0" w:space="0" w:color="auto"/>
        <w:left w:val="none" w:sz="0" w:space="0" w:color="auto"/>
        <w:bottom w:val="none" w:sz="0" w:space="0" w:color="auto"/>
        <w:right w:val="none" w:sz="0" w:space="0" w:color="auto"/>
      </w:divBdr>
    </w:div>
    <w:div w:id="1117798182">
      <w:bodyDiv w:val="1"/>
      <w:marLeft w:val="0"/>
      <w:marRight w:val="0"/>
      <w:marTop w:val="0"/>
      <w:marBottom w:val="0"/>
      <w:divBdr>
        <w:top w:val="none" w:sz="0" w:space="0" w:color="auto"/>
        <w:left w:val="none" w:sz="0" w:space="0" w:color="auto"/>
        <w:bottom w:val="none" w:sz="0" w:space="0" w:color="auto"/>
        <w:right w:val="none" w:sz="0" w:space="0" w:color="auto"/>
      </w:divBdr>
    </w:div>
    <w:div w:id="1125613074">
      <w:bodyDiv w:val="1"/>
      <w:marLeft w:val="0"/>
      <w:marRight w:val="0"/>
      <w:marTop w:val="0"/>
      <w:marBottom w:val="0"/>
      <w:divBdr>
        <w:top w:val="none" w:sz="0" w:space="0" w:color="auto"/>
        <w:left w:val="none" w:sz="0" w:space="0" w:color="auto"/>
        <w:bottom w:val="none" w:sz="0" w:space="0" w:color="auto"/>
        <w:right w:val="none" w:sz="0" w:space="0" w:color="auto"/>
      </w:divBdr>
    </w:div>
    <w:div w:id="1134566540">
      <w:bodyDiv w:val="1"/>
      <w:marLeft w:val="0"/>
      <w:marRight w:val="0"/>
      <w:marTop w:val="0"/>
      <w:marBottom w:val="0"/>
      <w:divBdr>
        <w:top w:val="none" w:sz="0" w:space="0" w:color="auto"/>
        <w:left w:val="none" w:sz="0" w:space="0" w:color="auto"/>
        <w:bottom w:val="none" w:sz="0" w:space="0" w:color="auto"/>
        <w:right w:val="none" w:sz="0" w:space="0" w:color="auto"/>
      </w:divBdr>
    </w:div>
    <w:div w:id="1137911236">
      <w:bodyDiv w:val="1"/>
      <w:marLeft w:val="0"/>
      <w:marRight w:val="0"/>
      <w:marTop w:val="0"/>
      <w:marBottom w:val="0"/>
      <w:divBdr>
        <w:top w:val="none" w:sz="0" w:space="0" w:color="auto"/>
        <w:left w:val="none" w:sz="0" w:space="0" w:color="auto"/>
        <w:bottom w:val="none" w:sz="0" w:space="0" w:color="auto"/>
        <w:right w:val="none" w:sz="0" w:space="0" w:color="auto"/>
      </w:divBdr>
    </w:div>
    <w:div w:id="1138574365">
      <w:bodyDiv w:val="1"/>
      <w:marLeft w:val="0"/>
      <w:marRight w:val="0"/>
      <w:marTop w:val="0"/>
      <w:marBottom w:val="0"/>
      <w:divBdr>
        <w:top w:val="none" w:sz="0" w:space="0" w:color="auto"/>
        <w:left w:val="none" w:sz="0" w:space="0" w:color="auto"/>
        <w:bottom w:val="none" w:sz="0" w:space="0" w:color="auto"/>
        <w:right w:val="none" w:sz="0" w:space="0" w:color="auto"/>
      </w:divBdr>
    </w:div>
    <w:div w:id="1140266495">
      <w:bodyDiv w:val="1"/>
      <w:marLeft w:val="0"/>
      <w:marRight w:val="0"/>
      <w:marTop w:val="0"/>
      <w:marBottom w:val="0"/>
      <w:divBdr>
        <w:top w:val="none" w:sz="0" w:space="0" w:color="auto"/>
        <w:left w:val="none" w:sz="0" w:space="0" w:color="auto"/>
        <w:bottom w:val="none" w:sz="0" w:space="0" w:color="auto"/>
        <w:right w:val="none" w:sz="0" w:space="0" w:color="auto"/>
      </w:divBdr>
    </w:div>
    <w:div w:id="1142309589">
      <w:bodyDiv w:val="1"/>
      <w:marLeft w:val="0"/>
      <w:marRight w:val="0"/>
      <w:marTop w:val="0"/>
      <w:marBottom w:val="0"/>
      <w:divBdr>
        <w:top w:val="none" w:sz="0" w:space="0" w:color="auto"/>
        <w:left w:val="none" w:sz="0" w:space="0" w:color="auto"/>
        <w:bottom w:val="none" w:sz="0" w:space="0" w:color="auto"/>
        <w:right w:val="none" w:sz="0" w:space="0" w:color="auto"/>
      </w:divBdr>
    </w:div>
    <w:div w:id="1143930968">
      <w:bodyDiv w:val="1"/>
      <w:marLeft w:val="0"/>
      <w:marRight w:val="0"/>
      <w:marTop w:val="0"/>
      <w:marBottom w:val="0"/>
      <w:divBdr>
        <w:top w:val="none" w:sz="0" w:space="0" w:color="auto"/>
        <w:left w:val="none" w:sz="0" w:space="0" w:color="auto"/>
        <w:bottom w:val="none" w:sz="0" w:space="0" w:color="auto"/>
        <w:right w:val="none" w:sz="0" w:space="0" w:color="auto"/>
      </w:divBdr>
    </w:div>
    <w:div w:id="1149637109">
      <w:bodyDiv w:val="1"/>
      <w:marLeft w:val="0"/>
      <w:marRight w:val="0"/>
      <w:marTop w:val="0"/>
      <w:marBottom w:val="0"/>
      <w:divBdr>
        <w:top w:val="none" w:sz="0" w:space="0" w:color="auto"/>
        <w:left w:val="none" w:sz="0" w:space="0" w:color="auto"/>
        <w:bottom w:val="none" w:sz="0" w:space="0" w:color="auto"/>
        <w:right w:val="none" w:sz="0" w:space="0" w:color="auto"/>
      </w:divBdr>
    </w:div>
    <w:div w:id="1157915926">
      <w:bodyDiv w:val="1"/>
      <w:marLeft w:val="0"/>
      <w:marRight w:val="0"/>
      <w:marTop w:val="0"/>
      <w:marBottom w:val="0"/>
      <w:divBdr>
        <w:top w:val="none" w:sz="0" w:space="0" w:color="auto"/>
        <w:left w:val="none" w:sz="0" w:space="0" w:color="auto"/>
        <w:bottom w:val="none" w:sz="0" w:space="0" w:color="auto"/>
        <w:right w:val="none" w:sz="0" w:space="0" w:color="auto"/>
      </w:divBdr>
    </w:div>
    <w:div w:id="1161889319">
      <w:bodyDiv w:val="1"/>
      <w:marLeft w:val="0"/>
      <w:marRight w:val="0"/>
      <w:marTop w:val="0"/>
      <w:marBottom w:val="0"/>
      <w:divBdr>
        <w:top w:val="none" w:sz="0" w:space="0" w:color="auto"/>
        <w:left w:val="none" w:sz="0" w:space="0" w:color="auto"/>
        <w:bottom w:val="none" w:sz="0" w:space="0" w:color="auto"/>
        <w:right w:val="none" w:sz="0" w:space="0" w:color="auto"/>
      </w:divBdr>
    </w:div>
    <w:div w:id="1168713958">
      <w:bodyDiv w:val="1"/>
      <w:marLeft w:val="0"/>
      <w:marRight w:val="0"/>
      <w:marTop w:val="0"/>
      <w:marBottom w:val="0"/>
      <w:divBdr>
        <w:top w:val="none" w:sz="0" w:space="0" w:color="auto"/>
        <w:left w:val="none" w:sz="0" w:space="0" w:color="auto"/>
        <w:bottom w:val="none" w:sz="0" w:space="0" w:color="auto"/>
        <w:right w:val="none" w:sz="0" w:space="0" w:color="auto"/>
      </w:divBdr>
    </w:div>
    <w:div w:id="1172181337">
      <w:bodyDiv w:val="1"/>
      <w:marLeft w:val="0"/>
      <w:marRight w:val="0"/>
      <w:marTop w:val="0"/>
      <w:marBottom w:val="0"/>
      <w:divBdr>
        <w:top w:val="none" w:sz="0" w:space="0" w:color="auto"/>
        <w:left w:val="none" w:sz="0" w:space="0" w:color="auto"/>
        <w:bottom w:val="none" w:sz="0" w:space="0" w:color="auto"/>
        <w:right w:val="none" w:sz="0" w:space="0" w:color="auto"/>
      </w:divBdr>
    </w:div>
    <w:div w:id="1176195011">
      <w:bodyDiv w:val="1"/>
      <w:marLeft w:val="0"/>
      <w:marRight w:val="0"/>
      <w:marTop w:val="0"/>
      <w:marBottom w:val="0"/>
      <w:divBdr>
        <w:top w:val="none" w:sz="0" w:space="0" w:color="auto"/>
        <w:left w:val="none" w:sz="0" w:space="0" w:color="auto"/>
        <w:bottom w:val="none" w:sz="0" w:space="0" w:color="auto"/>
        <w:right w:val="none" w:sz="0" w:space="0" w:color="auto"/>
      </w:divBdr>
    </w:div>
    <w:div w:id="1178428403">
      <w:bodyDiv w:val="1"/>
      <w:marLeft w:val="0"/>
      <w:marRight w:val="0"/>
      <w:marTop w:val="0"/>
      <w:marBottom w:val="0"/>
      <w:divBdr>
        <w:top w:val="none" w:sz="0" w:space="0" w:color="auto"/>
        <w:left w:val="none" w:sz="0" w:space="0" w:color="auto"/>
        <w:bottom w:val="none" w:sz="0" w:space="0" w:color="auto"/>
        <w:right w:val="none" w:sz="0" w:space="0" w:color="auto"/>
      </w:divBdr>
    </w:div>
    <w:div w:id="1194999439">
      <w:bodyDiv w:val="1"/>
      <w:marLeft w:val="0"/>
      <w:marRight w:val="0"/>
      <w:marTop w:val="0"/>
      <w:marBottom w:val="0"/>
      <w:divBdr>
        <w:top w:val="none" w:sz="0" w:space="0" w:color="auto"/>
        <w:left w:val="none" w:sz="0" w:space="0" w:color="auto"/>
        <w:bottom w:val="none" w:sz="0" w:space="0" w:color="auto"/>
        <w:right w:val="none" w:sz="0" w:space="0" w:color="auto"/>
      </w:divBdr>
    </w:div>
    <w:div w:id="1199003846">
      <w:bodyDiv w:val="1"/>
      <w:marLeft w:val="0"/>
      <w:marRight w:val="0"/>
      <w:marTop w:val="0"/>
      <w:marBottom w:val="0"/>
      <w:divBdr>
        <w:top w:val="none" w:sz="0" w:space="0" w:color="auto"/>
        <w:left w:val="none" w:sz="0" w:space="0" w:color="auto"/>
        <w:bottom w:val="none" w:sz="0" w:space="0" w:color="auto"/>
        <w:right w:val="none" w:sz="0" w:space="0" w:color="auto"/>
      </w:divBdr>
    </w:div>
    <w:div w:id="1200120114">
      <w:bodyDiv w:val="1"/>
      <w:marLeft w:val="0"/>
      <w:marRight w:val="0"/>
      <w:marTop w:val="0"/>
      <w:marBottom w:val="0"/>
      <w:divBdr>
        <w:top w:val="none" w:sz="0" w:space="0" w:color="auto"/>
        <w:left w:val="none" w:sz="0" w:space="0" w:color="auto"/>
        <w:bottom w:val="none" w:sz="0" w:space="0" w:color="auto"/>
        <w:right w:val="none" w:sz="0" w:space="0" w:color="auto"/>
      </w:divBdr>
      <w:divsChild>
        <w:div w:id="793326734">
          <w:marLeft w:val="0"/>
          <w:marRight w:val="0"/>
          <w:marTop w:val="0"/>
          <w:marBottom w:val="0"/>
          <w:divBdr>
            <w:top w:val="none" w:sz="0" w:space="0" w:color="auto"/>
            <w:left w:val="none" w:sz="0" w:space="0" w:color="auto"/>
            <w:bottom w:val="none" w:sz="0" w:space="0" w:color="auto"/>
            <w:right w:val="none" w:sz="0" w:space="0" w:color="auto"/>
          </w:divBdr>
          <w:divsChild>
            <w:div w:id="2122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091">
      <w:bodyDiv w:val="1"/>
      <w:marLeft w:val="0"/>
      <w:marRight w:val="0"/>
      <w:marTop w:val="0"/>
      <w:marBottom w:val="0"/>
      <w:divBdr>
        <w:top w:val="none" w:sz="0" w:space="0" w:color="auto"/>
        <w:left w:val="none" w:sz="0" w:space="0" w:color="auto"/>
        <w:bottom w:val="none" w:sz="0" w:space="0" w:color="auto"/>
        <w:right w:val="none" w:sz="0" w:space="0" w:color="auto"/>
      </w:divBdr>
    </w:div>
    <w:div w:id="1215892151">
      <w:bodyDiv w:val="1"/>
      <w:marLeft w:val="0"/>
      <w:marRight w:val="0"/>
      <w:marTop w:val="0"/>
      <w:marBottom w:val="0"/>
      <w:divBdr>
        <w:top w:val="none" w:sz="0" w:space="0" w:color="auto"/>
        <w:left w:val="none" w:sz="0" w:space="0" w:color="auto"/>
        <w:bottom w:val="none" w:sz="0" w:space="0" w:color="auto"/>
        <w:right w:val="none" w:sz="0" w:space="0" w:color="auto"/>
      </w:divBdr>
    </w:div>
    <w:div w:id="1218931146">
      <w:bodyDiv w:val="1"/>
      <w:marLeft w:val="0"/>
      <w:marRight w:val="0"/>
      <w:marTop w:val="0"/>
      <w:marBottom w:val="0"/>
      <w:divBdr>
        <w:top w:val="none" w:sz="0" w:space="0" w:color="auto"/>
        <w:left w:val="none" w:sz="0" w:space="0" w:color="auto"/>
        <w:bottom w:val="none" w:sz="0" w:space="0" w:color="auto"/>
        <w:right w:val="none" w:sz="0" w:space="0" w:color="auto"/>
      </w:divBdr>
    </w:div>
    <w:div w:id="1221206244">
      <w:bodyDiv w:val="1"/>
      <w:marLeft w:val="0"/>
      <w:marRight w:val="0"/>
      <w:marTop w:val="0"/>
      <w:marBottom w:val="0"/>
      <w:divBdr>
        <w:top w:val="none" w:sz="0" w:space="0" w:color="auto"/>
        <w:left w:val="none" w:sz="0" w:space="0" w:color="auto"/>
        <w:bottom w:val="none" w:sz="0" w:space="0" w:color="auto"/>
        <w:right w:val="none" w:sz="0" w:space="0" w:color="auto"/>
      </w:divBdr>
    </w:div>
    <w:div w:id="1222791326">
      <w:bodyDiv w:val="1"/>
      <w:marLeft w:val="0"/>
      <w:marRight w:val="0"/>
      <w:marTop w:val="0"/>
      <w:marBottom w:val="0"/>
      <w:divBdr>
        <w:top w:val="none" w:sz="0" w:space="0" w:color="auto"/>
        <w:left w:val="none" w:sz="0" w:space="0" w:color="auto"/>
        <w:bottom w:val="none" w:sz="0" w:space="0" w:color="auto"/>
        <w:right w:val="none" w:sz="0" w:space="0" w:color="auto"/>
      </w:divBdr>
    </w:div>
    <w:div w:id="1224104326">
      <w:bodyDiv w:val="1"/>
      <w:marLeft w:val="0"/>
      <w:marRight w:val="0"/>
      <w:marTop w:val="0"/>
      <w:marBottom w:val="0"/>
      <w:divBdr>
        <w:top w:val="none" w:sz="0" w:space="0" w:color="auto"/>
        <w:left w:val="none" w:sz="0" w:space="0" w:color="auto"/>
        <w:bottom w:val="none" w:sz="0" w:space="0" w:color="auto"/>
        <w:right w:val="none" w:sz="0" w:space="0" w:color="auto"/>
      </w:divBdr>
    </w:div>
    <w:div w:id="1225413152">
      <w:bodyDiv w:val="1"/>
      <w:marLeft w:val="0"/>
      <w:marRight w:val="0"/>
      <w:marTop w:val="0"/>
      <w:marBottom w:val="0"/>
      <w:divBdr>
        <w:top w:val="none" w:sz="0" w:space="0" w:color="auto"/>
        <w:left w:val="none" w:sz="0" w:space="0" w:color="auto"/>
        <w:bottom w:val="none" w:sz="0" w:space="0" w:color="auto"/>
        <w:right w:val="none" w:sz="0" w:space="0" w:color="auto"/>
      </w:divBdr>
    </w:div>
    <w:div w:id="1227717755">
      <w:bodyDiv w:val="1"/>
      <w:marLeft w:val="0"/>
      <w:marRight w:val="0"/>
      <w:marTop w:val="0"/>
      <w:marBottom w:val="0"/>
      <w:divBdr>
        <w:top w:val="none" w:sz="0" w:space="0" w:color="auto"/>
        <w:left w:val="none" w:sz="0" w:space="0" w:color="auto"/>
        <w:bottom w:val="none" w:sz="0" w:space="0" w:color="auto"/>
        <w:right w:val="none" w:sz="0" w:space="0" w:color="auto"/>
      </w:divBdr>
    </w:div>
    <w:div w:id="1228422472">
      <w:bodyDiv w:val="1"/>
      <w:marLeft w:val="0"/>
      <w:marRight w:val="0"/>
      <w:marTop w:val="0"/>
      <w:marBottom w:val="0"/>
      <w:divBdr>
        <w:top w:val="none" w:sz="0" w:space="0" w:color="auto"/>
        <w:left w:val="none" w:sz="0" w:space="0" w:color="auto"/>
        <w:bottom w:val="none" w:sz="0" w:space="0" w:color="auto"/>
        <w:right w:val="none" w:sz="0" w:space="0" w:color="auto"/>
      </w:divBdr>
    </w:div>
    <w:div w:id="1229608977">
      <w:bodyDiv w:val="1"/>
      <w:marLeft w:val="0"/>
      <w:marRight w:val="0"/>
      <w:marTop w:val="0"/>
      <w:marBottom w:val="0"/>
      <w:divBdr>
        <w:top w:val="none" w:sz="0" w:space="0" w:color="auto"/>
        <w:left w:val="none" w:sz="0" w:space="0" w:color="auto"/>
        <w:bottom w:val="none" w:sz="0" w:space="0" w:color="auto"/>
        <w:right w:val="none" w:sz="0" w:space="0" w:color="auto"/>
      </w:divBdr>
    </w:div>
    <w:div w:id="1233345444">
      <w:bodyDiv w:val="1"/>
      <w:marLeft w:val="0"/>
      <w:marRight w:val="0"/>
      <w:marTop w:val="0"/>
      <w:marBottom w:val="0"/>
      <w:divBdr>
        <w:top w:val="none" w:sz="0" w:space="0" w:color="auto"/>
        <w:left w:val="none" w:sz="0" w:space="0" w:color="auto"/>
        <w:bottom w:val="none" w:sz="0" w:space="0" w:color="auto"/>
        <w:right w:val="none" w:sz="0" w:space="0" w:color="auto"/>
      </w:divBdr>
    </w:div>
    <w:div w:id="1235622200">
      <w:bodyDiv w:val="1"/>
      <w:marLeft w:val="0"/>
      <w:marRight w:val="0"/>
      <w:marTop w:val="0"/>
      <w:marBottom w:val="0"/>
      <w:divBdr>
        <w:top w:val="none" w:sz="0" w:space="0" w:color="auto"/>
        <w:left w:val="none" w:sz="0" w:space="0" w:color="auto"/>
        <w:bottom w:val="none" w:sz="0" w:space="0" w:color="auto"/>
        <w:right w:val="none" w:sz="0" w:space="0" w:color="auto"/>
      </w:divBdr>
    </w:div>
    <w:div w:id="1235700889">
      <w:bodyDiv w:val="1"/>
      <w:marLeft w:val="0"/>
      <w:marRight w:val="0"/>
      <w:marTop w:val="0"/>
      <w:marBottom w:val="0"/>
      <w:divBdr>
        <w:top w:val="none" w:sz="0" w:space="0" w:color="auto"/>
        <w:left w:val="none" w:sz="0" w:space="0" w:color="auto"/>
        <w:bottom w:val="none" w:sz="0" w:space="0" w:color="auto"/>
        <w:right w:val="none" w:sz="0" w:space="0" w:color="auto"/>
      </w:divBdr>
    </w:div>
    <w:div w:id="1245917341">
      <w:bodyDiv w:val="1"/>
      <w:marLeft w:val="0"/>
      <w:marRight w:val="0"/>
      <w:marTop w:val="0"/>
      <w:marBottom w:val="0"/>
      <w:divBdr>
        <w:top w:val="none" w:sz="0" w:space="0" w:color="auto"/>
        <w:left w:val="none" w:sz="0" w:space="0" w:color="auto"/>
        <w:bottom w:val="none" w:sz="0" w:space="0" w:color="auto"/>
        <w:right w:val="none" w:sz="0" w:space="0" w:color="auto"/>
      </w:divBdr>
    </w:div>
    <w:div w:id="1250967008">
      <w:bodyDiv w:val="1"/>
      <w:marLeft w:val="0"/>
      <w:marRight w:val="0"/>
      <w:marTop w:val="0"/>
      <w:marBottom w:val="0"/>
      <w:divBdr>
        <w:top w:val="none" w:sz="0" w:space="0" w:color="auto"/>
        <w:left w:val="none" w:sz="0" w:space="0" w:color="auto"/>
        <w:bottom w:val="none" w:sz="0" w:space="0" w:color="auto"/>
        <w:right w:val="none" w:sz="0" w:space="0" w:color="auto"/>
      </w:divBdr>
    </w:div>
    <w:div w:id="1257593379">
      <w:bodyDiv w:val="1"/>
      <w:marLeft w:val="0"/>
      <w:marRight w:val="0"/>
      <w:marTop w:val="0"/>
      <w:marBottom w:val="0"/>
      <w:divBdr>
        <w:top w:val="none" w:sz="0" w:space="0" w:color="auto"/>
        <w:left w:val="none" w:sz="0" w:space="0" w:color="auto"/>
        <w:bottom w:val="none" w:sz="0" w:space="0" w:color="auto"/>
        <w:right w:val="none" w:sz="0" w:space="0" w:color="auto"/>
      </w:divBdr>
    </w:div>
    <w:div w:id="1262370556">
      <w:bodyDiv w:val="1"/>
      <w:marLeft w:val="0"/>
      <w:marRight w:val="0"/>
      <w:marTop w:val="0"/>
      <w:marBottom w:val="0"/>
      <w:divBdr>
        <w:top w:val="none" w:sz="0" w:space="0" w:color="auto"/>
        <w:left w:val="none" w:sz="0" w:space="0" w:color="auto"/>
        <w:bottom w:val="none" w:sz="0" w:space="0" w:color="auto"/>
        <w:right w:val="none" w:sz="0" w:space="0" w:color="auto"/>
      </w:divBdr>
    </w:div>
    <w:div w:id="1262954722">
      <w:bodyDiv w:val="1"/>
      <w:marLeft w:val="0"/>
      <w:marRight w:val="0"/>
      <w:marTop w:val="0"/>
      <w:marBottom w:val="0"/>
      <w:divBdr>
        <w:top w:val="none" w:sz="0" w:space="0" w:color="auto"/>
        <w:left w:val="none" w:sz="0" w:space="0" w:color="auto"/>
        <w:bottom w:val="none" w:sz="0" w:space="0" w:color="auto"/>
        <w:right w:val="none" w:sz="0" w:space="0" w:color="auto"/>
      </w:divBdr>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
    <w:div w:id="1270702603">
      <w:bodyDiv w:val="1"/>
      <w:marLeft w:val="0"/>
      <w:marRight w:val="0"/>
      <w:marTop w:val="0"/>
      <w:marBottom w:val="0"/>
      <w:divBdr>
        <w:top w:val="none" w:sz="0" w:space="0" w:color="auto"/>
        <w:left w:val="none" w:sz="0" w:space="0" w:color="auto"/>
        <w:bottom w:val="none" w:sz="0" w:space="0" w:color="auto"/>
        <w:right w:val="none" w:sz="0" w:space="0" w:color="auto"/>
      </w:divBdr>
    </w:div>
    <w:div w:id="1275361597">
      <w:bodyDiv w:val="1"/>
      <w:marLeft w:val="0"/>
      <w:marRight w:val="0"/>
      <w:marTop w:val="0"/>
      <w:marBottom w:val="0"/>
      <w:divBdr>
        <w:top w:val="none" w:sz="0" w:space="0" w:color="auto"/>
        <w:left w:val="none" w:sz="0" w:space="0" w:color="auto"/>
        <w:bottom w:val="none" w:sz="0" w:space="0" w:color="auto"/>
        <w:right w:val="none" w:sz="0" w:space="0" w:color="auto"/>
      </w:divBdr>
    </w:div>
    <w:div w:id="1277564495">
      <w:bodyDiv w:val="1"/>
      <w:marLeft w:val="0"/>
      <w:marRight w:val="0"/>
      <w:marTop w:val="0"/>
      <w:marBottom w:val="0"/>
      <w:divBdr>
        <w:top w:val="none" w:sz="0" w:space="0" w:color="auto"/>
        <w:left w:val="none" w:sz="0" w:space="0" w:color="auto"/>
        <w:bottom w:val="none" w:sz="0" w:space="0" w:color="auto"/>
        <w:right w:val="none" w:sz="0" w:space="0" w:color="auto"/>
      </w:divBdr>
    </w:div>
    <w:div w:id="1280721638">
      <w:bodyDiv w:val="1"/>
      <w:marLeft w:val="0"/>
      <w:marRight w:val="0"/>
      <w:marTop w:val="0"/>
      <w:marBottom w:val="0"/>
      <w:divBdr>
        <w:top w:val="none" w:sz="0" w:space="0" w:color="auto"/>
        <w:left w:val="none" w:sz="0" w:space="0" w:color="auto"/>
        <w:bottom w:val="none" w:sz="0" w:space="0" w:color="auto"/>
        <w:right w:val="none" w:sz="0" w:space="0" w:color="auto"/>
      </w:divBdr>
    </w:div>
    <w:div w:id="1284851677">
      <w:bodyDiv w:val="1"/>
      <w:marLeft w:val="0"/>
      <w:marRight w:val="0"/>
      <w:marTop w:val="0"/>
      <w:marBottom w:val="0"/>
      <w:divBdr>
        <w:top w:val="none" w:sz="0" w:space="0" w:color="auto"/>
        <w:left w:val="none" w:sz="0" w:space="0" w:color="auto"/>
        <w:bottom w:val="none" w:sz="0" w:space="0" w:color="auto"/>
        <w:right w:val="none" w:sz="0" w:space="0" w:color="auto"/>
      </w:divBdr>
    </w:div>
    <w:div w:id="1285581238">
      <w:bodyDiv w:val="1"/>
      <w:marLeft w:val="0"/>
      <w:marRight w:val="0"/>
      <w:marTop w:val="0"/>
      <w:marBottom w:val="0"/>
      <w:divBdr>
        <w:top w:val="none" w:sz="0" w:space="0" w:color="auto"/>
        <w:left w:val="none" w:sz="0" w:space="0" w:color="auto"/>
        <w:bottom w:val="none" w:sz="0" w:space="0" w:color="auto"/>
        <w:right w:val="none" w:sz="0" w:space="0" w:color="auto"/>
      </w:divBdr>
      <w:divsChild>
        <w:div w:id="723068996">
          <w:marLeft w:val="0"/>
          <w:marRight w:val="0"/>
          <w:marTop w:val="0"/>
          <w:marBottom w:val="0"/>
          <w:divBdr>
            <w:top w:val="single" w:sz="2" w:space="0" w:color="D9D9E3"/>
            <w:left w:val="single" w:sz="2" w:space="0" w:color="D9D9E3"/>
            <w:bottom w:val="single" w:sz="2" w:space="0" w:color="D9D9E3"/>
            <w:right w:val="single" w:sz="2" w:space="0" w:color="D9D9E3"/>
          </w:divBdr>
          <w:divsChild>
            <w:div w:id="713577322">
              <w:marLeft w:val="0"/>
              <w:marRight w:val="0"/>
              <w:marTop w:val="0"/>
              <w:marBottom w:val="0"/>
              <w:divBdr>
                <w:top w:val="single" w:sz="2" w:space="0" w:color="D9D9E3"/>
                <w:left w:val="single" w:sz="2" w:space="0" w:color="D9D9E3"/>
                <w:bottom w:val="single" w:sz="2" w:space="0" w:color="D9D9E3"/>
                <w:right w:val="single" w:sz="2" w:space="0" w:color="D9D9E3"/>
              </w:divBdr>
              <w:divsChild>
                <w:div w:id="1568877112">
                  <w:marLeft w:val="0"/>
                  <w:marRight w:val="0"/>
                  <w:marTop w:val="0"/>
                  <w:marBottom w:val="0"/>
                  <w:divBdr>
                    <w:top w:val="single" w:sz="2" w:space="0" w:color="D9D9E3"/>
                    <w:left w:val="single" w:sz="2" w:space="0" w:color="D9D9E3"/>
                    <w:bottom w:val="single" w:sz="2" w:space="0" w:color="D9D9E3"/>
                    <w:right w:val="single" w:sz="2" w:space="0" w:color="D9D9E3"/>
                  </w:divBdr>
                  <w:divsChild>
                    <w:div w:id="2016807619">
                      <w:marLeft w:val="0"/>
                      <w:marRight w:val="0"/>
                      <w:marTop w:val="0"/>
                      <w:marBottom w:val="0"/>
                      <w:divBdr>
                        <w:top w:val="single" w:sz="2" w:space="0" w:color="D9D9E3"/>
                        <w:left w:val="single" w:sz="2" w:space="0" w:color="D9D9E3"/>
                        <w:bottom w:val="single" w:sz="2" w:space="0" w:color="D9D9E3"/>
                        <w:right w:val="single" w:sz="2" w:space="0" w:color="D9D9E3"/>
                      </w:divBdr>
                      <w:divsChild>
                        <w:div w:id="106972598">
                          <w:marLeft w:val="0"/>
                          <w:marRight w:val="0"/>
                          <w:marTop w:val="0"/>
                          <w:marBottom w:val="0"/>
                          <w:divBdr>
                            <w:top w:val="single" w:sz="2" w:space="0" w:color="auto"/>
                            <w:left w:val="single" w:sz="2" w:space="0" w:color="auto"/>
                            <w:bottom w:val="single" w:sz="6" w:space="0" w:color="auto"/>
                            <w:right w:val="single" w:sz="2" w:space="0" w:color="auto"/>
                          </w:divBdr>
                          <w:divsChild>
                            <w:div w:id="2000231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675379">
                                  <w:marLeft w:val="0"/>
                                  <w:marRight w:val="0"/>
                                  <w:marTop w:val="0"/>
                                  <w:marBottom w:val="0"/>
                                  <w:divBdr>
                                    <w:top w:val="single" w:sz="2" w:space="0" w:color="D9D9E3"/>
                                    <w:left w:val="single" w:sz="2" w:space="0" w:color="D9D9E3"/>
                                    <w:bottom w:val="single" w:sz="2" w:space="0" w:color="D9D9E3"/>
                                    <w:right w:val="single" w:sz="2" w:space="0" w:color="D9D9E3"/>
                                  </w:divBdr>
                                  <w:divsChild>
                                    <w:div w:id="225529109">
                                      <w:marLeft w:val="0"/>
                                      <w:marRight w:val="0"/>
                                      <w:marTop w:val="0"/>
                                      <w:marBottom w:val="0"/>
                                      <w:divBdr>
                                        <w:top w:val="single" w:sz="2" w:space="0" w:color="D9D9E3"/>
                                        <w:left w:val="single" w:sz="2" w:space="0" w:color="D9D9E3"/>
                                        <w:bottom w:val="single" w:sz="2" w:space="0" w:color="D9D9E3"/>
                                        <w:right w:val="single" w:sz="2" w:space="0" w:color="D9D9E3"/>
                                      </w:divBdr>
                                      <w:divsChild>
                                        <w:div w:id="1471946664">
                                          <w:marLeft w:val="0"/>
                                          <w:marRight w:val="0"/>
                                          <w:marTop w:val="0"/>
                                          <w:marBottom w:val="0"/>
                                          <w:divBdr>
                                            <w:top w:val="single" w:sz="2" w:space="0" w:color="D9D9E3"/>
                                            <w:left w:val="single" w:sz="2" w:space="0" w:color="D9D9E3"/>
                                            <w:bottom w:val="single" w:sz="2" w:space="0" w:color="D9D9E3"/>
                                            <w:right w:val="single" w:sz="2" w:space="0" w:color="D9D9E3"/>
                                          </w:divBdr>
                                          <w:divsChild>
                                            <w:div w:id="865018347">
                                              <w:marLeft w:val="0"/>
                                              <w:marRight w:val="0"/>
                                              <w:marTop w:val="0"/>
                                              <w:marBottom w:val="0"/>
                                              <w:divBdr>
                                                <w:top w:val="single" w:sz="2" w:space="0" w:color="D9D9E3"/>
                                                <w:left w:val="single" w:sz="2" w:space="0" w:color="D9D9E3"/>
                                                <w:bottom w:val="single" w:sz="2" w:space="0" w:color="D9D9E3"/>
                                                <w:right w:val="single" w:sz="2" w:space="0" w:color="D9D9E3"/>
                                              </w:divBdr>
                                              <w:divsChild>
                                                <w:div w:id="782532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36629002">
          <w:marLeft w:val="0"/>
          <w:marRight w:val="0"/>
          <w:marTop w:val="0"/>
          <w:marBottom w:val="0"/>
          <w:divBdr>
            <w:top w:val="none" w:sz="0" w:space="0" w:color="auto"/>
            <w:left w:val="none" w:sz="0" w:space="0" w:color="auto"/>
            <w:bottom w:val="none" w:sz="0" w:space="0" w:color="auto"/>
            <w:right w:val="none" w:sz="0" w:space="0" w:color="auto"/>
          </w:divBdr>
        </w:div>
      </w:divsChild>
    </w:div>
    <w:div w:id="1296789683">
      <w:bodyDiv w:val="1"/>
      <w:marLeft w:val="0"/>
      <w:marRight w:val="0"/>
      <w:marTop w:val="0"/>
      <w:marBottom w:val="0"/>
      <w:divBdr>
        <w:top w:val="none" w:sz="0" w:space="0" w:color="auto"/>
        <w:left w:val="none" w:sz="0" w:space="0" w:color="auto"/>
        <w:bottom w:val="none" w:sz="0" w:space="0" w:color="auto"/>
        <w:right w:val="none" w:sz="0" w:space="0" w:color="auto"/>
      </w:divBdr>
      <w:divsChild>
        <w:div w:id="1585603001">
          <w:marLeft w:val="0"/>
          <w:marRight w:val="0"/>
          <w:marTop w:val="0"/>
          <w:marBottom w:val="0"/>
          <w:divBdr>
            <w:top w:val="single" w:sz="2" w:space="0" w:color="D9D9E3"/>
            <w:left w:val="single" w:sz="2" w:space="0" w:color="D9D9E3"/>
            <w:bottom w:val="single" w:sz="2" w:space="0" w:color="D9D9E3"/>
            <w:right w:val="single" w:sz="2" w:space="0" w:color="D9D9E3"/>
          </w:divBdr>
          <w:divsChild>
            <w:div w:id="381560437">
              <w:marLeft w:val="0"/>
              <w:marRight w:val="0"/>
              <w:marTop w:val="0"/>
              <w:marBottom w:val="0"/>
              <w:divBdr>
                <w:top w:val="single" w:sz="2" w:space="0" w:color="D9D9E3"/>
                <w:left w:val="single" w:sz="2" w:space="0" w:color="D9D9E3"/>
                <w:bottom w:val="single" w:sz="2" w:space="0" w:color="D9D9E3"/>
                <w:right w:val="single" w:sz="2" w:space="0" w:color="D9D9E3"/>
              </w:divBdr>
              <w:divsChild>
                <w:div w:id="1057899068">
                  <w:marLeft w:val="0"/>
                  <w:marRight w:val="0"/>
                  <w:marTop w:val="0"/>
                  <w:marBottom w:val="0"/>
                  <w:divBdr>
                    <w:top w:val="single" w:sz="2" w:space="0" w:color="D9D9E3"/>
                    <w:left w:val="single" w:sz="2" w:space="0" w:color="D9D9E3"/>
                    <w:bottom w:val="single" w:sz="2" w:space="0" w:color="D9D9E3"/>
                    <w:right w:val="single" w:sz="2" w:space="0" w:color="D9D9E3"/>
                  </w:divBdr>
                  <w:divsChild>
                    <w:div w:id="115682519">
                      <w:marLeft w:val="0"/>
                      <w:marRight w:val="0"/>
                      <w:marTop w:val="0"/>
                      <w:marBottom w:val="0"/>
                      <w:divBdr>
                        <w:top w:val="single" w:sz="2" w:space="0" w:color="D9D9E3"/>
                        <w:left w:val="single" w:sz="2" w:space="0" w:color="D9D9E3"/>
                        <w:bottom w:val="single" w:sz="2" w:space="0" w:color="D9D9E3"/>
                        <w:right w:val="single" w:sz="2" w:space="0" w:color="D9D9E3"/>
                      </w:divBdr>
                      <w:divsChild>
                        <w:div w:id="1446921101">
                          <w:marLeft w:val="0"/>
                          <w:marRight w:val="0"/>
                          <w:marTop w:val="0"/>
                          <w:marBottom w:val="0"/>
                          <w:divBdr>
                            <w:top w:val="single" w:sz="2" w:space="0" w:color="auto"/>
                            <w:left w:val="single" w:sz="2" w:space="0" w:color="auto"/>
                            <w:bottom w:val="single" w:sz="6" w:space="0" w:color="auto"/>
                            <w:right w:val="single" w:sz="2" w:space="0" w:color="auto"/>
                          </w:divBdr>
                          <w:divsChild>
                            <w:div w:id="6403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636027994">
                                  <w:marLeft w:val="0"/>
                                  <w:marRight w:val="0"/>
                                  <w:marTop w:val="0"/>
                                  <w:marBottom w:val="0"/>
                                  <w:divBdr>
                                    <w:top w:val="single" w:sz="2" w:space="0" w:color="D9D9E3"/>
                                    <w:left w:val="single" w:sz="2" w:space="0" w:color="D9D9E3"/>
                                    <w:bottom w:val="single" w:sz="2" w:space="0" w:color="D9D9E3"/>
                                    <w:right w:val="single" w:sz="2" w:space="0" w:color="D9D9E3"/>
                                  </w:divBdr>
                                  <w:divsChild>
                                    <w:div w:id="114393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662638">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409756">
          <w:marLeft w:val="0"/>
          <w:marRight w:val="0"/>
          <w:marTop w:val="0"/>
          <w:marBottom w:val="0"/>
          <w:divBdr>
            <w:top w:val="none" w:sz="0" w:space="0" w:color="auto"/>
            <w:left w:val="none" w:sz="0" w:space="0" w:color="auto"/>
            <w:bottom w:val="none" w:sz="0" w:space="0" w:color="auto"/>
            <w:right w:val="none" w:sz="0" w:space="0" w:color="auto"/>
          </w:divBdr>
          <w:divsChild>
            <w:div w:id="500777728">
              <w:marLeft w:val="0"/>
              <w:marRight w:val="0"/>
              <w:marTop w:val="0"/>
              <w:marBottom w:val="0"/>
              <w:divBdr>
                <w:top w:val="single" w:sz="2" w:space="0" w:color="D9D9E3"/>
                <w:left w:val="single" w:sz="2" w:space="0" w:color="D9D9E3"/>
                <w:bottom w:val="single" w:sz="2" w:space="0" w:color="D9D9E3"/>
                <w:right w:val="single" w:sz="2" w:space="0" w:color="D9D9E3"/>
              </w:divBdr>
              <w:divsChild>
                <w:div w:id="1322270111">
                  <w:marLeft w:val="0"/>
                  <w:marRight w:val="0"/>
                  <w:marTop w:val="0"/>
                  <w:marBottom w:val="0"/>
                  <w:divBdr>
                    <w:top w:val="single" w:sz="2" w:space="0" w:color="D9D9E3"/>
                    <w:left w:val="single" w:sz="2" w:space="0" w:color="D9D9E3"/>
                    <w:bottom w:val="single" w:sz="2" w:space="0" w:color="D9D9E3"/>
                    <w:right w:val="single" w:sz="2" w:space="0" w:color="D9D9E3"/>
                  </w:divBdr>
                  <w:divsChild>
                    <w:div w:id="45451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0379447">
      <w:bodyDiv w:val="1"/>
      <w:marLeft w:val="0"/>
      <w:marRight w:val="0"/>
      <w:marTop w:val="0"/>
      <w:marBottom w:val="0"/>
      <w:divBdr>
        <w:top w:val="none" w:sz="0" w:space="0" w:color="auto"/>
        <w:left w:val="none" w:sz="0" w:space="0" w:color="auto"/>
        <w:bottom w:val="none" w:sz="0" w:space="0" w:color="auto"/>
        <w:right w:val="none" w:sz="0" w:space="0" w:color="auto"/>
      </w:divBdr>
    </w:div>
    <w:div w:id="1303658826">
      <w:bodyDiv w:val="1"/>
      <w:marLeft w:val="0"/>
      <w:marRight w:val="0"/>
      <w:marTop w:val="0"/>
      <w:marBottom w:val="0"/>
      <w:divBdr>
        <w:top w:val="none" w:sz="0" w:space="0" w:color="auto"/>
        <w:left w:val="none" w:sz="0" w:space="0" w:color="auto"/>
        <w:bottom w:val="none" w:sz="0" w:space="0" w:color="auto"/>
        <w:right w:val="none" w:sz="0" w:space="0" w:color="auto"/>
      </w:divBdr>
    </w:div>
    <w:div w:id="1308437536">
      <w:bodyDiv w:val="1"/>
      <w:marLeft w:val="0"/>
      <w:marRight w:val="0"/>
      <w:marTop w:val="0"/>
      <w:marBottom w:val="0"/>
      <w:divBdr>
        <w:top w:val="none" w:sz="0" w:space="0" w:color="auto"/>
        <w:left w:val="none" w:sz="0" w:space="0" w:color="auto"/>
        <w:bottom w:val="none" w:sz="0" w:space="0" w:color="auto"/>
        <w:right w:val="none" w:sz="0" w:space="0" w:color="auto"/>
      </w:divBdr>
      <w:divsChild>
        <w:div w:id="271521152">
          <w:marLeft w:val="0"/>
          <w:marRight w:val="0"/>
          <w:marTop w:val="0"/>
          <w:marBottom w:val="0"/>
          <w:divBdr>
            <w:top w:val="none" w:sz="0" w:space="0" w:color="auto"/>
            <w:left w:val="none" w:sz="0" w:space="0" w:color="auto"/>
            <w:bottom w:val="none" w:sz="0" w:space="0" w:color="auto"/>
            <w:right w:val="none" w:sz="0" w:space="0" w:color="auto"/>
          </w:divBdr>
          <w:divsChild>
            <w:div w:id="470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563">
      <w:bodyDiv w:val="1"/>
      <w:marLeft w:val="0"/>
      <w:marRight w:val="0"/>
      <w:marTop w:val="0"/>
      <w:marBottom w:val="0"/>
      <w:divBdr>
        <w:top w:val="none" w:sz="0" w:space="0" w:color="auto"/>
        <w:left w:val="none" w:sz="0" w:space="0" w:color="auto"/>
        <w:bottom w:val="none" w:sz="0" w:space="0" w:color="auto"/>
        <w:right w:val="none" w:sz="0" w:space="0" w:color="auto"/>
      </w:divBdr>
    </w:div>
    <w:div w:id="1316497075">
      <w:bodyDiv w:val="1"/>
      <w:marLeft w:val="0"/>
      <w:marRight w:val="0"/>
      <w:marTop w:val="0"/>
      <w:marBottom w:val="0"/>
      <w:divBdr>
        <w:top w:val="none" w:sz="0" w:space="0" w:color="auto"/>
        <w:left w:val="none" w:sz="0" w:space="0" w:color="auto"/>
        <w:bottom w:val="none" w:sz="0" w:space="0" w:color="auto"/>
        <w:right w:val="none" w:sz="0" w:space="0" w:color="auto"/>
      </w:divBdr>
    </w:div>
    <w:div w:id="1316953675">
      <w:bodyDiv w:val="1"/>
      <w:marLeft w:val="0"/>
      <w:marRight w:val="0"/>
      <w:marTop w:val="0"/>
      <w:marBottom w:val="0"/>
      <w:divBdr>
        <w:top w:val="none" w:sz="0" w:space="0" w:color="auto"/>
        <w:left w:val="none" w:sz="0" w:space="0" w:color="auto"/>
        <w:bottom w:val="none" w:sz="0" w:space="0" w:color="auto"/>
        <w:right w:val="none" w:sz="0" w:space="0" w:color="auto"/>
      </w:divBdr>
    </w:div>
    <w:div w:id="1319768208">
      <w:bodyDiv w:val="1"/>
      <w:marLeft w:val="0"/>
      <w:marRight w:val="0"/>
      <w:marTop w:val="0"/>
      <w:marBottom w:val="0"/>
      <w:divBdr>
        <w:top w:val="none" w:sz="0" w:space="0" w:color="auto"/>
        <w:left w:val="none" w:sz="0" w:space="0" w:color="auto"/>
        <w:bottom w:val="none" w:sz="0" w:space="0" w:color="auto"/>
        <w:right w:val="none" w:sz="0" w:space="0" w:color="auto"/>
      </w:divBdr>
    </w:div>
    <w:div w:id="1336229073">
      <w:bodyDiv w:val="1"/>
      <w:marLeft w:val="0"/>
      <w:marRight w:val="0"/>
      <w:marTop w:val="0"/>
      <w:marBottom w:val="0"/>
      <w:divBdr>
        <w:top w:val="none" w:sz="0" w:space="0" w:color="auto"/>
        <w:left w:val="none" w:sz="0" w:space="0" w:color="auto"/>
        <w:bottom w:val="none" w:sz="0" w:space="0" w:color="auto"/>
        <w:right w:val="none" w:sz="0" w:space="0" w:color="auto"/>
      </w:divBdr>
    </w:div>
    <w:div w:id="1338995821">
      <w:bodyDiv w:val="1"/>
      <w:marLeft w:val="0"/>
      <w:marRight w:val="0"/>
      <w:marTop w:val="0"/>
      <w:marBottom w:val="0"/>
      <w:divBdr>
        <w:top w:val="none" w:sz="0" w:space="0" w:color="auto"/>
        <w:left w:val="none" w:sz="0" w:space="0" w:color="auto"/>
        <w:bottom w:val="none" w:sz="0" w:space="0" w:color="auto"/>
        <w:right w:val="none" w:sz="0" w:space="0" w:color="auto"/>
      </w:divBdr>
    </w:div>
    <w:div w:id="1348868866">
      <w:bodyDiv w:val="1"/>
      <w:marLeft w:val="0"/>
      <w:marRight w:val="0"/>
      <w:marTop w:val="0"/>
      <w:marBottom w:val="0"/>
      <w:divBdr>
        <w:top w:val="none" w:sz="0" w:space="0" w:color="auto"/>
        <w:left w:val="none" w:sz="0" w:space="0" w:color="auto"/>
        <w:bottom w:val="none" w:sz="0" w:space="0" w:color="auto"/>
        <w:right w:val="none" w:sz="0" w:space="0" w:color="auto"/>
      </w:divBdr>
    </w:div>
    <w:div w:id="1353073625">
      <w:bodyDiv w:val="1"/>
      <w:marLeft w:val="0"/>
      <w:marRight w:val="0"/>
      <w:marTop w:val="0"/>
      <w:marBottom w:val="0"/>
      <w:divBdr>
        <w:top w:val="none" w:sz="0" w:space="0" w:color="auto"/>
        <w:left w:val="none" w:sz="0" w:space="0" w:color="auto"/>
        <w:bottom w:val="none" w:sz="0" w:space="0" w:color="auto"/>
        <w:right w:val="none" w:sz="0" w:space="0" w:color="auto"/>
      </w:divBdr>
    </w:div>
    <w:div w:id="1357728292">
      <w:bodyDiv w:val="1"/>
      <w:marLeft w:val="0"/>
      <w:marRight w:val="0"/>
      <w:marTop w:val="0"/>
      <w:marBottom w:val="0"/>
      <w:divBdr>
        <w:top w:val="none" w:sz="0" w:space="0" w:color="auto"/>
        <w:left w:val="none" w:sz="0" w:space="0" w:color="auto"/>
        <w:bottom w:val="none" w:sz="0" w:space="0" w:color="auto"/>
        <w:right w:val="none" w:sz="0" w:space="0" w:color="auto"/>
      </w:divBdr>
      <w:divsChild>
        <w:div w:id="1503623175">
          <w:marLeft w:val="0"/>
          <w:marRight w:val="0"/>
          <w:marTop w:val="0"/>
          <w:marBottom w:val="0"/>
          <w:divBdr>
            <w:top w:val="none" w:sz="0" w:space="0" w:color="auto"/>
            <w:left w:val="none" w:sz="0" w:space="0" w:color="auto"/>
            <w:bottom w:val="none" w:sz="0" w:space="0" w:color="auto"/>
            <w:right w:val="none" w:sz="0" w:space="0" w:color="auto"/>
          </w:divBdr>
          <w:divsChild>
            <w:div w:id="34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75">
      <w:bodyDiv w:val="1"/>
      <w:marLeft w:val="0"/>
      <w:marRight w:val="0"/>
      <w:marTop w:val="0"/>
      <w:marBottom w:val="0"/>
      <w:divBdr>
        <w:top w:val="none" w:sz="0" w:space="0" w:color="auto"/>
        <w:left w:val="none" w:sz="0" w:space="0" w:color="auto"/>
        <w:bottom w:val="none" w:sz="0" w:space="0" w:color="auto"/>
        <w:right w:val="none" w:sz="0" w:space="0" w:color="auto"/>
      </w:divBdr>
    </w:div>
    <w:div w:id="1359164453">
      <w:bodyDiv w:val="1"/>
      <w:marLeft w:val="0"/>
      <w:marRight w:val="0"/>
      <w:marTop w:val="0"/>
      <w:marBottom w:val="0"/>
      <w:divBdr>
        <w:top w:val="none" w:sz="0" w:space="0" w:color="auto"/>
        <w:left w:val="none" w:sz="0" w:space="0" w:color="auto"/>
        <w:bottom w:val="none" w:sz="0" w:space="0" w:color="auto"/>
        <w:right w:val="none" w:sz="0" w:space="0" w:color="auto"/>
      </w:divBdr>
    </w:div>
    <w:div w:id="1371229165">
      <w:bodyDiv w:val="1"/>
      <w:marLeft w:val="0"/>
      <w:marRight w:val="0"/>
      <w:marTop w:val="0"/>
      <w:marBottom w:val="0"/>
      <w:divBdr>
        <w:top w:val="none" w:sz="0" w:space="0" w:color="auto"/>
        <w:left w:val="none" w:sz="0" w:space="0" w:color="auto"/>
        <w:bottom w:val="none" w:sz="0" w:space="0" w:color="auto"/>
        <w:right w:val="none" w:sz="0" w:space="0" w:color="auto"/>
      </w:divBdr>
    </w:div>
    <w:div w:id="1371302911">
      <w:bodyDiv w:val="1"/>
      <w:marLeft w:val="0"/>
      <w:marRight w:val="0"/>
      <w:marTop w:val="0"/>
      <w:marBottom w:val="0"/>
      <w:divBdr>
        <w:top w:val="none" w:sz="0" w:space="0" w:color="auto"/>
        <w:left w:val="none" w:sz="0" w:space="0" w:color="auto"/>
        <w:bottom w:val="none" w:sz="0" w:space="0" w:color="auto"/>
        <w:right w:val="none" w:sz="0" w:space="0" w:color="auto"/>
      </w:divBdr>
    </w:div>
    <w:div w:id="1371762935">
      <w:bodyDiv w:val="1"/>
      <w:marLeft w:val="0"/>
      <w:marRight w:val="0"/>
      <w:marTop w:val="0"/>
      <w:marBottom w:val="0"/>
      <w:divBdr>
        <w:top w:val="none" w:sz="0" w:space="0" w:color="auto"/>
        <w:left w:val="none" w:sz="0" w:space="0" w:color="auto"/>
        <w:bottom w:val="none" w:sz="0" w:space="0" w:color="auto"/>
        <w:right w:val="none" w:sz="0" w:space="0" w:color="auto"/>
      </w:divBdr>
    </w:div>
    <w:div w:id="1380787652">
      <w:bodyDiv w:val="1"/>
      <w:marLeft w:val="0"/>
      <w:marRight w:val="0"/>
      <w:marTop w:val="0"/>
      <w:marBottom w:val="0"/>
      <w:divBdr>
        <w:top w:val="none" w:sz="0" w:space="0" w:color="auto"/>
        <w:left w:val="none" w:sz="0" w:space="0" w:color="auto"/>
        <w:bottom w:val="none" w:sz="0" w:space="0" w:color="auto"/>
        <w:right w:val="none" w:sz="0" w:space="0" w:color="auto"/>
      </w:divBdr>
    </w:div>
    <w:div w:id="1381440001">
      <w:bodyDiv w:val="1"/>
      <w:marLeft w:val="0"/>
      <w:marRight w:val="0"/>
      <w:marTop w:val="0"/>
      <w:marBottom w:val="0"/>
      <w:divBdr>
        <w:top w:val="none" w:sz="0" w:space="0" w:color="auto"/>
        <w:left w:val="none" w:sz="0" w:space="0" w:color="auto"/>
        <w:bottom w:val="none" w:sz="0" w:space="0" w:color="auto"/>
        <w:right w:val="none" w:sz="0" w:space="0" w:color="auto"/>
      </w:divBdr>
    </w:div>
    <w:div w:id="1384332971">
      <w:bodyDiv w:val="1"/>
      <w:marLeft w:val="0"/>
      <w:marRight w:val="0"/>
      <w:marTop w:val="0"/>
      <w:marBottom w:val="0"/>
      <w:divBdr>
        <w:top w:val="none" w:sz="0" w:space="0" w:color="auto"/>
        <w:left w:val="none" w:sz="0" w:space="0" w:color="auto"/>
        <w:bottom w:val="none" w:sz="0" w:space="0" w:color="auto"/>
        <w:right w:val="none" w:sz="0" w:space="0" w:color="auto"/>
      </w:divBdr>
    </w:div>
    <w:div w:id="1387558773">
      <w:bodyDiv w:val="1"/>
      <w:marLeft w:val="0"/>
      <w:marRight w:val="0"/>
      <w:marTop w:val="0"/>
      <w:marBottom w:val="0"/>
      <w:divBdr>
        <w:top w:val="none" w:sz="0" w:space="0" w:color="auto"/>
        <w:left w:val="none" w:sz="0" w:space="0" w:color="auto"/>
        <w:bottom w:val="none" w:sz="0" w:space="0" w:color="auto"/>
        <w:right w:val="none" w:sz="0" w:space="0" w:color="auto"/>
      </w:divBdr>
    </w:div>
    <w:div w:id="1389114299">
      <w:bodyDiv w:val="1"/>
      <w:marLeft w:val="0"/>
      <w:marRight w:val="0"/>
      <w:marTop w:val="0"/>
      <w:marBottom w:val="0"/>
      <w:divBdr>
        <w:top w:val="none" w:sz="0" w:space="0" w:color="auto"/>
        <w:left w:val="none" w:sz="0" w:space="0" w:color="auto"/>
        <w:bottom w:val="none" w:sz="0" w:space="0" w:color="auto"/>
        <w:right w:val="none" w:sz="0" w:space="0" w:color="auto"/>
      </w:divBdr>
    </w:div>
    <w:div w:id="1390416117">
      <w:bodyDiv w:val="1"/>
      <w:marLeft w:val="0"/>
      <w:marRight w:val="0"/>
      <w:marTop w:val="0"/>
      <w:marBottom w:val="0"/>
      <w:divBdr>
        <w:top w:val="none" w:sz="0" w:space="0" w:color="auto"/>
        <w:left w:val="none" w:sz="0" w:space="0" w:color="auto"/>
        <w:bottom w:val="none" w:sz="0" w:space="0" w:color="auto"/>
        <w:right w:val="none" w:sz="0" w:space="0" w:color="auto"/>
      </w:divBdr>
    </w:div>
    <w:div w:id="1397245961">
      <w:bodyDiv w:val="1"/>
      <w:marLeft w:val="0"/>
      <w:marRight w:val="0"/>
      <w:marTop w:val="0"/>
      <w:marBottom w:val="0"/>
      <w:divBdr>
        <w:top w:val="none" w:sz="0" w:space="0" w:color="auto"/>
        <w:left w:val="none" w:sz="0" w:space="0" w:color="auto"/>
        <w:bottom w:val="none" w:sz="0" w:space="0" w:color="auto"/>
        <w:right w:val="none" w:sz="0" w:space="0" w:color="auto"/>
      </w:divBdr>
    </w:div>
    <w:div w:id="1397388434">
      <w:bodyDiv w:val="1"/>
      <w:marLeft w:val="0"/>
      <w:marRight w:val="0"/>
      <w:marTop w:val="0"/>
      <w:marBottom w:val="0"/>
      <w:divBdr>
        <w:top w:val="none" w:sz="0" w:space="0" w:color="auto"/>
        <w:left w:val="none" w:sz="0" w:space="0" w:color="auto"/>
        <w:bottom w:val="none" w:sz="0" w:space="0" w:color="auto"/>
        <w:right w:val="none" w:sz="0" w:space="0" w:color="auto"/>
      </w:divBdr>
    </w:div>
    <w:div w:id="1397774488">
      <w:bodyDiv w:val="1"/>
      <w:marLeft w:val="0"/>
      <w:marRight w:val="0"/>
      <w:marTop w:val="0"/>
      <w:marBottom w:val="0"/>
      <w:divBdr>
        <w:top w:val="none" w:sz="0" w:space="0" w:color="auto"/>
        <w:left w:val="none" w:sz="0" w:space="0" w:color="auto"/>
        <w:bottom w:val="none" w:sz="0" w:space="0" w:color="auto"/>
        <w:right w:val="none" w:sz="0" w:space="0" w:color="auto"/>
      </w:divBdr>
    </w:div>
    <w:div w:id="1398165759">
      <w:bodyDiv w:val="1"/>
      <w:marLeft w:val="0"/>
      <w:marRight w:val="0"/>
      <w:marTop w:val="0"/>
      <w:marBottom w:val="0"/>
      <w:divBdr>
        <w:top w:val="none" w:sz="0" w:space="0" w:color="auto"/>
        <w:left w:val="none" w:sz="0" w:space="0" w:color="auto"/>
        <w:bottom w:val="none" w:sz="0" w:space="0" w:color="auto"/>
        <w:right w:val="none" w:sz="0" w:space="0" w:color="auto"/>
      </w:divBdr>
    </w:div>
    <w:div w:id="1409034609">
      <w:bodyDiv w:val="1"/>
      <w:marLeft w:val="0"/>
      <w:marRight w:val="0"/>
      <w:marTop w:val="0"/>
      <w:marBottom w:val="0"/>
      <w:divBdr>
        <w:top w:val="none" w:sz="0" w:space="0" w:color="auto"/>
        <w:left w:val="none" w:sz="0" w:space="0" w:color="auto"/>
        <w:bottom w:val="none" w:sz="0" w:space="0" w:color="auto"/>
        <w:right w:val="none" w:sz="0" w:space="0" w:color="auto"/>
      </w:divBdr>
    </w:div>
    <w:div w:id="1414669610">
      <w:bodyDiv w:val="1"/>
      <w:marLeft w:val="0"/>
      <w:marRight w:val="0"/>
      <w:marTop w:val="0"/>
      <w:marBottom w:val="0"/>
      <w:divBdr>
        <w:top w:val="none" w:sz="0" w:space="0" w:color="auto"/>
        <w:left w:val="none" w:sz="0" w:space="0" w:color="auto"/>
        <w:bottom w:val="none" w:sz="0" w:space="0" w:color="auto"/>
        <w:right w:val="none" w:sz="0" w:space="0" w:color="auto"/>
      </w:divBdr>
    </w:div>
    <w:div w:id="1418943892">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1221749">
      <w:bodyDiv w:val="1"/>
      <w:marLeft w:val="0"/>
      <w:marRight w:val="0"/>
      <w:marTop w:val="0"/>
      <w:marBottom w:val="0"/>
      <w:divBdr>
        <w:top w:val="none" w:sz="0" w:space="0" w:color="auto"/>
        <w:left w:val="none" w:sz="0" w:space="0" w:color="auto"/>
        <w:bottom w:val="none" w:sz="0" w:space="0" w:color="auto"/>
        <w:right w:val="none" w:sz="0" w:space="0" w:color="auto"/>
      </w:divBdr>
    </w:div>
    <w:div w:id="1421949450">
      <w:bodyDiv w:val="1"/>
      <w:marLeft w:val="0"/>
      <w:marRight w:val="0"/>
      <w:marTop w:val="0"/>
      <w:marBottom w:val="0"/>
      <w:divBdr>
        <w:top w:val="none" w:sz="0" w:space="0" w:color="auto"/>
        <w:left w:val="none" w:sz="0" w:space="0" w:color="auto"/>
        <w:bottom w:val="none" w:sz="0" w:space="0" w:color="auto"/>
        <w:right w:val="none" w:sz="0" w:space="0" w:color="auto"/>
      </w:divBdr>
    </w:div>
    <w:div w:id="1423335414">
      <w:bodyDiv w:val="1"/>
      <w:marLeft w:val="0"/>
      <w:marRight w:val="0"/>
      <w:marTop w:val="0"/>
      <w:marBottom w:val="0"/>
      <w:divBdr>
        <w:top w:val="none" w:sz="0" w:space="0" w:color="auto"/>
        <w:left w:val="none" w:sz="0" w:space="0" w:color="auto"/>
        <w:bottom w:val="none" w:sz="0" w:space="0" w:color="auto"/>
        <w:right w:val="none" w:sz="0" w:space="0" w:color="auto"/>
      </w:divBdr>
    </w:div>
    <w:div w:id="1428647471">
      <w:bodyDiv w:val="1"/>
      <w:marLeft w:val="0"/>
      <w:marRight w:val="0"/>
      <w:marTop w:val="0"/>
      <w:marBottom w:val="0"/>
      <w:divBdr>
        <w:top w:val="none" w:sz="0" w:space="0" w:color="auto"/>
        <w:left w:val="none" w:sz="0" w:space="0" w:color="auto"/>
        <w:bottom w:val="none" w:sz="0" w:space="0" w:color="auto"/>
        <w:right w:val="none" w:sz="0" w:space="0" w:color="auto"/>
      </w:divBdr>
    </w:div>
    <w:div w:id="1432361818">
      <w:bodyDiv w:val="1"/>
      <w:marLeft w:val="0"/>
      <w:marRight w:val="0"/>
      <w:marTop w:val="0"/>
      <w:marBottom w:val="0"/>
      <w:divBdr>
        <w:top w:val="none" w:sz="0" w:space="0" w:color="auto"/>
        <w:left w:val="none" w:sz="0" w:space="0" w:color="auto"/>
        <w:bottom w:val="none" w:sz="0" w:space="0" w:color="auto"/>
        <w:right w:val="none" w:sz="0" w:space="0" w:color="auto"/>
      </w:divBdr>
    </w:div>
    <w:div w:id="1439132442">
      <w:bodyDiv w:val="1"/>
      <w:marLeft w:val="0"/>
      <w:marRight w:val="0"/>
      <w:marTop w:val="0"/>
      <w:marBottom w:val="0"/>
      <w:divBdr>
        <w:top w:val="none" w:sz="0" w:space="0" w:color="auto"/>
        <w:left w:val="none" w:sz="0" w:space="0" w:color="auto"/>
        <w:bottom w:val="none" w:sz="0" w:space="0" w:color="auto"/>
        <w:right w:val="none" w:sz="0" w:space="0" w:color="auto"/>
      </w:divBdr>
    </w:div>
    <w:div w:id="1442143581">
      <w:bodyDiv w:val="1"/>
      <w:marLeft w:val="0"/>
      <w:marRight w:val="0"/>
      <w:marTop w:val="0"/>
      <w:marBottom w:val="0"/>
      <w:divBdr>
        <w:top w:val="none" w:sz="0" w:space="0" w:color="auto"/>
        <w:left w:val="none" w:sz="0" w:space="0" w:color="auto"/>
        <w:bottom w:val="none" w:sz="0" w:space="0" w:color="auto"/>
        <w:right w:val="none" w:sz="0" w:space="0" w:color="auto"/>
      </w:divBdr>
    </w:div>
    <w:div w:id="1453089533">
      <w:bodyDiv w:val="1"/>
      <w:marLeft w:val="0"/>
      <w:marRight w:val="0"/>
      <w:marTop w:val="0"/>
      <w:marBottom w:val="0"/>
      <w:divBdr>
        <w:top w:val="none" w:sz="0" w:space="0" w:color="auto"/>
        <w:left w:val="none" w:sz="0" w:space="0" w:color="auto"/>
        <w:bottom w:val="none" w:sz="0" w:space="0" w:color="auto"/>
        <w:right w:val="none" w:sz="0" w:space="0" w:color="auto"/>
      </w:divBdr>
    </w:div>
    <w:div w:id="1453596196">
      <w:bodyDiv w:val="1"/>
      <w:marLeft w:val="0"/>
      <w:marRight w:val="0"/>
      <w:marTop w:val="0"/>
      <w:marBottom w:val="0"/>
      <w:divBdr>
        <w:top w:val="none" w:sz="0" w:space="0" w:color="auto"/>
        <w:left w:val="none" w:sz="0" w:space="0" w:color="auto"/>
        <w:bottom w:val="none" w:sz="0" w:space="0" w:color="auto"/>
        <w:right w:val="none" w:sz="0" w:space="0" w:color="auto"/>
      </w:divBdr>
    </w:div>
    <w:div w:id="1463234980">
      <w:bodyDiv w:val="1"/>
      <w:marLeft w:val="0"/>
      <w:marRight w:val="0"/>
      <w:marTop w:val="0"/>
      <w:marBottom w:val="0"/>
      <w:divBdr>
        <w:top w:val="none" w:sz="0" w:space="0" w:color="auto"/>
        <w:left w:val="none" w:sz="0" w:space="0" w:color="auto"/>
        <w:bottom w:val="none" w:sz="0" w:space="0" w:color="auto"/>
        <w:right w:val="none" w:sz="0" w:space="0" w:color="auto"/>
      </w:divBdr>
    </w:div>
    <w:div w:id="1464616956">
      <w:bodyDiv w:val="1"/>
      <w:marLeft w:val="0"/>
      <w:marRight w:val="0"/>
      <w:marTop w:val="0"/>
      <w:marBottom w:val="0"/>
      <w:divBdr>
        <w:top w:val="none" w:sz="0" w:space="0" w:color="auto"/>
        <w:left w:val="none" w:sz="0" w:space="0" w:color="auto"/>
        <w:bottom w:val="none" w:sz="0" w:space="0" w:color="auto"/>
        <w:right w:val="none" w:sz="0" w:space="0" w:color="auto"/>
      </w:divBdr>
    </w:div>
    <w:div w:id="1484658766">
      <w:bodyDiv w:val="1"/>
      <w:marLeft w:val="0"/>
      <w:marRight w:val="0"/>
      <w:marTop w:val="0"/>
      <w:marBottom w:val="0"/>
      <w:divBdr>
        <w:top w:val="none" w:sz="0" w:space="0" w:color="auto"/>
        <w:left w:val="none" w:sz="0" w:space="0" w:color="auto"/>
        <w:bottom w:val="none" w:sz="0" w:space="0" w:color="auto"/>
        <w:right w:val="none" w:sz="0" w:space="0" w:color="auto"/>
      </w:divBdr>
    </w:div>
    <w:div w:id="1485855732">
      <w:bodyDiv w:val="1"/>
      <w:marLeft w:val="0"/>
      <w:marRight w:val="0"/>
      <w:marTop w:val="0"/>
      <w:marBottom w:val="0"/>
      <w:divBdr>
        <w:top w:val="none" w:sz="0" w:space="0" w:color="auto"/>
        <w:left w:val="none" w:sz="0" w:space="0" w:color="auto"/>
        <w:bottom w:val="none" w:sz="0" w:space="0" w:color="auto"/>
        <w:right w:val="none" w:sz="0" w:space="0" w:color="auto"/>
      </w:divBdr>
    </w:div>
    <w:div w:id="1505052429">
      <w:bodyDiv w:val="1"/>
      <w:marLeft w:val="0"/>
      <w:marRight w:val="0"/>
      <w:marTop w:val="0"/>
      <w:marBottom w:val="0"/>
      <w:divBdr>
        <w:top w:val="none" w:sz="0" w:space="0" w:color="auto"/>
        <w:left w:val="none" w:sz="0" w:space="0" w:color="auto"/>
        <w:bottom w:val="none" w:sz="0" w:space="0" w:color="auto"/>
        <w:right w:val="none" w:sz="0" w:space="0" w:color="auto"/>
      </w:divBdr>
    </w:div>
    <w:div w:id="1516265392">
      <w:bodyDiv w:val="1"/>
      <w:marLeft w:val="0"/>
      <w:marRight w:val="0"/>
      <w:marTop w:val="0"/>
      <w:marBottom w:val="0"/>
      <w:divBdr>
        <w:top w:val="none" w:sz="0" w:space="0" w:color="auto"/>
        <w:left w:val="none" w:sz="0" w:space="0" w:color="auto"/>
        <w:bottom w:val="none" w:sz="0" w:space="0" w:color="auto"/>
        <w:right w:val="none" w:sz="0" w:space="0" w:color="auto"/>
      </w:divBdr>
    </w:div>
    <w:div w:id="1518692626">
      <w:bodyDiv w:val="1"/>
      <w:marLeft w:val="0"/>
      <w:marRight w:val="0"/>
      <w:marTop w:val="0"/>
      <w:marBottom w:val="0"/>
      <w:divBdr>
        <w:top w:val="none" w:sz="0" w:space="0" w:color="auto"/>
        <w:left w:val="none" w:sz="0" w:space="0" w:color="auto"/>
        <w:bottom w:val="none" w:sz="0" w:space="0" w:color="auto"/>
        <w:right w:val="none" w:sz="0" w:space="0" w:color="auto"/>
      </w:divBdr>
    </w:div>
    <w:div w:id="1520001733">
      <w:bodyDiv w:val="1"/>
      <w:marLeft w:val="0"/>
      <w:marRight w:val="0"/>
      <w:marTop w:val="0"/>
      <w:marBottom w:val="0"/>
      <w:divBdr>
        <w:top w:val="none" w:sz="0" w:space="0" w:color="auto"/>
        <w:left w:val="none" w:sz="0" w:space="0" w:color="auto"/>
        <w:bottom w:val="none" w:sz="0" w:space="0" w:color="auto"/>
        <w:right w:val="none" w:sz="0" w:space="0" w:color="auto"/>
      </w:divBdr>
      <w:divsChild>
        <w:div w:id="1984382020">
          <w:marLeft w:val="0"/>
          <w:marRight w:val="0"/>
          <w:marTop w:val="0"/>
          <w:marBottom w:val="0"/>
          <w:divBdr>
            <w:top w:val="none" w:sz="0" w:space="0" w:color="auto"/>
            <w:left w:val="none" w:sz="0" w:space="0" w:color="auto"/>
            <w:bottom w:val="none" w:sz="0" w:space="0" w:color="auto"/>
            <w:right w:val="none" w:sz="0" w:space="0" w:color="auto"/>
          </w:divBdr>
        </w:div>
      </w:divsChild>
    </w:div>
    <w:div w:id="1523856626">
      <w:bodyDiv w:val="1"/>
      <w:marLeft w:val="0"/>
      <w:marRight w:val="0"/>
      <w:marTop w:val="0"/>
      <w:marBottom w:val="0"/>
      <w:divBdr>
        <w:top w:val="none" w:sz="0" w:space="0" w:color="auto"/>
        <w:left w:val="none" w:sz="0" w:space="0" w:color="auto"/>
        <w:bottom w:val="none" w:sz="0" w:space="0" w:color="auto"/>
        <w:right w:val="none" w:sz="0" w:space="0" w:color="auto"/>
      </w:divBdr>
    </w:div>
    <w:div w:id="1524785534">
      <w:bodyDiv w:val="1"/>
      <w:marLeft w:val="0"/>
      <w:marRight w:val="0"/>
      <w:marTop w:val="0"/>
      <w:marBottom w:val="0"/>
      <w:divBdr>
        <w:top w:val="none" w:sz="0" w:space="0" w:color="auto"/>
        <w:left w:val="none" w:sz="0" w:space="0" w:color="auto"/>
        <w:bottom w:val="none" w:sz="0" w:space="0" w:color="auto"/>
        <w:right w:val="none" w:sz="0" w:space="0" w:color="auto"/>
      </w:divBdr>
    </w:div>
    <w:div w:id="1525023449">
      <w:bodyDiv w:val="1"/>
      <w:marLeft w:val="0"/>
      <w:marRight w:val="0"/>
      <w:marTop w:val="0"/>
      <w:marBottom w:val="0"/>
      <w:divBdr>
        <w:top w:val="none" w:sz="0" w:space="0" w:color="auto"/>
        <w:left w:val="none" w:sz="0" w:space="0" w:color="auto"/>
        <w:bottom w:val="none" w:sz="0" w:space="0" w:color="auto"/>
        <w:right w:val="none" w:sz="0" w:space="0" w:color="auto"/>
      </w:divBdr>
      <w:divsChild>
        <w:div w:id="98450398">
          <w:marLeft w:val="0"/>
          <w:marRight w:val="0"/>
          <w:marTop w:val="0"/>
          <w:marBottom w:val="0"/>
          <w:divBdr>
            <w:top w:val="none" w:sz="0" w:space="0" w:color="auto"/>
            <w:left w:val="none" w:sz="0" w:space="0" w:color="auto"/>
            <w:bottom w:val="none" w:sz="0" w:space="0" w:color="auto"/>
            <w:right w:val="none" w:sz="0" w:space="0" w:color="auto"/>
          </w:divBdr>
        </w:div>
        <w:div w:id="896356826">
          <w:marLeft w:val="0"/>
          <w:marRight w:val="0"/>
          <w:marTop w:val="0"/>
          <w:marBottom w:val="0"/>
          <w:divBdr>
            <w:top w:val="none" w:sz="0" w:space="0" w:color="auto"/>
            <w:left w:val="none" w:sz="0" w:space="0" w:color="auto"/>
            <w:bottom w:val="none" w:sz="0" w:space="0" w:color="auto"/>
            <w:right w:val="none" w:sz="0" w:space="0" w:color="auto"/>
          </w:divBdr>
        </w:div>
        <w:div w:id="938752928">
          <w:marLeft w:val="0"/>
          <w:marRight w:val="0"/>
          <w:marTop w:val="0"/>
          <w:marBottom w:val="0"/>
          <w:divBdr>
            <w:top w:val="none" w:sz="0" w:space="0" w:color="auto"/>
            <w:left w:val="none" w:sz="0" w:space="0" w:color="auto"/>
            <w:bottom w:val="none" w:sz="0" w:space="0" w:color="auto"/>
            <w:right w:val="none" w:sz="0" w:space="0" w:color="auto"/>
          </w:divBdr>
        </w:div>
        <w:div w:id="1362055163">
          <w:marLeft w:val="0"/>
          <w:marRight w:val="0"/>
          <w:marTop w:val="0"/>
          <w:marBottom w:val="0"/>
          <w:divBdr>
            <w:top w:val="none" w:sz="0" w:space="0" w:color="auto"/>
            <w:left w:val="none" w:sz="0" w:space="0" w:color="auto"/>
            <w:bottom w:val="none" w:sz="0" w:space="0" w:color="auto"/>
            <w:right w:val="none" w:sz="0" w:space="0" w:color="auto"/>
          </w:divBdr>
        </w:div>
        <w:div w:id="1439374946">
          <w:marLeft w:val="0"/>
          <w:marRight w:val="0"/>
          <w:marTop w:val="0"/>
          <w:marBottom w:val="0"/>
          <w:divBdr>
            <w:top w:val="none" w:sz="0" w:space="0" w:color="auto"/>
            <w:left w:val="none" w:sz="0" w:space="0" w:color="auto"/>
            <w:bottom w:val="none" w:sz="0" w:space="0" w:color="auto"/>
            <w:right w:val="none" w:sz="0" w:space="0" w:color="auto"/>
          </w:divBdr>
        </w:div>
        <w:div w:id="1500845513">
          <w:marLeft w:val="0"/>
          <w:marRight w:val="0"/>
          <w:marTop w:val="0"/>
          <w:marBottom w:val="0"/>
          <w:divBdr>
            <w:top w:val="none" w:sz="0" w:space="0" w:color="auto"/>
            <w:left w:val="none" w:sz="0" w:space="0" w:color="auto"/>
            <w:bottom w:val="none" w:sz="0" w:space="0" w:color="auto"/>
            <w:right w:val="none" w:sz="0" w:space="0" w:color="auto"/>
          </w:divBdr>
        </w:div>
        <w:div w:id="1752390461">
          <w:marLeft w:val="0"/>
          <w:marRight w:val="0"/>
          <w:marTop w:val="0"/>
          <w:marBottom w:val="0"/>
          <w:divBdr>
            <w:top w:val="none" w:sz="0" w:space="0" w:color="auto"/>
            <w:left w:val="none" w:sz="0" w:space="0" w:color="auto"/>
            <w:bottom w:val="none" w:sz="0" w:space="0" w:color="auto"/>
            <w:right w:val="none" w:sz="0" w:space="0" w:color="auto"/>
          </w:divBdr>
        </w:div>
        <w:div w:id="1756050805">
          <w:marLeft w:val="0"/>
          <w:marRight w:val="0"/>
          <w:marTop w:val="0"/>
          <w:marBottom w:val="0"/>
          <w:divBdr>
            <w:top w:val="none" w:sz="0" w:space="0" w:color="auto"/>
            <w:left w:val="none" w:sz="0" w:space="0" w:color="auto"/>
            <w:bottom w:val="none" w:sz="0" w:space="0" w:color="auto"/>
            <w:right w:val="none" w:sz="0" w:space="0" w:color="auto"/>
          </w:divBdr>
        </w:div>
        <w:div w:id="1890725827">
          <w:marLeft w:val="0"/>
          <w:marRight w:val="0"/>
          <w:marTop w:val="0"/>
          <w:marBottom w:val="0"/>
          <w:divBdr>
            <w:top w:val="none" w:sz="0" w:space="0" w:color="auto"/>
            <w:left w:val="none" w:sz="0" w:space="0" w:color="auto"/>
            <w:bottom w:val="none" w:sz="0" w:space="0" w:color="auto"/>
            <w:right w:val="none" w:sz="0" w:space="0" w:color="auto"/>
          </w:divBdr>
        </w:div>
        <w:div w:id="2038386976">
          <w:marLeft w:val="0"/>
          <w:marRight w:val="0"/>
          <w:marTop w:val="0"/>
          <w:marBottom w:val="0"/>
          <w:divBdr>
            <w:top w:val="none" w:sz="0" w:space="0" w:color="auto"/>
            <w:left w:val="none" w:sz="0" w:space="0" w:color="auto"/>
            <w:bottom w:val="none" w:sz="0" w:space="0" w:color="auto"/>
            <w:right w:val="none" w:sz="0" w:space="0" w:color="auto"/>
          </w:divBdr>
        </w:div>
      </w:divsChild>
    </w:div>
    <w:div w:id="1525630499">
      <w:bodyDiv w:val="1"/>
      <w:marLeft w:val="0"/>
      <w:marRight w:val="0"/>
      <w:marTop w:val="0"/>
      <w:marBottom w:val="0"/>
      <w:divBdr>
        <w:top w:val="none" w:sz="0" w:space="0" w:color="auto"/>
        <w:left w:val="none" w:sz="0" w:space="0" w:color="auto"/>
        <w:bottom w:val="none" w:sz="0" w:space="0" w:color="auto"/>
        <w:right w:val="none" w:sz="0" w:space="0" w:color="auto"/>
      </w:divBdr>
    </w:div>
    <w:div w:id="1531798839">
      <w:bodyDiv w:val="1"/>
      <w:marLeft w:val="0"/>
      <w:marRight w:val="0"/>
      <w:marTop w:val="0"/>
      <w:marBottom w:val="0"/>
      <w:divBdr>
        <w:top w:val="none" w:sz="0" w:space="0" w:color="auto"/>
        <w:left w:val="none" w:sz="0" w:space="0" w:color="auto"/>
        <w:bottom w:val="none" w:sz="0" w:space="0" w:color="auto"/>
        <w:right w:val="none" w:sz="0" w:space="0" w:color="auto"/>
      </w:divBdr>
    </w:div>
    <w:div w:id="1541278311">
      <w:bodyDiv w:val="1"/>
      <w:marLeft w:val="0"/>
      <w:marRight w:val="0"/>
      <w:marTop w:val="0"/>
      <w:marBottom w:val="0"/>
      <w:divBdr>
        <w:top w:val="none" w:sz="0" w:space="0" w:color="auto"/>
        <w:left w:val="none" w:sz="0" w:space="0" w:color="auto"/>
        <w:bottom w:val="none" w:sz="0" w:space="0" w:color="auto"/>
        <w:right w:val="none" w:sz="0" w:space="0" w:color="auto"/>
      </w:divBdr>
    </w:div>
    <w:div w:id="1545484658">
      <w:bodyDiv w:val="1"/>
      <w:marLeft w:val="0"/>
      <w:marRight w:val="0"/>
      <w:marTop w:val="0"/>
      <w:marBottom w:val="0"/>
      <w:divBdr>
        <w:top w:val="none" w:sz="0" w:space="0" w:color="auto"/>
        <w:left w:val="none" w:sz="0" w:space="0" w:color="auto"/>
        <w:bottom w:val="none" w:sz="0" w:space="0" w:color="auto"/>
        <w:right w:val="none" w:sz="0" w:space="0" w:color="auto"/>
      </w:divBdr>
    </w:div>
    <w:div w:id="1550411405">
      <w:bodyDiv w:val="1"/>
      <w:marLeft w:val="0"/>
      <w:marRight w:val="0"/>
      <w:marTop w:val="0"/>
      <w:marBottom w:val="0"/>
      <w:divBdr>
        <w:top w:val="none" w:sz="0" w:space="0" w:color="auto"/>
        <w:left w:val="none" w:sz="0" w:space="0" w:color="auto"/>
        <w:bottom w:val="none" w:sz="0" w:space="0" w:color="auto"/>
        <w:right w:val="none" w:sz="0" w:space="0" w:color="auto"/>
      </w:divBdr>
    </w:div>
    <w:div w:id="1554732855">
      <w:bodyDiv w:val="1"/>
      <w:marLeft w:val="0"/>
      <w:marRight w:val="0"/>
      <w:marTop w:val="0"/>
      <w:marBottom w:val="0"/>
      <w:divBdr>
        <w:top w:val="none" w:sz="0" w:space="0" w:color="auto"/>
        <w:left w:val="none" w:sz="0" w:space="0" w:color="auto"/>
        <w:bottom w:val="none" w:sz="0" w:space="0" w:color="auto"/>
        <w:right w:val="none" w:sz="0" w:space="0" w:color="auto"/>
      </w:divBdr>
    </w:div>
    <w:div w:id="1558470998">
      <w:bodyDiv w:val="1"/>
      <w:marLeft w:val="0"/>
      <w:marRight w:val="0"/>
      <w:marTop w:val="0"/>
      <w:marBottom w:val="0"/>
      <w:divBdr>
        <w:top w:val="none" w:sz="0" w:space="0" w:color="auto"/>
        <w:left w:val="none" w:sz="0" w:space="0" w:color="auto"/>
        <w:bottom w:val="none" w:sz="0" w:space="0" w:color="auto"/>
        <w:right w:val="none" w:sz="0" w:space="0" w:color="auto"/>
      </w:divBdr>
    </w:div>
    <w:div w:id="1563298136">
      <w:bodyDiv w:val="1"/>
      <w:marLeft w:val="0"/>
      <w:marRight w:val="0"/>
      <w:marTop w:val="0"/>
      <w:marBottom w:val="0"/>
      <w:divBdr>
        <w:top w:val="none" w:sz="0" w:space="0" w:color="auto"/>
        <w:left w:val="none" w:sz="0" w:space="0" w:color="auto"/>
        <w:bottom w:val="none" w:sz="0" w:space="0" w:color="auto"/>
        <w:right w:val="none" w:sz="0" w:space="0" w:color="auto"/>
      </w:divBdr>
    </w:div>
    <w:div w:id="1576280651">
      <w:bodyDiv w:val="1"/>
      <w:marLeft w:val="0"/>
      <w:marRight w:val="0"/>
      <w:marTop w:val="0"/>
      <w:marBottom w:val="0"/>
      <w:divBdr>
        <w:top w:val="none" w:sz="0" w:space="0" w:color="auto"/>
        <w:left w:val="none" w:sz="0" w:space="0" w:color="auto"/>
        <w:bottom w:val="none" w:sz="0" w:space="0" w:color="auto"/>
        <w:right w:val="none" w:sz="0" w:space="0" w:color="auto"/>
      </w:divBdr>
    </w:div>
    <w:div w:id="1581864682">
      <w:bodyDiv w:val="1"/>
      <w:marLeft w:val="0"/>
      <w:marRight w:val="0"/>
      <w:marTop w:val="0"/>
      <w:marBottom w:val="0"/>
      <w:divBdr>
        <w:top w:val="none" w:sz="0" w:space="0" w:color="auto"/>
        <w:left w:val="none" w:sz="0" w:space="0" w:color="auto"/>
        <w:bottom w:val="none" w:sz="0" w:space="0" w:color="auto"/>
        <w:right w:val="none" w:sz="0" w:space="0" w:color="auto"/>
      </w:divBdr>
    </w:div>
    <w:div w:id="1582059097">
      <w:bodyDiv w:val="1"/>
      <w:marLeft w:val="0"/>
      <w:marRight w:val="0"/>
      <w:marTop w:val="0"/>
      <w:marBottom w:val="0"/>
      <w:divBdr>
        <w:top w:val="none" w:sz="0" w:space="0" w:color="auto"/>
        <w:left w:val="none" w:sz="0" w:space="0" w:color="auto"/>
        <w:bottom w:val="none" w:sz="0" w:space="0" w:color="auto"/>
        <w:right w:val="none" w:sz="0" w:space="0" w:color="auto"/>
      </w:divBdr>
    </w:div>
    <w:div w:id="1585609460">
      <w:bodyDiv w:val="1"/>
      <w:marLeft w:val="0"/>
      <w:marRight w:val="0"/>
      <w:marTop w:val="0"/>
      <w:marBottom w:val="0"/>
      <w:divBdr>
        <w:top w:val="none" w:sz="0" w:space="0" w:color="auto"/>
        <w:left w:val="none" w:sz="0" w:space="0" w:color="auto"/>
        <w:bottom w:val="none" w:sz="0" w:space="0" w:color="auto"/>
        <w:right w:val="none" w:sz="0" w:space="0" w:color="auto"/>
      </w:divBdr>
    </w:div>
    <w:div w:id="1586769681">
      <w:bodyDiv w:val="1"/>
      <w:marLeft w:val="0"/>
      <w:marRight w:val="0"/>
      <w:marTop w:val="0"/>
      <w:marBottom w:val="0"/>
      <w:divBdr>
        <w:top w:val="none" w:sz="0" w:space="0" w:color="auto"/>
        <w:left w:val="none" w:sz="0" w:space="0" w:color="auto"/>
        <w:bottom w:val="none" w:sz="0" w:space="0" w:color="auto"/>
        <w:right w:val="none" w:sz="0" w:space="0" w:color="auto"/>
      </w:divBdr>
    </w:div>
    <w:div w:id="1613854113">
      <w:bodyDiv w:val="1"/>
      <w:marLeft w:val="0"/>
      <w:marRight w:val="0"/>
      <w:marTop w:val="0"/>
      <w:marBottom w:val="0"/>
      <w:divBdr>
        <w:top w:val="none" w:sz="0" w:space="0" w:color="auto"/>
        <w:left w:val="none" w:sz="0" w:space="0" w:color="auto"/>
        <w:bottom w:val="none" w:sz="0" w:space="0" w:color="auto"/>
        <w:right w:val="none" w:sz="0" w:space="0" w:color="auto"/>
      </w:divBdr>
    </w:div>
    <w:div w:id="1616256470">
      <w:bodyDiv w:val="1"/>
      <w:marLeft w:val="0"/>
      <w:marRight w:val="0"/>
      <w:marTop w:val="0"/>
      <w:marBottom w:val="0"/>
      <w:divBdr>
        <w:top w:val="none" w:sz="0" w:space="0" w:color="auto"/>
        <w:left w:val="none" w:sz="0" w:space="0" w:color="auto"/>
        <w:bottom w:val="none" w:sz="0" w:space="0" w:color="auto"/>
        <w:right w:val="none" w:sz="0" w:space="0" w:color="auto"/>
      </w:divBdr>
    </w:div>
    <w:div w:id="1626545256">
      <w:bodyDiv w:val="1"/>
      <w:marLeft w:val="0"/>
      <w:marRight w:val="0"/>
      <w:marTop w:val="0"/>
      <w:marBottom w:val="0"/>
      <w:divBdr>
        <w:top w:val="none" w:sz="0" w:space="0" w:color="auto"/>
        <w:left w:val="none" w:sz="0" w:space="0" w:color="auto"/>
        <w:bottom w:val="none" w:sz="0" w:space="0" w:color="auto"/>
        <w:right w:val="none" w:sz="0" w:space="0" w:color="auto"/>
      </w:divBdr>
    </w:div>
    <w:div w:id="1628462561">
      <w:bodyDiv w:val="1"/>
      <w:marLeft w:val="0"/>
      <w:marRight w:val="0"/>
      <w:marTop w:val="0"/>
      <w:marBottom w:val="0"/>
      <w:divBdr>
        <w:top w:val="none" w:sz="0" w:space="0" w:color="auto"/>
        <w:left w:val="none" w:sz="0" w:space="0" w:color="auto"/>
        <w:bottom w:val="none" w:sz="0" w:space="0" w:color="auto"/>
        <w:right w:val="none" w:sz="0" w:space="0" w:color="auto"/>
      </w:divBdr>
    </w:div>
    <w:div w:id="1640571851">
      <w:bodyDiv w:val="1"/>
      <w:marLeft w:val="0"/>
      <w:marRight w:val="0"/>
      <w:marTop w:val="0"/>
      <w:marBottom w:val="0"/>
      <w:divBdr>
        <w:top w:val="none" w:sz="0" w:space="0" w:color="auto"/>
        <w:left w:val="none" w:sz="0" w:space="0" w:color="auto"/>
        <w:bottom w:val="none" w:sz="0" w:space="0" w:color="auto"/>
        <w:right w:val="none" w:sz="0" w:space="0" w:color="auto"/>
      </w:divBdr>
    </w:div>
    <w:div w:id="1646622340">
      <w:bodyDiv w:val="1"/>
      <w:marLeft w:val="0"/>
      <w:marRight w:val="0"/>
      <w:marTop w:val="0"/>
      <w:marBottom w:val="0"/>
      <w:divBdr>
        <w:top w:val="none" w:sz="0" w:space="0" w:color="auto"/>
        <w:left w:val="none" w:sz="0" w:space="0" w:color="auto"/>
        <w:bottom w:val="none" w:sz="0" w:space="0" w:color="auto"/>
        <w:right w:val="none" w:sz="0" w:space="0" w:color="auto"/>
      </w:divBdr>
    </w:div>
    <w:div w:id="1651714550">
      <w:bodyDiv w:val="1"/>
      <w:marLeft w:val="0"/>
      <w:marRight w:val="0"/>
      <w:marTop w:val="0"/>
      <w:marBottom w:val="0"/>
      <w:divBdr>
        <w:top w:val="none" w:sz="0" w:space="0" w:color="auto"/>
        <w:left w:val="none" w:sz="0" w:space="0" w:color="auto"/>
        <w:bottom w:val="none" w:sz="0" w:space="0" w:color="auto"/>
        <w:right w:val="none" w:sz="0" w:space="0" w:color="auto"/>
      </w:divBdr>
    </w:div>
    <w:div w:id="1666081197">
      <w:bodyDiv w:val="1"/>
      <w:marLeft w:val="0"/>
      <w:marRight w:val="0"/>
      <w:marTop w:val="0"/>
      <w:marBottom w:val="0"/>
      <w:divBdr>
        <w:top w:val="none" w:sz="0" w:space="0" w:color="auto"/>
        <w:left w:val="none" w:sz="0" w:space="0" w:color="auto"/>
        <w:bottom w:val="none" w:sz="0" w:space="0" w:color="auto"/>
        <w:right w:val="none" w:sz="0" w:space="0" w:color="auto"/>
      </w:divBdr>
    </w:div>
    <w:div w:id="1673142397">
      <w:bodyDiv w:val="1"/>
      <w:marLeft w:val="0"/>
      <w:marRight w:val="0"/>
      <w:marTop w:val="0"/>
      <w:marBottom w:val="0"/>
      <w:divBdr>
        <w:top w:val="none" w:sz="0" w:space="0" w:color="auto"/>
        <w:left w:val="none" w:sz="0" w:space="0" w:color="auto"/>
        <w:bottom w:val="none" w:sz="0" w:space="0" w:color="auto"/>
        <w:right w:val="none" w:sz="0" w:space="0" w:color="auto"/>
      </w:divBdr>
    </w:div>
    <w:div w:id="1695228079">
      <w:bodyDiv w:val="1"/>
      <w:marLeft w:val="0"/>
      <w:marRight w:val="0"/>
      <w:marTop w:val="0"/>
      <w:marBottom w:val="0"/>
      <w:divBdr>
        <w:top w:val="none" w:sz="0" w:space="0" w:color="auto"/>
        <w:left w:val="none" w:sz="0" w:space="0" w:color="auto"/>
        <w:bottom w:val="none" w:sz="0" w:space="0" w:color="auto"/>
        <w:right w:val="none" w:sz="0" w:space="0" w:color="auto"/>
      </w:divBdr>
    </w:div>
    <w:div w:id="1698043949">
      <w:bodyDiv w:val="1"/>
      <w:marLeft w:val="0"/>
      <w:marRight w:val="0"/>
      <w:marTop w:val="0"/>
      <w:marBottom w:val="0"/>
      <w:divBdr>
        <w:top w:val="none" w:sz="0" w:space="0" w:color="auto"/>
        <w:left w:val="none" w:sz="0" w:space="0" w:color="auto"/>
        <w:bottom w:val="none" w:sz="0" w:space="0" w:color="auto"/>
        <w:right w:val="none" w:sz="0" w:space="0" w:color="auto"/>
      </w:divBdr>
    </w:div>
    <w:div w:id="1699156858">
      <w:bodyDiv w:val="1"/>
      <w:marLeft w:val="0"/>
      <w:marRight w:val="0"/>
      <w:marTop w:val="0"/>
      <w:marBottom w:val="0"/>
      <w:divBdr>
        <w:top w:val="none" w:sz="0" w:space="0" w:color="auto"/>
        <w:left w:val="none" w:sz="0" w:space="0" w:color="auto"/>
        <w:bottom w:val="none" w:sz="0" w:space="0" w:color="auto"/>
        <w:right w:val="none" w:sz="0" w:space="0" w:color="auto"/>
      </w:divBdr>
    </w:div>
    <w:div w:id="1703438864">
      <w:bodyDiv w:val="1"/>
      <w:marLeft w:val="0"/>
      <w:marRight w:val="0"/>
      <w:marTop w:val="0"/>
      <w:marBottom w:val="0"/>
      <w:divBdr>
        <w:top w:val="none" w:sz="0" w:space="0" w:color="auto"/>
        <w:left w:val="none" w:sz="0" w:space="0" w:color="auto"/>
        <w:bottom w:val="none" w:sz="0" w:space="0" w:color="auto"/>
        <w:right w:val="none" w:sz="0" w:space="0" w:color="auto"/>
      </w:divBdr>
    </w:div>
    <w:div w:id="1705059835">
      <w:bodyDiv w:val="1"/>
      <w:marLeft w:val="0"/>
      <w:marRight w:val="0"/>
      <w:marTop w:val="0"/>
      <w:marBottom w:val="0"/>
      <w:divBdr>
        <w:top w:val="none" w:sz="0" w:space="0" w:color="auto"/>
        <w:left w:val="none" w:sz="0" w:space="0" w:color="auto"/>
        <w:bottom w:val="none" w:sz="0" w:space="0" w:color="auto"/>
        <w:right w:val="none" w:sz="0" w:space="0" w:color="auto"/>
      </w:divBdr>
    </w:div>
    <w:div w:id="1708215805">
      <w:bodyDiv w:val="1"/>
      <w:marLeft w:val="0"/>
      <w:marRight w:val="0"/>
      <w:marTop w:val="0"/>
      <w:marBottom w:val="0"/>
      <w:divBdr>
        <w:top w:val="none" w:sz="0" w:space="0" w:color="auto"/>
        <w:left w:val="none" w:sz="0" w:space="0" w:color="auto"/>
        <w:bottom w:val="none" w:sz="0" w:space="0" w:color="auto"/>
        <w:right w:val="none" w:sz="0" w:space="0" w:color="auto"/>
      </w:divBdr>
    </w:div>
    <w:div w:id="1709991979">
      <w:bodyDiv w:val="1"/>
      <w:marLeft w:val="0"/>
      <w:marRight w:val="0"/>
      <w:marTop w:val="0"/>
      <w:marBottom w:val="0"/>
      <w:divBdr>
        <w:top w:val="none" w:sz="0" w:space="0" w:color="auto"/>
        <w:left w:val="none" w:sz="0" w:space="0" w:color="auto"/>
        <w:bottom w:val="none" w:sz="0" w:space="0" w:color="auto"/>
        <w:right w:val="none" w:sz="0" w:space="0" w:color="auto"/>
      </w:divBdr>
    </w:div>
    <w:div w:id="1718553123">
      <w:bodyDiv w:val="1"/>
      <w:marLeft w:val="0"/>
      <w:marRight w:val="0"/>
      <w:marTop w:val="0"/>
      <w:marBottom w:val="0"/>
      <w:divBdr>
        <w:top w:val="none" w:sz="0" w:space="0" w:color="auto"/>
        <w:left w:val="none" w:sz="0" w:space="0" w:color="auto"/>
        <w:bottom w:val="none" w:sz="0" w:space="0" w:color="auto"/>
        <w:right w:val="none" w:sz="0" w:space="0" w:color="auto"/>
      </w:divBdr>
    </w:div>
    <w:div w:id="1722051288">
      <w:bodyDiv w:val="1"/>
      <w:marLeft w:val="0"/>
      <w:marRight w:val="0"/>
      <w:marTop w:val="0"/>
      <w:marBottom w:val="0"/>
      <w:divBdr>
        <w:top w:val="none" w:sz="0" w:space="0" w:color="auto"/>
        <w:left w:val="none" w:sz="0" w:space="0" w:color="auto"/>
        <w:bottom w:val="none" w:sz="0" w:space="0" w:color="auto"/>
        <w:right w:val="none" w:sz="0" w:space="0" w:color="auto"/>
      </w:divBdr>
    </w:div>
    <w:div w:id="1722054230">
      <w:bodyDiv w:val="1"/>
      <w:marLeft w:val="0"/>
      <w:marRight w:val="0"/>
      <w:marTop w:val="0"/>
      <w:marBottom w:val="0"/>
      <w:divBdr>
        <w:top w:val="none" w:sz="0" w:space="0" w:color="auto"/>
        <w:left w:val="none" w:sz="0" w:space="0" w:color="auto"/>
        <w:bottom w:val="none" w:sz="0" w:space="0" w:color="auto"/>
        <w:right w:val="none" w:sz="0" w:space="0" w:color="auto"/>
      </w:divBdr>
    </w:div>
    <w:div w:id="1727098253">
      <w:bodyDiv w:val="1"/>
      <w:marLeft w:val="0"/>
      <w:marRight w:val="0"/>
      <w:marTop w:val="0"/>
      <w:marBottom w:val="0"/>
      <w:divBdr>
        <w:top w:val="none" w:sz="0" w:space="0" w:color="auto"/>
        <w:left w:val="none" w:sz="0" w:space="0" w:color="auto"/>
        <w:bottom w:val="none" w:sz="0" w:space="0" w:color="auto"/>
        <w:right w:val="none" w:sz="0" w:space="0" w:color="auto"/>
      </w:divBdr>
    </w:div>
    <w:div w:id="1727878740">
      <w:bodyDiv w:val="1"/>
      <w:marLeft w:val="0"/>
      <w:marRight w:val="0"/>
      <w:marTop w:val="0"/>
      <w:marBottom w:val="0"/>
      <w:divBdr>
        <w:top w:val="none" w:sz="0" w:space="0" w:color="auto"/>
        <w:left w:val="none" w:sz="0" w:space="0" w:color="auto"/>
        <w:bottom w:val="none" w:sz="0" w:space="0" w:color="auto"/>
        <w:right w:val="none" w:sz="0" w:space="0" w:color="auto"/>
      </w:divBdr>
    </w:div>
    <w:div w:id="1731927350">
      <w:bodyDiv w:val="1"/>
      <w:marLeft w:val="0"/>
      <w:marRight w:val="0"/>
      <w:marTop w:val="0"/>
      <w:marBottom w:val="0"/>
      <w:divBdr>
        <w:top w:val="none" w:sz="0" w:space="0" w:color="auto"/>
        <w:left w:val="none" w:sz="0" w:space="0" w:color="auto"/>
        <w:bottom w:val="none" w:sz="0" w:space="0" w:color="auto"/>
        <w:right w:val="none" w:sz="0" w:space="0" w:color="auto"/>
      </w:divBdr>
    </w:div>
    <w:div w:id="1732079432">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7047357">
      <w:bodyDiv w:val="1"/>
      <w:marLeft w:val="0"/>
      <w:marRight w:val="0"/>
      <w:marTop w:val="0"/>
      <w:marBottom w:val="0"/>
      <w:divBdr>
        <w:top w:val="none" w:sz="0" w:space="0" w:color="auto"/>
        <w:left w:val="none" w:sz="0" w:space="0" w:color="auto"/>
        <w:bottom w:val="none" w:sz="0" w:space="0" w:color="auto"/>
        <w:right w:val="none" w:sz="0" w:space="0" w:color="auto"/>
      </w:divBdr>
    </w:div>
    <w:div w:id="1738433695">
      <w:bodyDiv w:val="1"/>
      <w:marLeft w:val="0"/>
      <w:marRight w:val="0"/>
      <w:marTop w:val="0"/>
      <w:marBottom w:val="0"/>
      <w:divBdr>
        <w:top w:val="none" w:sz="0" w:space="0" w:color="auto"/>
        <w:left w:val="none" w:sz="0" w:space="0" w:color="auto"/>
        <w:bottom w:val="none" w:sz="0" w:space="0" w:color="auto"/>
        <w:right w:val="none" w:sz="0" w:space="0" w:color="auto"/>
      </w:divBdr>
    </w:div>
    <w:div w:id="1740639202">
      <w:bodyDiv w:val="1"/>
      <w:marLeft w:val="0"/>
      <w:marRight w:val="0"/>
      <w:marTop w:val="0"/>
      <w:marBottom w:val="0"/>
      <w:divBdr>
        <w:top w:val="none" w:sz="0" w:space="0" w:color="auto"/>
        <w:left w:val="none" w:sz="0" w:space="0" w:color="auto"/>
        <w:bottom w:val="none" w:sz="0" w:space="0" w:color="auto"/>
        <w:right w:val="none" w:sz="0" w:space="0" w:color="auto"/>
      </w:divBdr>
    </w:div>
    <w:div w:id="1741252721">
      <w:bodyDiv w:val="1"/>
      <w:marLeft w:val="0"/>
      <w:marRight w:val="0"/>
      <w:marTop w:val="0"/>
      <w:marBottom w:val="0"/>
      <w:divBdr>
        <w:top w:val="none" w:sz="0" w:space="0" w:color="auto"/>
        <w:left w:val="none" w:sz="0" w:space="0" w:color="auto"/>
        <w:bottom w:val="none" w:sz="0" w:space="0" w:color="auto"/>
        <w:right w:val="none" w:sz="0" w:space="0" w:color="auto"/>
      </w:divBdr>
    </w:div>
    <w:div w:id="1743454321">
      <w:bodyDiv w:val="1"/>
      <w:marLeft w:val="0"/>
      <w:marRight w:val="0"/>
      <w:marTop w:val="0"/>
      <w:marBottom w:val="0"/>
      <w:divBdr>
        <w:top w:val="none" w:sz="0" w:space="0" w:color="auto"/>
        <w:left w:val="none" w:sz="0" w:space="0" w:color="auto"/>
        <w:bottom w:val="none" w:sz="0" w:space="0" w:color="auto"/>
        <w:right w:val="none" w:sz="0" w:space="0" w:color="auto"/>
      </w:divBdr>
    </w:div>
    <w:div w:id="1753963148">
      <w:bodyDiv w:val="1"/>
      <w:marLeft w:val="0"/>
      <w:marRight w:val="0"/>
      <w:marTop w:val="0"/>
      <w:marBottom w:val="0"/>
      <w:divBdr>
        <w:top w:val="none" w:sz="0" w:space="0" w:color="auto"/>
        <w:left w:val="none" w:sz="0" w:space="0" w:color="auto"/>
        <w:bottom w:val="none" w:sz="0" w:space="0" w:color="auto"/>
        <w:right w:val="none" w:sz="0" w:space="0" w:color="auto"/>
      </w:divBdr>
    </w:div>
    <w:div w:id="1767338418">
      <w:bodyDiv w:val="1"/>
      <w:marLeft w:val="0"/>
      <w:marRight w:val="0"/>
      <w:marTop w:val="0"/>
      <w:marBottom w:val="0"/>
      <w:divBdr>
        <w:top w:val="none" w:sz="0" w:space="0" w:color="auto"/>
        <w:left w:val="none" w:sz="0" w:space="0" w:color="auto"/>
        <w:bottom w:val="none" w:sz="0" w:space="0" w:color="auto"/>
        <w:right w:val="none" w:sz="0" w:space="0" w:color="auto"/>
      </w:divBdr>
    </w:div>
    <w:div w:id="1772507642">
      <w:bodyDiv w:val="1"/>
      <w:marLeft w:val="0"/>
      <w:marRight w:val="0"/>
      <w:marTop w:val="0"/>
      <w:marBottom w:val="0"/>
      <w:divBdr>
        <w:top w:val="none" w:sz="0" w:space="0" w:color="auto"/>
        <w:left w:val="none" w:sz="0" w:space="0" w:color="auto"/>
        <w:bottom w:val="none" w:sz="0" w:space="0" w:color="auto"/>
        <w:right w:val="none" w:sz="0" w:space="0" w:color="auto"/>
      </w:divBdr>
    </w:div>
    <w:div w:id="1786804911">
      <w:bodyDiv w:val="1"/>
      <w:marLeft w:val="0"/>
      <w:marRight w:val="0"/>
      <w:marTop w:val="0"/>
      <w:marBottom w:val="0"/>
      <w:divBdr>
        <w:top w:val="none" w:sz="0" w:space="0" w:color="auto"/>
        <w:left w:val="none" w:sz="0" w:space="0" w:color="auto"/>
        <w:bottom w:val="none" w:sz="0" w:space="0" w:color="auto"/>
        <w:right w:val="none" w:sz="0" w:space="0" w:color="auto"/>
      </w:divBdr>
    </w:div>
    <w:div w:id="1789860081">
      <w:bodyDiv w:val="1"/>
      <w:marLeft w:val="0"/>
      <w:marRight w:val="0"/>
      <w:marTop w:val="0"/>
      <w:marBottom w:val="0"/>
      <w:divBdr>
        <w:top w:val="none" w:sz="0" w:space="0" w:color="auto"/>
        <w:left w:val="none" w:sz="0" w:space="0" w:color="auto"/>
        <w:bottom w:val="none" w:sz="0" w:space="0" w:color="auto"/>
        <w:right w:val="none" w:sz="0" w:space="0" w:color="auto"/>
      </w:divBdr>
    </w:div>
    <w:div w:id="1790080420">
      <w:bodyDiv w:val="1"/>
      <w:marLeft w:val="0"/>
      <w:marRight w:val="0"/>
      <w:marTop w:val="0"/>
      <w:marBottom w:val="0"/>
      <w:divBdr>
        <w:top w:val="none" w:sz="0" w:space="0" w:color="auto"/>
        <w:left w:val="none" w:sz="0" w:space="0" w:color="auto"/>
        <w:bottom w:val="none" w:sz="0" w:space="0" w:color="auto"/>
        <w:right w:val="none" w:sz="0" w:space="0" w:color="auto"/>
      </w:divBdr>
    </w:div>
    <w:div w:id="1796027185">
      <w:bodyDiv w:val="1"/>
      <w:marLeft w:val="0"/>
      <w:marRight w:val="0"/>
      <w:marTop w:val="0"/>
      <w:marBottom w:val="0"/>
      <w:divBdr>
        <w:top w:val="none" w:sz="0" w:space="0" w:color="auto"/>
        <w:left w:val="none" w:sz="0" w:space="0" w:color="auto"/>
        <w:bottom w:val="none" w:sz="0" w:space="0" w:color="auto"/>
        <w:right w:val="none" w:sz="0" w:space="0" w:color="auto"/>
      </w:divBdr>
    </w:div>
    <w:div w:id="1797405990">
      <w:bodyDiv w:val="1"/>
      <w:marLeft w:val="0"/>
      <w:marRight w:val="0"/>
      <w:marTop w:val="0"/>
      <w:marBottom w:val="0"/>
      <w:divBdr>
        <w:top w:val="none" w:sz="0" w:space="0" w:color="auto"/>
        <w:left w:val="none" w:sz="0" w:space="0" w:color="auto"/>
        <w:bottom w:val="none" w:sz="0" w:space="0" w:color="auto"/>
        <w:right w:val="none" w:sz="0" w:space="0" w:color="auto"/>
      </w:divBdr>
    </w:div>
    <w:div w:id="1798179692">
      <w:bodyDiv w:val="1"/>
      <w:marLeft w:val="0"/>
      <w:marRight w:val="0"/>
      <w:marTop w:val="0"/>
      <w:marBottom w:val="0"/>
      <w:divBdr>
        <w:top w:val="none" w:sz="0" w:space="0" w:color="auto"/>
        <w:left w:val="none" w:sz="0" w:space="0" w:color="auto"/>
        <w:bottom w:val="none" w:sz="0" w:space="0" w:color="auto"/>
        <w:right w:val="none" w:sz="0" w:space="0" w:color="auto"/>
      </w:divBdr>
    </w:div>
    <w:div w:id="1798375166">
      <w:bodyDiv w:val="1"/>
      <w:marLeft w:val="0"/>
      <w:marRight w:val="0"/>
      <w:marTop w:val="0"/>
      <w:marBottom w:val="0"/>
      <w:divBdr>
        <w:top w:val="none" w:sz="0" w:space="0" w:color="auto"/>
        <w:left w:val="none" w:sz="0" w:space="0" w:color="auto"/>
        <w:bottom w:val="none" w:sz="0" w:space="0" w:color="auto"/>
        <w:right w:val="none" w:sz="0" w:space="0" w:color="auto"/>
      </w:divBdr>
      <w:divsChild>
        <w:div w:id="249852729">
          <w:marLeft w:val="0"/>
          <w:marRight w:val="0"/>
          <w:marTop w:val="0"/>
          <w:marBottom w:val="0"/>
          <w:divBdr>
            <w:top w:val="none" w:sz="0" w:space="0" w:color="auto"/>
            <w:left w:val="none" w:sz="0" w:space="0" w:color="auto"/>
            <w:bottom w:val="none" w:sz="0" w:space="0" w:color="auto"/>
            <w:right w:val="none" w:sz="0" w:space="0" w:color="auto"/>
          </w:divBdr>
        </w:div>
        <w:div w:id="1529952234">
          <w:marLeft w:val="0"/>
          <w:marRight w:val="0"/>
          <w:marTop w:val="0"/>
          <w:marBottom w:val="0"/>
          <w:divBdr>
            <w:top w:val="none" w:sz="0" w:space="0" w:color="auto"/>
            <w:left w:val="none" w:sz="0" w:space="0" w:color="auto"/>
            <w:bottom w:val="none" w:sz="0" w:space="0" w:color="auto"/>
            <w:right w:val="none" w:sz="0" w:space="0" w:color="auto"/>
          </w:divBdr>
          <w:divsChild>
            <w:div w:id="555747835">
              <w:marLeft w:val="0"/>
              <w:marRight w:val="0"/>
              <w:marTop w:val="0"/>
              <w:marBottom w:val="0"/>
              <w:divBdr>
                <w:top w:val="none" w:sz="0" w:space="0" w:color="auto"/>
                <w:left w:val="none" w:sz="0" w:space="0" w:color="auto"/>
                <w:bottom w:val="none" w:sz="0" w:space="0" w:color="auto"/>
                <w:right w:val="none" w:sz="0" w:space="0" w:color="auto"/>
              </w:divBdr>
            </w:div>
          </w:divsChild>
        </w:div>
        <w:div w:id="1747071097">
          <w:marLeft w:val="0"/>
          <w:marRight w:val="0"/>
          <w:marTop w:val="0"/>
          <w:marBottom w:val="0"/>
          <w:divBdr>
            <w:top w:val="none" w:sz="0" w:space="0" w:color="auto"/>
            <w:left w:val="none" w:sz="0" w:space="0" w:color="auto"/>
            <w:bottom w:val="none" w:sz="0" w:space="0" w:color="auto"/>
            <w:right w:val="none" w:sz="0" w:space="0" w:color="auto"/>
          </w:divBdr>
          <w:divsChild>
            <w:div w:id="1430010009">
              <w:marLeft w:val="0"/>
              <w:marRight w:val="0"/>
              <w:marTop w:val="0"/>
              <w:marBottom w:val="0"/>
              <w:divBdr>
                <w:top w:val="none" w:sz="0" w:space="0" w:color="auto"/>
                <w:left w:val="none" w:sz="0" w:space="0" w:color="auto"/>
                <w:bottom w:val="none" w:sz="0" w:space="0" w:color="auto"/>
                <w:right w:val="none" w:sz="0" w:space="0" w:color="auto"/>
              </w:divBdr>
            </w:div>
            <w:div w:id="1806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429">
      <w:bodyDiv w:val="1"/>
      <w:marLeft w:val="0"/>
      <w:marRight w:val="0"/>
      <w:marTop w:val="0"/>
      <w:marBottom w:val="0"/>
      <w:divBdr>
        <w:top w:val="none" w:sz="0" w:space="0" w:color="auto"/>
        <w:left w:val="none" w:sz="0" w:space="0" w:color="auto"/>
        <w:bottom w:val="none" w:sz="0" w:space="0" w:color="auto"/>
        <w:right w:val="none" w:sz="0" w:space="0" w:color="auto"/>
      </w:divBdr>
    </w:div>
    <w:div w:id="1808745871">
      <w:bodyDiv w:val="1"/>
      <w:marLeft w:val="0"/>
      <w:marRight w:val="0"/>
      <w:marTop w:val="0"/>
      <w:marBottom w:val="0"/>
      <w:divBdr>
        <w:top w:val="none" w:sz="0" w:space="0" w:color="auto"/>
        <w:left w:val="none" w:sz="0" w:space="0" w:color="auto"/>
        <w:bottom w:val="none" w:sz="0" w:space="0" w:color="auto"/>
        <w:right w:val="none" w:sz="0" w:space="0" w:color="auto"/>
      </w:divBdr>
    </w:div>
    <w:div w:id="1811286845">
      <w:bodyDiv w:val="1"/>
      <w:marLeft w:val="0"/>
      <w:marRight w:val="0"/>
      <w:marTop w:val="0"/>
      <w:marBottom w:val="0"/>
      <w:divBdr>
        <w:top w:val="none" w:sz="0" w:space="0" w:color="auto"/>
        <w:left w:val="none" w:sz="0" w:space="0" w:color="auto"/>
        <w:bottom w:val="none" w:sz="0" w:space="0" w:color="auto"/>
        <w:right w:val="none" w:sz="0" w:space="0" w:color="auto"/>
      </w:divBdr>
      <w:divsChild>
        <w:div w:id="1327906219">
          <w:marLeft w:val="0"/>
          <w:marRight w:val="0"/>
          <w:marTop w:val="0"/>
          <w:marBottom w:val="0"/>
          <w:divBdr>
            <w:top w:val="none" w:sz="0" w:space="0" w:color="auto"/>
            <w:left w:val="none" w:sz="0" w:space="0" w:color="auto"/>
            <w:bottom w:val="none" w:sz="0" w:space="0" w:color="auto"/>
            <w:right w:val="none" w:sz="0" w:space="0" w:color="auto"/>
          </w:divBdr>
        </w:div>
        <w:div w:id="1766415121">
          <w:marLeft w:val="0"/>
          <w:marRight w:val="0"/>
          <w:marTop w:val="0"/>
          <w:marBottom w:val="0"/>
          <w:divBdr>
            <w:top w:val="none" w:sz="0" w:space="0" w:color="auto"/>
            <w:left w:val="none" w:sz="0" w:space="0" w:color="auto"/>
            <w:bottom w:val="none" w:sz="0" w:space="0" w:color="auto"/>
            <w:right w:val="none" w:sz="0" w:space="0" w:color="auto"/>
          </w:divBdr>
        </w:div>
      </w:divsChild>
    </w:div>
    <w:div w:id="1814787220">
      <w:bodyDiv w:val="1"/>
      <w:marLeft w:val="0"/>
      <w:marRight w:val="0"/>
      <w:marTop w:val="0"/>
      <w:marBottom w:val="0"/>
      <w:divBdr>
        <w:top w:val="none" w:sz="0" w:space="0" w:color="auto"/>
        <w:left w:val="none" w:sz="0" w:space="0" w:color="auto"/>
        <w:bottom w:val="none" w:sz="0" w:space="0" w:color="auto"/>
        <w:right w:val="none" w:sz="0" w:space="0" w:color="auto"/>
      </w:divBdr>
    </w:div>
    <w:div w:id="1815024038">
      <w:bodyDiv w:val="1"/>
      <w:marLeft w:val="0"/>
      <w:marRight w:val="0"/>
      <w:marTop w:val="0"/>
      <w:marBottom w:val="0"/>
      <w:divBdr>
        <w:top w:val="none" w:sz="0" w:space="0" w:color="auto"/>
        <w:left w:val="none" w:sz="0" w:space="0" w:color="auto"/>
        <w:bottom w:val="none" w:sz="0" w:space="0" w:color="auto"/>
        <w:right w:val="none" w:sz="0" w:space="0" w:color="auto"/>
      </w:divBdr>
    </w:div>
    <w:div w:id="1823345786">
      <w:bodyDiv w:val="1"/>
      <w:marLeft w:val="0"/>
      <w:marRight w:val="0"/>
      <w:marTop w:val="0"/>
      <w:marBottom w:val="0"/>
      <w:divBdr>
        <w:top w:val="none" w:sz="0" w:space="0" w:color="auto"/>
        <w:left w:val="none" w:sz="0" w:space="0" w:color="auto"/>
        <w:bottom w:val="none" w:sz="0" w:space="0" w:color="auto"/>
        <w:right w:val="none" w:sz="0" w:space="0" w:color="auto"/>
      </w:divBdr>
    </w:div>
    <w:div w:id="1828670995">
      <w:bodyDiv w:val="1"/>
      <w:marLeft w:val="0"/>
      <w:marRight w:val="0"/>
      <w:marTop w:val="0"/>
      <w:marBottom w:val="0"/>
      <w:divBdr>
        <w:top w:val="none" w:sz="0" w:space="0" w:color="auto"/>
        <w:left w:val="none" w:sz="0" w:space="0" w:color="auto"/>
        <w:bottom w:val="none" w:sz="0" w:space="0" w:color="auto"/>
        <w:right w:val="none" w:sz="0" w:space="0" w:color="auto"/>
      </w:divBdr>
    </w:div>
    <w:div w:id="1828783060">
      <w:bodyDiv w:val="1"/>
      <w:marLeft w:val="0"/>
      <w:marRight w:val="0"/>
      <w:marTop w:val="0"/>
      <w:marBottom w:val="0"/>
      <w:divBdr>
        <w:top w:val="none" w:sz="0" w:space="0" w:color="auto"/>
        <w:left w:val="none" w:sz="0" w:space="0" w:color="auto"/>
        <w:bottom w:val="none" w:sz="0" w:space="0" w:color="auto"/>
        <w:right w:val="none" w:sz="0" w:space="0" w:color="auto"/>
      </w:divBdr>
    </w:div>
    <w:div w:id="1829859500">
      <w:bodyDiv w:val="1"/>
      <w:marLeft w:val="0"/>
      <w:marRight w:val="0"/>
      <w:marTop w:val="0"/>
      <w:marBottom w:val="0"/>
      <w:divBdr>
        <w:top w:val="none" w:sz="0" w:space="0" w:color="auto"/>
        <w:left w:val="none" w:sz="0" w:space="0" w:color="auto"/>
        <w:bottom w:val="none" w:sz="0" w:space="0" w:color="auto"/>
        <w:right w:val="none" w:sz="0" w:space="0" w:color="auto"/>
      </w:divBdr>
    </w:div>
    <w:div w:id="1833060528">
      <w:bodyDiv w:val="1"/>
      <w:marLeft w:val="0"/>
      <w:marRight w:val="0"/>
      <w:marTop w:val="0"/>
      <w:marBottom w:val="0"/>
      <w:divBdr>
        <w:top w:val="none" w:sz="0" w:space="0" w:color="auto"/>
        <w:left w:val="none" w:sz="0" w:space="0" w:color="auto"/>
        <w:bottom w:val="none" w:sz="0" w:space="0" w:color="auto"/>
        <w:right w:val="none" w:sz="0" w:space="0" w:color="auto"/>
      </w:divBdr>
    </w:div>
    <w:div w:id="1834444248">
      <w:bodyDiv w:val="1"/>
      <w:marLeft w:val="0"/>
      <w:marRight w:val="0"/>
      <w:marTop w:val="0"/>
      <w:marBottom w:val="0"/>
      <w:divBdr>
        <w:top w:val="none" w:sz="0" w:space="0" w:color="auto"/>
        <w:left w:val="none" w:sz="0" w:space="0" w:color="auto"/>
        <w:bottom w:val="none" w:sz="0" w:space="0" w:color="auto"/>
        <w:right w:val="none" w:sz="0" w:space="0" w:color="auto"/>
      </w:divBdr>
    </w:div>
    <w:div w:id="1836189054">
      <w:bodyDiv w:val="1"/>
      <w:marLeft w:val="0"/>
      <w:marRight w:val="0"/>
      <w:marTop w:val="0"/>
      <w:marBottom w:val="0"/>
      <w:divBdr>
        <w:top w:val="none" w:sz="0" w:space="0" w:color="auto"/>
        <w:left w:val="none" w:sz="0" w:space="0" w:color="auto"/>
        <w:bottom w:val="none" w:sz="0" w:space="0" w:color="auto"/>
        <w:right w:val="none" w:sz="0" w:space="0" w:color="auto"/>
      </w:divBdr>
    </w:div>
    <w:div w:id="1847206568">
      <w:bodyDiv w:val="1"/>
      <w:marLeft w:val="0"/>
      <w:marRight w:val="0"/>
      <w:marTop w:val="0"/>
      <w:marBottom w:val="0"/>
      <w:divBdr>
        <w:top w:val="none" w:sz="0" w:space="0" w:color="auto"/>
        <w:left w:val="none" w:sz="0" w:space="0" w:color="auto"/>
        <w:bottom w:val="none" w:sz="0" w:space="0" w:color="auto"/>
        <w:right w:val="none" w:sz="0" w:space="0" w:color="auto"/>
      </w:divBdr>
    </w:div>
    <w:div w:id="1851140318">
      <w:bodyDiv w:val="1"/>
      <w:marLeft w:val="0"/>
      <w:marRight w:val="0"/>
      <w:marTop w:val="0"/>
      <w:marBottom w:val="0"/>
      <w:divBdr>
        <w:top w:val="none" w:sz="0" w:space="0" w:color="auto"/>
        <w:left w:val="none" w:sz="0" w:space="0" w:color="auto"/>
        <w:bottom w:val="none" w:sz="0" w:space="0" w:color="auto"/>
        <w:right w:val="none" w:sz="0" w:space="0" w:color="auto"/>
      </w:divBdr>
      <w:divsChild>
        <w:div w:id="66536473">
          <w:marLeft w:val="0"/>
          <w:marRight w:val="0"/>
          <w:marTop w:val="0"/>
          <w:marBottom w:val="0"/>
          <w:divBdr>
            <w:top w:val="none" w:sz="0" w:space="0" w:color="auto"/>
            <w:left w:val="none" w:sz="0" w:space="0" w:color="auto"/>
            <w:bottom w:val="none" w:sz="0" w:space="0" w:color="auto"/>
            <w:right w:val="none" w:sz="0" w:space="0" w:color="auto"/>
          </w:divBdr>
        </w:div>
        <w:div w:id="1640916111">
          <w:marLeft w:val="0"/>
          <w:marRight w:val="0"/>
          <w:marTop w:val="0"/>
          <w:marBottom w:val="0"/>
          <w:divBdr>
            <w:top w:val="none" w:sz="0" w:space="0" w:color="auto"/>
            <w:left w:val="none" w:sz="0" w:space="0" w:color="auto"/>
            <w:bottom w:val="none" w:sz="0" w:space="0" w:color="auto"/>
            <w:right w:val="none" w:sz="0" w:space="0" w:color="auto"/>
          </w:divBdr>
          <w:divsChild>
            <w:div w:id="300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557">
      <w:bodyDiv w:val="1"/>
      <w:marLeft w:val="0"/>
      <w:marRight w:val="0"/>
      <w:marTop w:val="0"/>
      <w:marBottom w:val="0"/>
      <w:divBdr>
        <w:top w:val="none" w:sz="0" w:space="0" w:color="auto"/>
        <w:left w:val="none" w:sz="0" w:space="0" w:color="auto"/>
        <w:bottom w:val="none" w:sz="0" w:space="0" w:color="auto"/>
        <w:right w:val="none" w:sz="0" w:space="0" w:color="auto"/>
      </w:divBdr>
    </w:div>
    <w:div w:id="1866168262">
      <w:bodyDiv w:val="1"/>
      <w:marLeft w:val="0"/>
      <w:marRight w:val="0"/>
      <w:marTop w:val="0"/>
      <w:marBottom w:val="0"/>
      <w:divBdr>
        <w:top w:val="none" w:sz="0" w:space="0" w:color="auto"/>
        <w:left w:val="none" w:sz="0" w:space="0" w:color="auto"/>
        <w:bottom w:val="none" w:sz="0" w:space="0" w:color="auto"/>
        <w:right w:val="none" w:sz="0" w:space="0" w:color="auto"/>
      </w:divBdr>
    </w:div>
    <w:div w:id="1874266561">
      <w:bodyDiv w:val="1"/>
      <w:marLeft w:val="0"/>
      <w:marRight w:val="0"/>
      <w:marTop w:val="0"/>
      <w:marBottom w:val="0"/>
      <w:divBdr>
        <w:top w:val="none" w:sz="0" w:space="0" w:color="auto"/>
        <w:left w:val="none" w:sz="0" w:space="0" w:color="auto"/>
        <w:bottom w:val="none" w:sz="0" w:space="0" w:color="auto"/>
        <w:right w:val="none" w:sz="0" w:space="0" w:color="auto"/>
      </w:divBdr>
    </w:div>
    <w:div w:id="1874658455">
      <w:bodyDiv w:val="1"/>
      <w:marLeft w:val="0"/>
      <w:marRight w:val="0"/>
      <w:marTop w:val="0"/>
      <w:marBottom w:val="0"/>
      <w:divBdr>
        <w:top w:val="none" w:sz="0" w:space="0" w:color="auto"/>
        <w:left w:val="none" w:sz="0" w:space="0" w:color="auto"/>
        <w:bottom w:val="none" w:sz="0" w:space="0" w:color="auto"/>
        <w:right w:val="none" w:sz="0" w:space="0" w:color="auto"/>
      </w:divBdr>
    </w:div>
    <w:div w:id="1881866677">
      <w:bodyDiv w:val="1"/>
      <w:marLeft w:val="0"/>
      <w:marRight w:val="0"/>
      <w:marTop w:val="0"/>
      <w:marBottom w:val="0"/>
      <w:divBdr>
        <w:top w:val="none" w:sz="0" w:space="0" w:color="auto"/>
        <w:left w:val="none" w:sz="0" w:space="0" w:color="auto"/>
        <w:bottom w:val="none" w:sz="0" w:space="0" w:color="auto"/>
        <w:right w:val="none" w:sz="0" w:space="0" w:color="auto"/>
      </w:divBdr>
    </w:div>
    <w:div w:id="1882355152">
      <w:bodyDiv w:val="1"/>
      <w:marLeft w:val="0"/>
      <w:marRight w:val="0"/>
      <w:marTop w:val="0"/>
      <w:marBottom w:val="0"/>
      <w:divBdr>
        <w:top w:val="none" w:sz="0" w:space="0" w:color="auto"/>
        <w:left w:val="none" w:sz="0" w:space="0" w:color="auto"/>
        <w:bottom w:val="none" w:sz="0" w:space="0" w:color="auto"/>
        <w:right w:val="none" w:sz="0" w:space="0" w:color="auto"/>
      </w:divBdr>
    </w:div>
    <w:div w:id="1883593453">
      <w:bodyDiv w:val="1"/>
      <w:marLeft w:val="0"/>
      <w:marRight w:val="0"/>
      <w:marTop w:val="0"/>
      <w:marBottom w:val="0"/>
      <w:divBdr>
        <w:top w:val="none" w:sz="0" w:space="0" w:color="auto"/>
        <w:left w:val="none" w:sz="0" w:space="0" w:color="auto"/>
        <w:bottom w:val="none" w:sz="0" w:space="0" w:color="auto"/>
        <w:right w:val="none" w:sz="0" w:space="0" w:color="auto"/>
      </w:divBdr>
    </w:div>
    <w:div w:id="1885173846">
      <w:bodyDiv w:val="1"/>
      <w:marLeft w:val="0"/>
      <w:marRight w:val="0"/>
      <w:marTop w:val="0"/>
      <w:marBottom w:val="0"/>
      <w:divBdr>
        <w:top w:val="none" w:sz="0" w:space="0" w:color="auto"/>
        <w:left w:val="none" w:sz="0" w:space="0" w:color="auto"/>
        <w:bottom w:val="none" w:sz="0" w:space="0" w:color="auto"/>
        <w:right w:val="none" w:sz="0" w:space="0" w:color="auto"/>
      </w:divBdr>
    </w:div>
    <w:div w:id="1893536247">
      <w:bodyDiv w:val="1"/>
      <w:marLeft w:val="0"/>
      <w:marRight w:val="0"/>
      <w:marTop w:val="0"/>
      <w:marBottom w:val="0"/>
      <w:divBdr>
        <w:top w:val="none" w:sz="0" w:space="0" w:color="auto"/>
        <w:left w:val="none" w:sz="0" w:space="0" w:color="auto"/>
        <w:bottom w:val="none" w:sz="0" w:space="0" w:color="auto"/>
        <w:right w:val="none" w:sz="0" w:space="0" w:color="auto"/>
      </w:divBdr>
    </w:div>
    <w:div w:id="1895847462">
      <w:bodyDiv w:val="1"/>
      <w:marLeft w:val="0"/>
      <w:marRight w:val="0"/>
      <w:marTop w:val="0"/>
      <w:marBottom w:val="0"/>
      <w:divBdr>
        <w:top w:val="none" w:sz="0" w:space="0" w:color="auto"/>
        <w:left w:val="none" w:sz="0" w:space="0" w:color="auto"/>
        <w:bottom w:val="none" w:sz="0" w:space="0" w:color="auto"/>
        <w:right w:val="none" w:sz="0" w:space="0" w:color="auto"/>
      </w:divBdr>
    </w:div>
    <w:div w:id="1895853360">
      <w:bodyDiv w:val="1"/>
      <w:marLeft w:val="0"/>
      <w:marRight w:val="0"/>
      <w:marTop w:val="0"/>
      <w:marBottom w:val="0"/>
      <w:divBdr>
        <w:top w:val="none" w:sz="0" w:space="0" w:color="auto"/>
        <w:left w:val="none" w:sz="0" w:space="0" w:color="auto"/>
        <w:bottom w:val="none" w:sz="0" w:space="0" w:color="auto"/>
        <w:right w:val="none" w:sz="0" w:space="0" w:color="auto"/>
      </w:divBdr>
    </w:div>
    <w:div w:id="1900704074">
      <w:bodyDiv w:val="1"/>
      <w:marLeft w:val="0"/>
      <w:marRight w:val="0"/>
      <w:marTop w:val="0"/>
      <w:marBottom w:val="0"/>
      <w:divBdr>
        <w:top w:val="none" w:sz="0" w:space="0" w:color="auto"/>
        <w:left w:val="none" w:sz="0" w:space="0" w:color="auto"/>
        <w:bottom w:val="none" w:sz="0" w:space="0" w:color="auto"/>
        <w:right w:val="none" w:sz="0" w:space="0" w:color="auto"/>
      </w:divBdr>
    </w:div>
    <w:div w:id="1905409067">
      <w:bodyDiv w:val="1"/>
      <w:marLeft w:val="0"/>
      <w:marRight w:val="0"/>
      <w:marTop w:val="0"/>
      <w:marBottom w:val="0"/>
      <w:divBdr>
        <w:top w:val="none" w:sz="0" w:space="0" w:color="auto"/>
        <w:left w:val="none" w:sz="0" w:space="0" w:color="auto"/>
        <w:bottom w:val="none" w:sz="0" w:space="0" w:color="auto"/>
        <w:right w:val="none" w:sz="0" w:space="0" w:color="auto"/>
      </w:divBdr>
    </w:div>
    <w:div w:id="1908614547">
      <w:bodyDiv w:val="1"/>
      <w:marLeft w:val="0"/>
      <w:marRight w:val="0"/>
      <w:marTop w:val="0"/>
      <w:marBottom w:val="0"/>
      <w:divBdr>
        <w:top w:val="none" w:sz="0" w:space="0" w:color="auto"/>
        <w:left w:val="none" w:sz="0" w:space="0" w:color="auto"/>
        <w:bottom w:val="none" w:sz="0" w:space="0" w:color="auto"/>
        <w:right w:val="none" w:sz="0" w:space="0" w:color="auto"/>
      </w:divBdr>
    </w:div>
    <w:div w:id="1915355512">
      <w:bodyDiv w:val="1"/>
      <w:marLeft w:val="0"/>
      <w:marRight w:val="0"/>
      <w:marTop w:val="0"/>
      <w:marBottom w:val="0"/>
      <w:divBdr>
        <w:top w:val="none" w:sz="0" w:space="0" w:color="auto"/>
        <w:left w:val="none" w:sz="0" w:space="0" w:color="auto"/>
        <w:bottom w:val="none" w:sz="0" w:space="0" w:color="auto"/>
        <w:right w:val="none" w:sz="0" w:space="0" w:color="auto"/>
      </w:divBdr>
    </w:div>
    <w:div w:id="1924602746">
      <w:bodyDiv w:val="1"/>
      <w:marLeft w:val="0"/>
      <w:marRight w:val="0"/>
      <w:marTop w:val="0"/>
      <w:marBottom w:val="0"/>
      <w:divBdr>
        <w:top w:val="none" w:sz="0" w:space="0" w:color="auto"/>
        <w:left w:val="none" w:sz="0" w:space="0" w:color="auto"/>
        <w:bottom w:val="none" w:sz="0" w:space="0" w:color="auto"/>
        <w:right w:val="none" w:sz="0" w:space="0" w:color="auto"/>
      </w:divBdr>
    </w:div>
    <w:div w:id="1924801204">
      <w:bodyDiv w:val="1"/>
      <w:marLeft w:val="0"/>
      <w:marRight w:val="0"/>
      <w:marTop w:val="0"/>
      <w:marBottom w:val="0"/>
      <w:divBdr>
        <w:top w:val="none" w:sz="0" w:space="0" w:color="auto"/>
        <w:left w:val="none" w:sz="0" w:space="0" w:color="auto"/>
        <w:bottom w:val="none" w:sz="0" w:space="0" w:color="auto"/>
        <w:right w:val="none" w:sz="0" w:space="0" w:color="auto"/>
      </w:divBdr>
    </w:div>
    <w:div w:id="1932007543">
      <w:bodyDiv w:val="1"/>
      <w:marLeft w:val="0"/>
      <w:marRight w:val="0"/>
      <w:marTop w:val="0"/>
      <w:marBottom w:val="0"/>
      <w:divBdr>
        <w:top w:val="none" w:sz="0" w:space="0" w:color="auto"/>
        <w:left w:val="none" w:sz="0" w:space="0" w:color="auto"/>
        <w:bottom w:val="none" w:sz="0" w:space="0" w:color="auto"/>
        <w:right w:val="none" w:sz="0" w:space="0" w:color="auto"/>
      </w:divBdr>
    </w:div>
    <w:div w:id="1932666735">
      <w:bodyDiv w:val="1"/>
      <w:marLeft w:val="0"/>
      <w:marRight w:val="0"/>
      <w:marTop w:val="0"/>
      <w:marBottom w:val="0"/>
      <w:divBdr>
        <w:top w:val="none" w:sz="0" w:space="0" w:color="auto"/>
        <w:left w:val="none" w:sz="0" w:space="0" w:color="auto"/>
        <w:bottom w:val="none" w:sz="0" w:space="0" w:color="auto"/>
        <w:right w:val="none" w:sz="0" w:space="0" w:color="auto"/>
      </w:divBdr>
    </w:div>
    <w:div w:id="1934899867">
      <w:bodyDiv w:val="1"/>
      <w:marLeft w:val="0"/>
      <w:marRight w:val="0"/>
      <w:marTop w:val="0"/>
      <w:marBottom w:val="0"/>
      <w:divBdr>
        <w:top w:val="none" w:sz="0" w:space="0" w:color="auto"/>
        <w:left w:val="none" w:sz="0" w:space="0" w:color="auto"/>
        <w:bottom w:val="none" w:sz="0" w:space="0" w:color="auto"/>
        <w:right w:val="none" w:sz="0" w:space="0" w:color="auto"/>
      </w:divBdr>
      <w:divsChild>
        <w:div w:id="1055658702">
          <w:marLeft w:val="0"/>
          <w:marRight w:val="0"/>
          <w:marTop w:val="0"/>
          <w:marBottom w:val="0"/>
          <w:divBdr>
            <w:top w:val="none" w:sz="0" w:space="0" w:color="auto"/>
            <w:left w:val="none" w:sz="0" w:space="0" w:color="auto"/>
            <w:bottom w:val="none" w:sz="0" w:space="0" w:color="auto"/>
            <w:right w:val="none" w:sz="0" w:space="0" w:color="auto"/>
          </w:divBdr>
        </w:div>
      </w:divsChild>
    </w:div>
    <w:div w:id="1945648386">
      <w:bodyDiv w:val="1"/>
      <w:marLeft w:val="0"/>
      <w:marRight w:val="0"/>
      <w:marTop w:val="0"/>
      <w:marBottom w:val="0"/>
      <w:divBdr>
        <w:top w:val="none" w:sz="0" w:space="0" w:color="auto"/>
        <w:left w:val="none" w:sz="0" w:space="0" w:color="auto"/>
        <w:bottom w:val="none" w:sz="0" w:space="0" w:color="auto"/>
        <w:right w:val="none" w:sz="0" w:space="0" w:color="auto"/>
      </w:divBdr>
    </w:div>
    <w:div w:id="1946186422">
      <w:bodyDiv w:val="1"/>
      <w:marLeft w:val="0"/>
      <w:marRight w:val="0"/>
      <w:marTop w:val="0"/>
      <w:marBottom w:val="0"/>
      <w:divBdr>
        <w:top w:val="none" w:sz="0" w:space="0" w:color="auto"/>
        <w:left w:val="none" w:sz="0" w:space="0" w:color="auto"/>
        <w:bottom w:val="none" w:sz="0" w:space="0" w:color="auto"/>
        <w:right w:val="none" w:sz="0" w:space="0" w:color="auto"/>
      </w:divBdr>
    </w:div>
    <w:div w:id="1960525463">
      <w:bodyDiv w:val="1"/>
      <w:marLeft w:val="0"/>
      <w:marRight w:val="0"/>
      <w:marTop w:val="0"/>
      <w:marBottom w:val="0"/>
      <w:divBdr>
        <w:top w:val="none" w:sz="0" w:space="0" w:color="auto"/>
        <w:left w:val="none" w:sz="0" w:space="0" w:color="auto"/>
        <w:bottom w:val="none" w:sz="0" w:space="0" w:color="auto"/>
        <w:right w:val="none" w:sz="0" w:space="0" w:color="auto"/>
      </w:divBdr>
    </w:div>
    <w:div w:id="1963268479">
      <w:bodyDiv w:val="1"/>
      <w:marLeft w:val="0"/>
      <w:marRight w:val="0"/>
      <w:marTop w:val="0"/>
      <w:marBottom w:val="0"/>
      <w:divBdr>
        <w:top w:val="none" w:sz="0" w:space="0" w:color="auto"/>
        <w:left w:val="none" w:sz="0" w:space="0" w:color="auto"/>
        <w:bottom w:val="none" w:sz="0" w:space="0" w:color="auto"/>
        <w:right w:val="none" w:sz="0" w:space="0" w:color="auto"/>
      </w:divBdr>
    </w:div>
    <w:div w:id="1967735444">
      <w:bodyDiv w:val="1"/>
      <w:marLeft w:val="0"/>
      <w:marRight w:val="0"/>
      <w:marTop w:val="0"/>
      <w:marBottom w:val="0"/>
      <w:divBdr>
        <w:top w:val="none" w:sz="0" w:space="0" w:color="auto"/>
        <w:left w:val="none" w:sz="0" w:space="0" w:color="auto"/>
        <w:bottom w:val="none" w:sz="0" w:space="0" w:color="auto"/>
        <w:right w:val="none" w:sz="0" w:space="0" w:color="auto"/>
      </w:divBdr>
    </w:div>
    <w:div w:id="1969165851">
      <w:bodyDiv w:val="1"/>
      <w:marLeft w:val="0"/>
      <w:marRight w:val="0"/>
      <w:marTop w:val="0"/>
      <w:marBottom w:val="0"/>
      <w:divBdr>
        <w:top w:val="none" w:sz="0" w:space="0" w:color="auto"/>
        <w:left w:val="none" w:sz="0" w:space="0" w:color="auto"/>
        <w:bottom w:val="none" w:sz="0" w:space="0" w:color="auto"/>
        <w:right w:val="none" w:sz="0" w:space="0" w:color="auto"/>
      </w:divBdr>
    </w:div>
    <w:div w:id="1973094354">
      <w:bodyDiv w:val="1"/>
      <w:marLeft w:val="0"/>
      <w:marRight w:val="0"/>
      <w:marTop w:val="0"/>
      <w:marBottom w:val="0"/>
      <w:divBdr>
        <w:top w:val="none" w:sz="0" w:space="0" w:color="auto"/>
        <w:left w:val="none" w:sz="0" w:space="0" w:color="auto"/>
        <w:bottom w:val="none" w:sz="0" w:space="0" w:color="auto"/>
        <w:right w:val="none" w:sz="0" w:space="0" w:color="auto"/>
      </w:divBdr>
    </w:div>
    <w:div w:id="1974673236">
      <w:bodyDiv w:val="1"/>
      <w:marLeft w:val="0"/>
      <w:marRight w:val="0"/>
      <w:marTop w:val="0"/>
      <w:marBottom w:val="0"/>
      <w:divBdr>
        <w:top w:val="none" w:sz="0" w:space="0" w:color="auto"/>
        <w:left w:val="none" w:sz="0" w:space="0" w:color="auto"/>
        <w:bottom w:val="none" w:sz="0" w:space="0" w:color="auto"/>
        <w:right w:val="none" w:sz="0" w:space="0" w:color="auto"/>
      </w:divBdr>
    </w:div>
    <w:div w:id="1976138704">
      <w:bodyDiv w:val="1"/>
      <w:marLeft w:val="0"/>
      <w:marRight w:val="0"/>
      <w:marTop w:val="0"/>
      <w:marBottom w:val="0"/>
      <w:divBdr>
        <w:top w:val="none" w:sz="0" w:space="0" w:color="auto"/>
        <w:left w:val="none" w:sz="0" w:space="0" w:color="auto"/>
        <w:bottom w:val="none" w:sz="0" w:space="0" w:color="auto"/>
        <w:right w:val="none" w:sz="0" w:space="0" w:color="auto"/>
      </w:divBdr>
    </w:div>
    <w:div w:id="1984000225">
      <w:bodyDiv w:val="1"/>
      <w:marLeft w:val="0"/>
      <w:marRight w:val="0"/>
      <w:marTop w:val="0"/>
      <w:marBottom w:val="0"/>
      <w:divBdr>
        <w:top w:val="none" w:sz="0" w:space="0" w:color="auto"/>
        <w:left w:val="none" w:sz="0" w:space="0" w:color="auto"/>
        <w:bottom w:val="none" w:sz="0" w:space="0" w:color="auto"/>
        <w:right w:val="none" w:sz="0" w:space="0" w:color="auto"/>
      </w:divBdr>
    </w:div>
    <w:div w:id="1988702967">
      <w:bodyDiv w:val="1"/>
      <w:marLeft w:val="0"/>
      <w:marRight w:val="0"/>
      <w:marTop w:val="0"/>
      <w:marBottom w:val="0"/>
      <w:divBdr>
        <w:top w:val="none" w:sz="0" w:space="0" w:color="auto"/>
        <w:left w:val="none" w:sz="0" w:space="0" w:color="auto"/>
        <w:bottom w:val="none" w:sz="0" w:space="0" w:color="auto"/>
        <w:right w:val="none" w:sz="0" w:space="0" w:color="auto"/>
      </w:divBdr>
    </w:div>
    <w:div w:id="1990555419">
      <w:bodyDiv w:val="1"/>
      <w:marLeft w:val="0"/>
      <w:marRight w:val="0"/>
      <w:marTop w:val="0"/>
      <w:marBottom w:val="0"/>
      <w:divBdr>
        <w:top w:val="none" w:sz="0" w:space="0" w:color="auto"/>
        <w:left w:val="none" w:sz="0" w:space="0" w:color="auto"/>
        <w:bottom w:val="none" w:sz="0" w:space="0" w:color="auto"/>
        <w:right w:val="none" w:sz="0" w:space="0" w:color="auto"/>
      </w:divBdr>
    </w:div>
    <w:div w:id="1991135826">
      <w:bodyDiv w:val="1"/>
      <w:marLeft w:val="0"/>
      <w:marRight w:val="0"/>
      <w:marTop w:val="0"/>
      <w:marBottom w:val="0"/>
      <w:divBdr>
        <w:top w:val="none" w:sz="0" w:space="0" w:color="auto"/>
        <w:left w:val="none" w:sz="0" w:space="0" w:color="auto"/>
        <w:bottom w:val="none" w:sz="0" w:space="0" w:color="auto"/>
        <w:right w:val="none" w:sz="0" w:space="0" w:color="auto"/>
      </w:divBdr>
    </w:div>
    <w:div w:id="1995795127">
      <w:bodyDiv w:val="1"/>
      <w:marLeft w:val="0"/>
      <w:marRight w:val="0"/>
      <w:marTop w:val="0"/>
      <w:marBottom w:val="0"/>
      <w:divBdr>
        <w:top w:val="none" w:sz="0" w:space="0" w:color="auto"/>
        <w:left w:val="none" w:sz="0" w:space="0" w:color="auto"/>
        <w:bottom w:val="none" w:sz="0" w:space="0" w:color="auto"/>
        <w:right w:val="none" w:sz="0" w:space="0" w:color="auto"/>
      </w:divBdr>
    </w:div>
    <w:div w:id="1996644319">
      <w:bodyDiv w:val="1"/>
      <w:marLeft w:val="0"/>
      <w:marRight w:val="0"/>
      <w:marTop w:val="0"/>
      <w:marBottom w:val="0"/>
      <w:divBdr>
        <w:top w:val="none" w:sz="0" w:space="0" w:color="auto"/>
        <w:left w:val="none" w:sz="0" w:space="0" w:color="auto"/>
        <w:bottom w:val="none" w:sz="0" w:space="0" w:color="auto"/>
        <w:right w:val="none" w:sz="0" w:space="0" w:color="auto"/>
      </w:divBdr>
    </w:div>
    <w:div w:id="1998338480">
      <w:bodyDiv w:val="1"/>
      <w:marLeft w:val="0"/>
      <w:marRight w:val="0"/>
      <w:marTop w:val="0"/>
      <w:marBottom w:val="0"/>
      <w:divBdr>
        <w:top w:val="none" w:sz="0" w:space="0" w:color="auto"/>
        <w:left w:val="none" w:sz="0" w:space="0" w:color="auto"/>
        <w:bottom w:val="none" w:sz="0" w:space="0" w:color="auto"/>
        <w:right w:val="none" w:sz="0" w:space="0" w:color="auto"/>
      </w:divBdr>
    </w:div>
    <w:div w:id="2001928652">
      <w:bodyDiv w:val="1"/>
      <w:marLeft w:val="0"/>
      <w:marRight w:val="0"/>
      <w:marTop w:val="0"/>
      <w:marBottom w:val="0"/>
      <w:divBdr>
        <w:top w:val="none" w:sz="0" w:space="0" w:color="auto"/>
        <w:left w:val="none" w:sz="0" w:space="0" w:color="auto"/>
        <w:bottom w:val="none" w:sz="0" w:space="0" w:color="auto"/>
        <w:right w:val="none" w:sz="0" w:space="0" w:color="auto"/>
      </w:divBdr>
    </w:div>
    <w:div w:id="2004039968">
      <w:bodyDiv w:val="1"/>
      <w:marLeft w:val="0"/>
      <w:marRight w:val="0"/>
      <w:marTop w:val="0"/>
      <w:marBottom w:val="0"/>
      <w:divBdr>
        <w:top w:val="none" w:sz="0" w:space="0" w:color="auto"/>
        <w:left w:val="none" w:sz="0" w:space="0" w:color="auto"/>
        <w:bottom w:val="none" w:sz="0" w:space="0" w:color="auto"/>
        <w:right w:val="none" w:sz="0" w:space="0" w:color="auto"/>
      </w:divBdr>
    </w:div>
    <w:div w:id="2005623065">
      <w:bodyDiv w:val="1"/>
      <w:marLeft w:val="0"/>
      <w:marRight w:val="0"/>
      <w:marTop w:val="0"/>
      <w:marBottom w:val="0"/>
      <w:divBdr>
        <w:top w:val="none" w:sz="0" w:space="0" w:color="auto"/>
        <w:left w:val="none" w:sz="0" w:space="0" w:color="auto"/>
        <w:bottom w:val="none" w:sz="0" w:space="0" w:color="auto"/>
        <w:right w:val="none" w:sz="0" w:space="0" w:color="auto"/>
      </w:divBdr>
    </w:div>
    <w:div w:id="2010979669">
      <w:bodyDiv w:val="1"/>
      <w:marLeft w:val="0"/>
      <w:marRight w:val="0"/>
      <w:marTop w:val="0"/>
      <w:marBottom w:val="0"/>
      <w:divBdr>
        <w:top w:val="none" w:sz="0" w:space="0" w:color="auto"/>
        <w:left w:val="none" w:sz="0" w:space="0" w:color="auto"/>
        <w:bottom w:val="none" w:sz="0" w:space="0" w:color="auto"/>
        <w:right w:val="none" w:sz="0" w:space="0" w:color="auto"/>
      </w:divBdr>
    </w:div>
    <w:div w:id="2023388206">
      <w:bodyDiv w:val="1"/>
      <w:marLeft w:val="0"/>
      <w:marRight w:val="0"/>
      <w:marTop w:val="0"/>
      <w:marBottom w:val="0"/>
      <w:divBdr>
        <w:top w:val="none" w:sz="0" w:space="0" w:color="auto"/>
        <w:left w:val="none" w:sz="0" w:space="0" w:color="auto"/>
        <w:bottom w:val="none" w:sz="0" w:space="0" w:color="auto"/>
        <w:right w:val="none" w:sz="0" w:space="0" w:color="auto"/>
      </w:divBdr>
    </w:div>
    <w:div w:id="2038504339">
      <w:bodyDiv w:val="1"/>
      <w:marLeft w:val="0"/>
      <w:marRight w:val="0"/>
      <w:marTop w:val="0"/>
      <w:marBottom w:val="0"/>
      <w:divBdr>
        <w:top w:val="none" w:sz="0" w:space="0" w:color="auto"/>
        <w:left w:val="none" w:sz="0" w:space="0" w:color="auto"/>
        <w:bottom w:val="none" w:sz="0" w:space="0" w:color="auto"/>
        <w:right w:val="none" w:sz="0" w:space="0" w:color="auto"/>
      </w:divBdr>
    </w:div>
    <w:div w:id="2042704528">
      <w:bodyDiv w:val="1"/>
      <w:marLeft w:val="0"/>
      <w:marRight w:val="0"/>
      <w:marTop w:val="0"/>
      <w:marBottom w:val="0"/>
      <w:divBdr>
        <w:top w:val="none" w:sz="0" w:space="0" w:color="auto"/>
        <w:left w:val="none" w:sz="0" w:space="0" w:color="auto"/>
        <w:bottom w:val="none" w:sz="0" w:space="0" w:color="auto"/>
        <w:right w:val="none" w:sz="0" w:space="0" w:color="auto"/>
      </w:divBdr>
    </w:div>
    <w:div w:id="2052731575">
      <w:bodyDiv w:val="1"/>
      <w:marLeft w:val="0"/>
      <w:marRight w:val="0"/>
      <w:marTop w:val="0"/>
      <w:marBottom w:val="0"/>
      <w:divBdr>
        <w:top w:val="none" w:sz="0" w:space="0" w:color="auto"/>
        <w:left w:val="none" w:sz="0" w:space="0" w:color="auto"/>
        <w:bottom w:val="none" w:sz="0" w:space="0" w:color="auto"/>
        <w:right w:val="none" w:sz="0" w:space="0" w:color="auto"/>
      </w:divBdr>
      <w:divsChild>
        <w:div w:id="926621589">
          <w:marLeft w:val="0"/>
          <w:marRight w:val="0"/>
          <w:marTop w:val="0"/>
          <w:marBottom w:val="0"/>
          <w:divBdr>
            <w:top w:val="none" w:sz="0" w:space="0" w:color="auto"/>
            <w:left w:val="none" w:sz="0" w:space="0" w:color="auto"/>
            <w:bottom w:val="none" w:sz="0" w:space="0" w:color="auto"/>
            <w:right w:val="none" w:sz="0" w:space="0" w:color="auto"/>
          </w:divBdr>
        </w:div>
      </w:divsChild>
    </w:div>
    <w:div w:id="2053535468">
      <w:bodyDiv w:val="1"/>
      <w:marLeft w:val="0"/>
      <w:marRight w:val="0"/>
      <w:marTop w:val="0"/>
      <w:marBottom w:val="0"/>
      <w:divBdr>
        <w:top w:val="none" w:sz="0" w:space="0" w:color="auto"/>
        <w:left w:val="none" w:sz="0" w:space="0" w:color="auto"/>
        <w:bottom w:val="none" w:sz="0" w:space="0" w:color="auto"/>
        <w:right w:val="none" w:sz="0" w:space="0" w:color="auto"/>
      </w:divBdr>
    </w:div>
    <w:div w:id="2061592999">
      <w:bodyDiv w:val="1"/>
      <w:marLeft w:val="0"/>
      <w:marRight w:val="0"/>
      <w:marTop w:val="0"/>
      <w:marBottom w:val="0"/>
      <w:divBdr>
        <w:top w:val="none" w:sz="0" w:space="0" w:color="auto"/>
        <w:left w:val="none" w:sz="0" w:space="0" w:color="auto"/>
        <w:bottom w:val="none" w:sz="0" w:space="0" w:color="auto"/>
        <w:right w:val="none" w:sz="0" w:space="0" w:color="auto"/>
      </w:divBdr>
    </w:div>
    <w:div w:id="2061903534">
      <w:bodyDiv w:val="1"/>
      <w:marLeft w:val="0"/>
      <w:marRight w:val="0"/>
      <w:marTop w:val="0"/>
      <w:marBottom w:val="0"/>
      <w:divBdr>
        <w:top w:val="none" w:sz="0" w:space="0" w:color="auto"/>
        <w:left w:val="none" w:sz="0" w:space="0" w:color="auto"/>
        <w:bottom w:val="none" w:sz="0" w:space="0" w:color="auto"/>
        <w:right w:val="none" w:sz="0" w:space="0" w:color="auto"/>
      </w:divBdr>
    </w:div>
    <w:div w:id="2077974164">
      <w:bodyDiv w:val="1"/>
      <w:marLeft w:val="0"/>
      <w:marRight w:val="0"/>
      <w:marTop w:val="0"/>
      <w:marBottom w:val="0"/>
      <w:divBdr>
        <w:top w:val="none" w:sz="0" w:space="0" w:color="auto"/>
        <w:left w:val="none" w:sz="0" w:space="0" w:color="auto"/>
        <w:bottom w:val="none" w:sz="0" w:space="0" w:color="auto"/>
        <w:right w:val="none" w:sz="0" w:space="0" w:color="auto"/>
      </w:divBdr>
    </w:div>
    <w:div w:id="2080202749">
      <w:bodyDiv w:val="1"/>
      <w:marLeft w:val="0"/>
      <w:marRight w:val="0"/>
      <w:marTop w:val="0"/>
      <w:marBottom w:val="0"/>
      <w:divBdr>
        <w:top w:val="none" w:sz="0" w:space="0" w:color="auto"/>
        <w:left w:val="none" w:sz="0" w:space="0" w:color="auto"/>
        <w:bottom w:val="none" w:sz="0" w:space="0" w:color="auto"/>
        <w:right w:val="none" w:sz="0" w:space="0" w:color="auto"/>
      </w:divBdr>
    </w:div>
    <w:div w:id="2081949219">
      <w:bodyDiv w:val="1"/>
      <w:marLeft w:val="0"/>
      <w:marRight w:val="0"/>
      <w:marTop w:val="0"/>
      <w:marBottom w:val="0"/>
      <w:divBdr>
        <w:top w:val="none" w:sz="0" w:space="0" w:color="auto"/>
        <w:left w:val="none" w:sz="0" w:space="0" w:color="auto"/>
        <w:bottom w:val="none" w:sz="0" w:space="0" w:color="auto"/>
        <w:right w:val="none" w:sz="0" w:space="0" w:color="auto"/>
      </w:divBdr>
    </w:div>
    <w:div w:id="2086876069">
      <w:bodyDiv w:val="1"/>
      <w:marLeft w:val="0"/>
      <w:marRight w:val="0"/>
      <w:marTop w:val="0"/>
      <w:marBottom w:val="0"/>
      <w:divBdr>
        <w:top w:val="none" w:sz="0" w:space="0" w:color="auto"/>
        <w:left w:val="none" w:sz="0" w:space="0" w:color="auto"/>
        <w:bottom w:val="none" w:sz="0" w:space="0" w:color="auto"/>
        <w:right w:val="none" w:sz="0" w:space="0" w:color="auto"/>
      </w:divBdr>
    </w:div>
    <w:div w:id="2087728879">
      <w:bodyDiv w:val="1"/>
      <w:marLeft w:val="0"/>
      <w:marRight w:val="0"/>
      <w:marTop w:val="0"/>
      <w:marBottom w:val="0"/>
      <w:divBdr>
        <w:top w:val="none" w:sz="0" w:space="0" w:color="auto"/>
        <w:left w:val="none" w:sz="0" w:space="0" w:color="auto"/>
        <w:bottom w:val="none" w:sz="0" w:space="0" w:color="auto"/>
        <w:right w:val="none" w:sz="0" w:space="0" w:color="auto"/>
      </w:divBdr>
    </w:div>
    <w:div w:id="2089420933">
      <w:bodyDiv w:val="1"/>
      <w:marLeft w:val="0"/>
      <w:marRight w:val="0"/>
      <w:marTop w:val="0"/>
      <w:marBottom w:val="0"/>
      <w:divBdr>
        <w:top w:val="none" w:sz="0" w:space="0" w:color="auto"/>
        <w:left w:val="none" w:sz="0" w:space="0" w:color="auto"/>
        <w:bottom w:val="none" w:sz="0" w:space="0" w:color="auto"/>
        <w:right w:val="none" w:sz="0" w:space="0" w:color="auto"/>
      </w:divBdr>
    </w:div>
    <w:div w:id="2090032407">
      <w:bodyDiv w:val="1"/>
      <w:marLeft w:val="0"/>
      <w:marRight w:val="0"/>
      <w:marTop w:val="0"/>
      <w:marBottom w:val="0"/>
      <w:divBdr>
        <w:top w:val="none" w:sz="0" w:space="0" w:color="auto"/>
        <w:left w:val="none" w:sz="0" w:space="0" w:color="auto"/>
        <w:bottom w:val="none" w:sz="0" w:space="0" w:color="auto"/>
        <w:right w:val="none" w:sz="0" w:space="0" w:color="auto"/>
      </w:divBdr>
    </w:div>
    <w:div w:id="2094818492">
      <w:bodyDiv w:val="1"/>
      <w:marLeft w:val="0"/>
      <w:marRight w:val="0"/>
      <w:marTop w:val="0"/>
      <w:marBottom w:val="0"/>
      <w:divBdr>
        <w:top w:val="none" w:sz="0" w:space="0" w:color="auto"/>
        <w:left w:val="none" w:sz="0" w:space="0" w:color="auto"/>
        <w:bottom w:val="none" w:sz="0" w:space="0" w:color="auto"/>
        <w:right w:val="none" w:sz="0" w:space="0" w:color="auto"/>
      </w:divBdr>
    </w:div>
    <w:div w:id="2095318749">
      <w:bodyDiv w:val="1"/>
      <w:marLeft w:val="0"/>
      <w:marRight w:val="0"/>
      <w:marTop w:val="0"/>
      <w:marBottom w:val="0"/>
      <w:divBdr>
        <w:top w:val="none" w:sz="0" w:space="0" w:color="auto"/>
        <w:left w:val="none" w:sz="0" w:space="0" w:color="auto"/>
        <w:bottom w:val="none" w:sz="0" w:space="0" w:color="auto"/>
        <w:right w:val="none" w:sz="0" w:space="0" w:color="auto"/>
      </w:divBdr>
    </w:div>
    <w:div w:id="2095395764">
      <w:bodyDiv w:val="1"/>
      <w:marLeft w:val="0"/>
      <w:marRight w:val="0"/>
      <w:marTop w:val="0"/>
      <w:marBottom w:val="0"/>
      <w:divBdr>
        <w:top w:val="none" w:sz="0" w:space="0" w:color="auto"/>
        <w:left w:val="none" w:sz="0" w:space="0" w:color="auto"/>
        <w:bottom w:val="none" w:sz="0" w:space="0" w:color="auto"/>
        <w:right w:val="none" w:sz="0" w:space="0" w:color="auto"/>
      </w:divBdr>
    </w:div>
    <w:div w:id="2099590792">
      <w:bodyDiv w:val="1"/>
      <w:marLeft w:val="0"/>
      <w:marRight w:val="0"/>
      <w:marTop w:val="0"/>
      <w:marBottom w:val="0"/>
      <w:divBdr>
        <w:top w:val="none" w:sz="0" w:space="0" w:color="auto"/>
        <w:left w:val="none" w:sz="0" w:space="0" w:color="auto"/>
        <w:bottom w:val="none" w:sz="0" w:space="0" w:color="auto"/>
        <w:right w:val="none" w:sz="0" w:space="0" w:color="auto"/>
      </w:divBdr>
    </w:div>
    <w:div w:id="2105610427">
      <w:bodyDiv w:val="1"/>
      <w:marLeft w:val="0"/>
      <w:marRight w:val="0"/>
      <w:marTop w:val="0"/>
      <w:marBottom w:val="0"/>
      <w:divBdr>
        <w:top w:val="none" w:sz="0" w:space="0" w:color="auto"/>
        <w:left w:val="none" w:sz="0" w:space="0" w:color="auto"/>
        <w:bottom w:val="none" w:sz="0" w:space="0" w:color="auto"/>
        <w:right w:val="none" w:sz="0" w:space="0" w:color="auto"/>
      </w:divBdr>
    </w:div>
    <w:div w:id="2113164333">
      <w:bodyDiv w:val="1"/>
      <w:marLeft w:val="0"/>
      <w:marRight w:val="0"/>
      <w:marTop w:val="0"/>
      <w:marBottom w:val="0"/>
      <w:divBdr>
        <w:top w:val="none" w:sz="0" w:space="0" w:color="auto"/>
        <w:left w:val="none" w:sz="0" w:space="0" w:color="auto"/>
        <w:bottom w:val="none" w:sz="0" w:space="0" w:color="auto"/>
        <w:right w:val="none" w:sz="0" w:space="0" w:color="auto"/>
      </w:divBdr>
    </w:div>
    <w:div w:id="2119526139">
      <w:bodyDiv w:val="1"/>
      <w:marLeft w:val="0"/>
      <w:marRight w:val="0"/>
      <w:marTop w:val="0"/>
      <w:marBottom w:val="0"/>
      <w:divBdr>
        <w:top w:val="none" w:sz="0" w:space="0" w:color="auto"/>
        <w:left w:val="none" w:sz="0" w:space="0" w:color="auto"/>
        <w:bottom w:val="none" w:sz="0" w:space="0" w:color="auto"/>
        <w:right w:val="none" w:sz="0" w:space="0" w:color="auto"/>
      </w:divBdr>
    </w:div>
    <w:div w:id="2137409601">
      <w:bodyDiv w:val="1"/>
      <w:marLeft w:val="0"/>
      <w:marRight w:val="0"/>
      <w:marTop w:val="0"/>
      <w:marBottom w:val="0"/>
      <w:divBdr>
        <w:top w:val="none" w:sz="0" w:space="0" w:color="auto"/>
        <w:left w:val="none" w:sz="0" w:space="0" w:color="auto"/>
        <w:bottom w:val="none" w:sz="0" w:space="0" w:color="auto"/>
        <w:right w:val="none" w:sz="0" w:space="0" w:color="auto"/>
      </w:divBdr>
    </w:div>
    <w:div w:id="2137790059">
      <w:bodyDiv w:val="1"/>
      <w:marLeft w:val="0"/>
      <w:marRight w:val="0"/>
      <w:marTop w:val="0"/>
      <w:marBottom w:val="0"/>
      <w:divBdr>
        <w:top w:val="none" w:sz="0" w:space="0" w:color="auto"/>
        <w:left w:val="none" w:sz="0" w:space="0" w:color="auto"/>
        <w:bottom w:val="none" w:sz="0" w:space="0" w:color="auto"/>
        <w:right w:val="none" w:sz="0" w:space="0" w:color="auto"/>
      </w:divBdr>
    </w:div>
    <w:div w:id="2138525793">
      <w:bodyDiv w:val="1"/>
      <w:marLeft w:val="0"/>
      <w:marRight w:val="0"/>
      <w:marTop w:val="0"/>
      <w:marBottom w:val="0"/>
      <w:divBdr>
        <w:top w:val="none" w:sz="0" w:space="0" w:color="auto"/>
        <w:left w:val="none" w:sz="0" w:space="0" w:color="auto"/>
        <w:bottom w:val="none" w:sz="0" w:space="0" w:color="auto"/>
        <w:right w:val="none" w:sz="0" w:space="0" w:color="auto"/>
      </w:divBdr>
    </w:div>
    <w:div w:id="2140566183">
      <w:bodyDiv w:val="1"/>
      <w:marLeft w:val="0"/>
      <w:marRight w:val="0"/>
      <w:marTop w:val="0"/>
      <w:marBottom w:val="0"/>
      <w:divBdr>
        <w:top w:val="none" w:sz="0" w:space="0" w:color="auto"/>
        <w:left w:val="none" w:sz="0" w:space="0" w:color="auto"/>
        <w:bottom w:val="none" w:sz="0" w:space="0" w:color="auto"/>
        <w:right w:val="none" w:sz="0" w:space="0" w:color="auto"/>
      </w:divBdr>
    </w:div>
    <w:div w:id="21458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30" Target="numbering.xml" /><Relationship Type="http://schemas.openxmlformats.org/officeDocument/2006/relationships/styles" Id="rId129" Target="styles.xml" /><Relationship Type="http://schemas.openxmlformats.org/officeDocument/2006/relationships/settings" Id="rId128" Target="settings.xml" /><Relationship Type="http://schemas.openxmlformats.org/officeDocument/2006/relationships/webSettings" Id="rId127" Target="webSettings.xml" /><Relationship Type="http://schemas.openxmlformats.org/officeDocument/2006/relationships/fontTable" Id="rId126" Target="fontTable.xml" /><Relationship Type="http://schemas.openxmlformats.org/officeDocument/2006/relationships/theme" Id="rId125" Target="theme/theme1.xml" /><Relationship Type="http://schemas.openxmlformats.org/officeDocument/2006/relationships/footnotes" Id="rId124" Target="footnotes.xml" /><Relationship Type="http://schemas.openxmlformats.org/officeDocument/2006/relationships/comments" Id="rId123" Target="comments.xml" /><Relationship Id="rId26" Target="media/image2.png" Type="http://schemas.openxmlformats.org/officeDocument/2006/relationships/image" /><Relationship Id="rId117" Target="media/image52.png" Type="http://schemas.openxmlformats.org/officeDocument/2006/relationships/image" /><Relationship Id="rId42" Target="media/image18.png" Type="http://schemas.openxmlformats.org/officeDocument/2006/relationships/image" /><Relationship Id="rId47" Target="media/image23.png" Type="http://schemas.openxmlformats.org/officeDocument/2006/relationships/image" /><Relationship Id="rId112" Target="media/image47.png" Type="http://schemas.openxmlformats.org/officeDocument/2006/relationships/image" /><Relationship Id="rId107" Target="media/image42.png" Type="http://schemas.openxmlformats.org/officeDocument/2006/relationships/image" /><Relationship Id="rId11" Target="header1.xml" Type="http://schemas.openxmlformats.org/officeDocument/2006/relationships/header" /><Relationship Id="rId32" Target="media/image8.png" Type="http://schemas.openxmlformats.org/officeDocument/2006/relationships/image" /><Relationship Id="rId37" Target="media/image13.png" Type="http://schemas.openxmlformats.org/officeDocument/2006/relationships/image" /><Relationship Id="rId53" Target="media/image29.png" Type="http://schemas.openxmlformats.org/officeDocument/2006/relationships/image" /><Relationship Id="rId102" Target="media/image37.png" Type="http://schemas.openxmlformats.org/officeDocument/2006/relationships/image" /><Relationship Id="rId27" Target="media/image3.png" Type="http://schemas.openxmlformats.org/officeDocument/2006/relationships/image" /><Relationship Id="rId43" Target="media/image19.png" Type="http://schemas.openxmlformats.org/officeDocument/2006/relationships/image" /><Relationship Id="rId48" Target="media/image24.png" Type="http://schemas.openxmlformats.org/officeDocument/2006/relationships/image" /><Relationship Id="rId113" Target="media/image48.png" Type="http://schemas.openxmlformats.org/officeDocument/2006/relationships/image" /><Relationship Id="rId118" Target="media/image53.png" Type="http://schemas.openxmlformats.org/officeDocument/2006/relationships/image" /><Relationship Id="rId12" Target="footer1.xml" Type="http://schemas.openxmlformats.org/officeDocument/2006/relationships/footer" /><Relationship Id="rId33" Target="media/image9.png" Type="http://schemas.openxmlformats.org/officeDocument/2006/relationships/image" /><Relationship Id="rId38" Target="media/image14.png" Type="http://schemas.openxmlformats.org/officeDocument/2006/relationships/image" /><Relationship Id="rId103" Target="media/image38.png" Type="http://schemas.openxmlformats.org/officeDocument/2006/relationships/image" /><Relationship Id="rId108" Target="media/image43.png" Type="http://schemas.openxmlformats.org/officeDocument/2006/relationships/image" /><Relationship Id="rId54" Target="media/image30.png" Type="http://schemas.openxmlformats.org/officeDocument/2006/relationships/image" /><Relationship Id="rId28" Target="media/image4.png" Type="http://schemas.openxmlformats.org/officeDocument/2006/relationships/image" /><Relationship Id="rId49" Target="media/image25.png" Type="http://schemas.openxmlformats.org/officeDocument/2006/relationships/image" /><Relationship Id="rId114" Target="media/image49.png" Type="http://schemas.openxmlformats.org/officeDocument/2006/relationships/image" /><Relationship Id="rId119" Target="media/image54.png" Type="http://schemas.openxmlformats.org/officeDocument/2006/relationships/image" /><Relationship Id="rId44" Target="media/image20.jpeg" Type="http://schemas.openxmlformats.org/officeDocument/2006/relationships/image" /><Relationship Id="rId13" Target="header2.xml" Type="http://schemas.openxmlformats.org/officeDocument/2006/relationships/header" /><Relationship Id="rId39" Target="media/image15.png" Type="http://schemas.openxmlformats.org/officeDocument/2006/relationships/image" /><Relationship Id="rId109" Target="media/image44.png" Type="http://schemas.openxmlformats.org/officeDocument/2006/relationships/image" /><Relationship Id="rId34" Target="media/image10.png" Type="http://schemas.openxmlformats.org/officeDocument/2006/relationships/image" /><Relationship Id="rId50" Target="media/image26.png" Type="http://schemas.openxmlformats.org/officeDocument/2006/relationships/image" /><Relationship Id="rId55" Target="media/image31.png" Type="http://schemas.openxmlformats.org/officeDocument/2006/relationships/image" /><Relationship Id="rId97" Target="media/image32.png" Type="http://schemas.openxmlformats.org/officeDocument/2006/relationships/image" /><Relationship Id="rId104" Target="media/image39.png" Type="http://schemas.openxmlformats.org/officeDocument/2006/relationships/image" /><Relationship Id="rId120" Target="media/image55.png" Type="http://schemas.openxmlformats.org/officeDocument/2006/relationships/image" /><Relationship Id="rId29" Target="media/image5.png" Type="http://schemas.openxmlformats.org/officeDocument/2006/relationships/image" /><Relationship Id="rId40" Target="media/image16.png" Type="http://schemas.openxmlformats.org/officeDocument/2006/relationships/image" /><Relationship Id="rId45" Target="media/image21.jpeg" Type="http://schemas.openxmlformats.org/officeDocument/2006/relationships/image" /><Relationship Id="rId110" Target="media/image45.png" Type="http://schemas.openxmlformats.org/officeDocument/2006/relationships/image" /><Relationship Id="rId115" Target="media/image50.png" Type="http://schemas.openxmlformats.org/officeDocument/2006/relationships/image" /><Relationship Id="rId19" Target="header3.xml" Type="http://schemas.openxmlformats.org/officeDocument/2006/relationships/header" /><Relationship Id="rId14" Target="footer2.xml" Type="http://schemas.openxmlformats.org/officeDocument/2006/relationships/footer" /><Relationship Id="rId30" Target="media/image6.png" Type="http://schemas.openxmlformats.org/officeDocument/2006/relationships/image" /><Relationship Id="rId35" Target="media/image11.png" Type="http://schemas.openxmlformats.org/officeDocument/2006/relationships/image" /><Relationship Id="rId100" Target="media/image35.png" Type="http://schemas.openxmlformats.org/officeDocument/2006/relationships/image" /><Relationship Id="rId105" Target="media/image40.png" Type="http://schemas.openxmlformats.org/officeDocument/2006/relationships/image" /><Relationship Id="rId51" Target="media/image27.png" Type="http://schemas.openxmlformats.org/officeDocument/2006/relationships/image" /><Relationship Id="rId98" Target="media/image33.png" Type="http://schemas.openxmlformats.org/officeDocument/2006/relationships/image" /><Relationship Id="rId121" Target="media/image56.png" Type="http://schemas.openxmlformats.org/officeDocument/2006/relationships/image" /><Relationship Id="rId46" Target="media/image22.png" Type="http://schemas.openxmlformats.org/officeDocument/2006/relationships/image" /><Relationship Id="rId116" Target="media/image51.png" Type="http://schemas.openxmlformats.org/officeDocument/2006/relationships/image" /><Relationship Id="rId20" Target="footer3.xml" Type="http://schemas.openxmlformats.org/officeDocument/2006/relationships/footer" /><Relationship Id="rId41" Target="media/image17.png" Type="http://schemas.openxmlformats.org/officeDocument/2006/relationships/image" /><Relationship Id="rId111" Target="media/image46.png" Type="http://schemas.openxmlformats.org/officeDocument/2006/relationships/image" /><Relationship Id="rId36" Target="media/image12.png" Type="http://schemas.openxmlformats.org/officeDocument/2006/relationships/image" /><Relationship Id="rId106" Target="media/image41.png" Type="http://schemas.openxmlformats.org/officeDocument/2006/relationships/image" /><Relationship Id="rId31" Target="media/image7.png" Type="http://schemas.openxmlformats.org/officeDocument/2006/relationships/image" /><Relationship Id="rId52" Target="media/image28.png" Type="http://schemas.openxmlformats.org/officeDocument/2006/relationships/image" /><Relationship Id="rId99" Target="media/image34.png" Type="http://schemas.openxmlformats.org/officeDocument/2006/relationships/image" /><Relationship Id="rId101" Target="media/image36.png" Type="http://schemas.openxmlformats.org/officeDocument/2006/relationships/image" /><Relationship Id="rId122" Target="header4.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Plantilla_Tesis_2025.dotx</Template>
  <TotalTime>1</TotalTime>
  <Pages>119</Pages>
  <Words>20507</Words>
  <Characters>116895</Characters>
  <Application>Microsoft Office Word</Application>
  <DocSecurity>0</DocSecurity>
  <Lines>974</Lines>
  <Paragraphs>274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137128</CharactersWithSpaces>
  <SharedDoc>false</SharedDoc>
  <HLinks>
    <vt:vector size="210" baseType="variant">
      <vt:variant>
        <vt:i4>524362</vt:i4>
      </vt:variant>
      <vt:variant>
        <vt:i4>252</vt:i4>
      </vt:variant>
      <vt:variant>
        <vt:i4>0</vt:i4>
      </vt:variant>
      <vt:variant>
        <vt:i4>5</vt:i4>
      </vt:variant>
      <vt:variant>
        <vt:lpwstr>https://www.grunenthal.cl/es-cl/informacion-comercial</vt:lpwstr>
      </vt:variant>
      <vt:variant>
        <vt:lpwstr/>
      </vt:variant>
      <vt:variant>
        <vt:i4>2687088</vt:i4>
      </vt:variant>
      <vt:variant>
        <vt:i4>249</vt:i4>
      </vt:variant>
      <vt:variant>
        <vt:i4>0</vt:i4>
      </vt:variant>
      <vt:variant>
        <vt:i4>5</vt:i4>
      </vt:variant>
      <vt:variant>
        <vt:lpwstr>https://www.medicine.abbott/content/dam/epd/medicine/cl/documents/terminos-y-condiciones/condiciones-generales-de-venta.pdf</vt:lpwstr>
      </vt:variant>
      <vt:variant>
        <vt:lpwstr/>
      </vt:variant>
      <vt:variant>
        <vt:i4>70</vt:i4>
      </vt:variant>
      <vt:variant>
        <vt:i4>246</vt:i4>
      </vt:variant>
      <vt:variant>
        <vt:i4>0</vt:i4>
      </vt:variant>
      <vt:variant>
        <vt:i4>5</vt:i4>
      </vt:variant>
      <vt:variant>
        <vt:lpwstr>https://www.roche.cl/content/dam/rochexx/roche-cl/documents/20220816ListaPrecios.pdf</vt:lpwstr>
      </vt:variant>
      <vt:variant>
        <vt:lpwstr/>
      </vt:variant>
      <vt:variant>
        <vt:i4>3735643</vt:i4>
      </vt:variant>
      <vt:variant>
        <vt:i4>243</vt:i4>
      </vt:variant>
      <vt:variant>
        <vt:i4>0</vt:i4>
      </vt:variant>
      <vt:variant>
        <vt:i4>5</vt:i4>
      </vt:variant>
      <vt:variant>
        <vt:lpwstr>https://www.pfizer.cl/files/LISTA-PRECIOS-2022_v1-3.pdf</vt:lpwstr>
      </vt:variant>
      <vt:variant>
        <vt:lpwstr/>
      </vt:variant>
      <vt:variant>
        <vt:i4>5111837</vt:i4>
      </vt:variant>
      <vt:variant>
        <vt:i4>240</vt:i4>
      </vt:variant>
      <vt:variant>
        <vt:i4>0</vt:i4>
      </vt:variant>
      <vt:variant>
        <vt:i4>5</vt:i4>
      </vt:variant>
      <vt:variant>
        <vt:lpwstr>https://www.corporativo.msdchile.cl/wp-content/uploads/sites/49/2022/01/Terminos-y-Condiciones-Productos-Farmaceuticos-y-Vacunas.pdf</vt:lpwstr>
      </vt:variant>
      <vt:variant>
        <vt:lpwstr/>
      </vt:variant>
      <vt:variant>
        <vt:i4>1835062</vt:i4>
      </vt:variant>
      <vt:variant>
        <vt:i4>176</vt:i4>
      </vt:variant>
      <vt:variant>
        <vt:i4>0</vt:i4>
      </vt:variant>
      <vt:variant>
        <vt:i4>5</vt:i4>
      </vt:variant>
      <vt:variant>
        <vt:lpwstr/>
      </vt:variant>
      <vt:variant>
        <vt:lpwstr>_Toc49714417</vt:lpwstr>
      </vt:variant>
      <vt:variant>
        <vt:i4>4391020</vt:i4>
      </vt:variant>
      <vt:variant>
        <vt:i4>170</vt:i4>
      </vt:variant>
      <vt:variant>
        <vt:i4>0</vt:i4>
      </vt:variant>
      <vt:variant>
        <vt:i4>5</vt:i4>
      </vt:variant>
      <vt:variant>
        <vt:lpwstr>C:\Users\felipe.ugarte\Desktop\TESIS\POSTGRADO\AVANCE_1\PROYECTO_DE_GRADO_USS_V.7.docx</vt:lpwstr>
      </vt:variant>
      <vt:variant>
        <vt:lpwstr>_Toc49714416</vt:lpwstr>
      </vt:variant>
      <vt:variant>
        <vt:i4>1179703</vt:i4>
      </vt:variant>
      <vt:variant>
        <vt:i4>161</vt:i4>
      </vt:variant>
      <vt:variant>
        <vt:i4>0</vt:i4>
      </vt:variant>
      <vt:variant>
        <vt:i4>5</vt:i4>
      </vt:variant>
      <vt:variant>
        <vt:lpwstr/>
      </vt:variant>
      <vt:variant>
        <vt:lpwstr>_Toc49714409</vt:lpwstr>
      </vt:variant>
      <vt:variant>
        <vt:i4>1245239</vt:i4>
      </vt:variant>
      <vt:variant>
        <vt:i4>155</vt:i4>
      </vt:variant>
      <vt:variant>
        <vt:i4>0</vt:i4>
      </vt:variant>
      <vt:variant>
        <vt:i4>5</vt:i4>
      </vt:variant>
      <vt:variant>
        <vt:lpwstr/>
      </vt:variant>
      <vt:variant>
        <vt:lpwstr>_Toc49714408</vt:lpwstr>
      </vt:variant>
      <vt:variant>
        <vt:i4>1376308</vt:i4>
      </vt:variant>
      <vt:variant>
        <vt:i4>146</vt:i4>
      </vt:variant>
      <vt:variant>
        <vt:i4>0</vt:i4>
      </vt:variant>
      <vt:variant>
        <vt:i4>5</vt:i4>
      </vt:variant>
      <vt:variant>
        <vt:lpwstr/>
      </vt:variant>
      <vt:variant>
        <vt:lpwstr>_Toc126274469</vt:lpwstr>
      </vt:variant>
      <vt:variant>
        <vt:i4>1376308</vt:i4>
      </vt:variant>
      <vt:variant>
        <vt:i4>140</vt:i4>
      </vt:variant>
      <vt:variant>
        <vt:i4>0</vt:i4>
      </vt:variant>
      <vt:variant>
        <vt:i4>5</vt:i4>
      </vt:variant>
      <vt:variant>
        <vt:lpwstr/>
      </vt:variant>
      <vt:variant>
        <vt:lpwstr>_Toc126274468</vt:lpwstr>
      </vt:variant>
      <vt:variant>
        <vt:i4>1376308</vt:i4>
      </vt:variant>
      <vt:variant>
        <vt:i4>134</vt:i4>
      </vt:variant>
      <vt:variant>
        <vt:i4>0</vt:i4>
      </vt:variant>
      <vt:variant>
        <vt:i4>5</vt:i4>
      </vt:variant>
      <vt:variant>
        <vt:lpwstr/>
      </vt:variant>
      <vt:variant>
        <vt:lpwstr>_Toc126274467</vt:lpwstr>
      </vt:variant>
      <vt:variant>
        <vt:i4>1376308</vt:i4>
      </vt:variant>
      <vt:variant>
        <vt:i4>128</vt:i4>
      </vt:variant>
      <vt:variant>
        <vt:i4>0</vt:i4>
      </vt:variant>
      <vt:variant>
        <vt:i4>5</vt:i4>
      </vt:variant>
      <vt:variant>
        <vt:lpwstr/>
      </vt:variant>
      <vt:variant>
        <vt:lpwstr>_Toc126274466</vt:lpwstr>
      </vt:variant>
      <vt:variant>
        <vt:i4>1376308</vt:i4>
      </vt:variant>
      <vt:variant>
        <vt:i4>122</vt:i4>
      </vt:variant>
      <vt:variant>
        <vt:i4>0</vt:i4>
      </vt:variant>
      <vt:variant>
        <vt:i4>5</vt:i4>
      </vt:variant>
      <vt:variant>
        <vt:lpwstr/>
      </vt:variant>
      <vt:variant>
        <vt:lpwstr>_Toc126274465</vt:lpwstr>
      </vt:variant>
      <vt:variant>
        <vt:i4>1376308</vt:i4>
      </vt:variant>
      <vt:variant>
        <vt:i4>116</vt:i4>
      </vt:variant>
      <vt:variant>
        <vt:i4>0</vt:i4>
      </vt:variant>
      <vt:variant>
        <vt:i4>5</vt:i4>
      </vt:variant>
      <vt:variant>
        <vt:lpwstr/>
      </vt:variant>
      <vt:variant>
        <vt:lpwstr>_Toc126274464</vt:lpwstr>
      </vt:variant>
      <vt:variant>
        <vt:i4>1376308</vt:i4>
      </vt:variant>
      <vt:variant>
        <vt:i4>110</vt:i4>
      </vt:variant>
      <vt:variant>
        <vt:i4>0</vt:i4>
      </vt:variant>
      <vt:variant>
        <vt:i4>5</vt:i4>
      </vt:variant>
      <vt:variant>
        <vt:lpwstr/>
      </vt:variant>
      <vt:variant>
        <vt:lpwstr>_Toc126274463</vt:lpwstr>
      </vt:variant>
      <vt:variant>
        <vt:i4>1376308</vt:i4>
      </vt:variant>
      <vt:variant>
        <vt:i4>104</vt:i4>
      </vt:variant>
      <vt:variant>
        <vt:i4>0</vt:i4>
      </vt:variant>
      <vt:variant>
        <vt:i4>5</vt:i4>
      </vt:variant>
      <vt:variant>
        <vt:lpwstr/>
      </vt:variant>
      <vt:variant>
        <vt:lpwstr>_Toc126274462</vt:lpwstr>
      </vt:variant>
      <vt:variant>
        <vt:i4>1376308</vt:i4>
      </vt:variant>
      <vt:variant>
        <vt:i4>98</vt:i4>
      </vt:variant>
      <vt:variant>
        <vt:i4>0</vt:i4>
      </vt:variant>
      <vt:variant>
        <vt:i4>5</vt:i4>
      </vt:variant>
      <vt:variant>
        <vt:lpwstr/>
      </vt:variant>
      <vt:variant>
        <vt:lpwstr>_Toc126274461</vt:lpwstr>
      </vt:variant>
      <vt:variant>
        <vt:i4>1441844</vt:i4>
      </vt:variant>
      <vt:variant>
        <vt:i4>92</vt:i4>
      </vt:variant>
      <vt:variant>
        <vt:i4>0</vt:i4>
      </vt:variant>
      <vt:variant>
        <vt:i4>5</vt:i4>
      </vt:variant>
      <vt:variant>
        <vt:lpwstr/>
      </vt:variant>
      <vt:variant>
        <vt:lpwstr>_Toc126274458</vt:lpwstr>
      </vt:variant>
      <vt:variant>
        <vt:i4>1441844</vt:i4>
      </vt:variant>
      <vt:variant>
        <vt:i4>86</vt:i4>
      </vt:variant>
      <vt:variant>
        <vt:i4>0</vt:i4>
      </vt:variant>
      <vt:variant>
        <vt:i4>5</vt:i4>
      </vt:variant>
      <vt:variant>
        <vt:lpwstr/>
      </vt:variant>
      <vt:variant>
        <vt:lpwstr>_Toc126274457</vt:lpwstr>
      </vt:variant>
      <vt:variant>
        <vt:i4>1441844</vt:i4>
      </vt:variant>
      <vt:variant>
        <vt:i4>80</vt:i4>
      </vt:variant>
      <vt:variant>
        <vt:i4>0</vt:i4>
      </vt:variant>
      <vt:variant>
        <vt:i4>5</vt:i4>
      </vt:variant>
      <vt:variant>
        <vt:lpwstr/>
      </vt:variant>
      <vt:variant>
        <vt:lpwstr>_Toc126274456</vt:lpwstr>
      </vt:variant>
      <vt:variant>
        <vt:i4>1441844</vt:i4>
      </vt:variant>
      <vt:variant>
        <vt:i4>74</vt:i4>
      </vt:variant>
      <vt:variant>
        <vt:i4>0</vt:i4>
      </vt:variant>
      <vt:variant>
        <vt:i4>5</vt:i4>
      </vt:variant>
      <vt:variant>
        <vt:lpwstr/>
      </vt:variant>
      <vt:variant>
        <vt:lpwstr>_Toc126274455</vt:lpwstr>
      </vt:variant>
      <vt:variant>
        <vt:i4>1441844</vt:i4>
      </vt:variant>
      <vt:variant>
        <vt:i4>68</vt:i4>
      </vt:variant>
      <vt:variant>
        <vt:i4>0</vt:i4>
      </vt:variant>
      <vt:variant>
        <vt:i4>5</vt:i4>
      </vt:variant>
      <vt:variant>
        <vt:lpwstr/>
      </vt:variant>
      <vt:variant>
        <vt:lpwstr>_Toc126274454</vt:lpwstr>
      </vt:variant>
      <vt:variant>
        <vt:i4>1441844</vt:i4>
      </vt:variant>
      <vt:variant>
        <vt:i4>62</vt:i4>
      </vt:variant>
      <vt:variant>
        <vt:i4>0</vt:i4>
      </vt:variant>
      <vt:variant>
        <vt:i4>5</vt:i4>
      </vt:variant>
      <vt:variant>
        <vt:lpwstr/>
      </vt:variant>
      <vt:variant>
        <vt:lpwstr>_Toc126274453</vt:lpwstr>
      </vt:variant>
      <vt:variant>
        <vt:i4>1441844</vt:i4>
      </vt:variant>
      <vt:variant>
        <vt:i4>56</vt:i4>
      </vt:variant>
      <vt:variant>
        <vt:i4>0</vt:i4>
      </vt:variant>
      <vt:variant>
        <vt:i4>5</vt:i4>
      </vt:variant>
      <vt:variant>
        <vt:lpwstr/>
      </vt:variant>
      <vt:variant>
        <vt:lpwstr>_Toc126274452</vt:lpwstr>
      </vt:variant>
      <vt:variant>
        <vt:i4>1441844</vt:i4>
      </vt:variant>
      <vt:variant>
        <vt:i4>50</vt:i4>
      </vt:variant>
      <vt:variant>
        <vt:i4>0</vt:i4>
      </vt:variant>
      <vt:variant>
        <vt:i4>5</vt:i4>
      </vt:variant>
      <vt:variant>
        <vt:lpwstr/>
      </vt:variant>
      <vt:variant>
        <vt:lpwstr>_Toc126274451</vt:lpwstr>
      </vt:variant>
      <vt:variant>
        <vt:i4>1441844</vt:i4>
      </vt:variant>
      <vt:variant>
        <vt:i4>44</vt:i4>
      </vt:variant>
      <vt:variant>
        <vt:i4>0</vt:i4>
      </vt:variant>
      <vt:variant>
        <vt:i4>5</vt:i4>
      </vt:variant>
      <vt:variant>
        <vt:lpwstr/>
      </vt:variant>
      <vt:variant>
        <vt:lpwstr>_Toc126274450</vt:lpwstr>
      </vt:variant>
      <vt:variant>
        <vt:i4>1507380</vt:i4>
      </vt:variant>
      <vt:variant>
        <vt:i4>38</vt:i4>
      </vt:variant>
      <vt:variant>
        <vt:i4>0</vt:i4>
      </vt:variant>
      <vt:variant>
        <vt:i4>5</vt:i4>
      </vt:variant>
      <vt:variant>
        <vt:lpwstr/>
      </vt:variant>
      <vt:variant>
        <vt:lpwstr>_Toc126274449</vt:lpwstr>
      </vt:variant>
      <vt:variant>
        <vt:i4>1507380</vt:i4>
      </vt:variant>
      <vt:variant>
        <vt:i4>32</vt:i4>
      </vt:variant>
      <vt:variant>
        <vt:i4>0</vt:i4>
      </vt:variant>
      <vt:variant>
        <vt:i4>5</vt:i4>
      </vt:variant>
      <vt:variant>
        <vt:lpwstr/>
      </vt:variant>
      <vt:variant>
        <vt:lpwstr>_Toc126274448</vt:lpwstr>
      </vt:variant>
      <vt:variant>
        <vt:i4>1507380</vt:i4>
      </vt:variant>
      <vt:variant>
        <vt:i4>26</vt:i4>
      </vt:variant>
      <vt:variant>
        <vt:i4>0</vt:i4>
      </vt:variant>
      <vt:variant>
        <vt:i4>5</vt:i4>
      </vt:variant>
      <vt:variant>
        <vt:lpwstr/>
      </vt:variant>
      <vt:variant>
        <vt:lpwstr>_Toc126274447</vt:lpwstr>
      </vt:variant>
      <vt:variant>
        <vt:i4>1507380</vt:i4>
      </vt:variant>
      <vt:variant>
        <vt:i4>20</vt:i4>
      </vt:variant>
      <vt:variant>
        <vt:i4>0</vt:i4>
      </vt:variant>
      <vt:variant>
        <vt:i4>5</vt:i4>
      </vt:variant>
      <vt:variant>
        <vt:lpwstr/>
      </vt:variant>
      <vt:variant>
        <vt:lpwstr>_Toc126274446</vt:lpwstr>
      </vt:variant>
      <vt:variant>
        <vt:i4>1507380</vt:i4>
      </vt:variant>
      <vt:variant>
        <vt:i4>14</vt:i4>
      </vt:variant>
      <vt:variant>
        <vt:i4>0</vt:i4>
      </vt:variant>
      <vt:variant>
        <vt:i4>5</vt:i4>
      </vt:variant>
      <vt:variant>
        <vt:lpwstr/>
      </vt:variant>
      <vt:variant>
        <vt:lpwstr>_Toc126274445</vt:lpwstr>
      </vt:variant>
      <vt:variant>
        <vt:i4>1507380</vt:i4>
      </vt:variant>
      <vt:variant>
        <vt:i4>8</vt:i4>
      </vt:variant>
      <vt:variant>
        <vt:i4>0</vt:i4>
      </vt:variant>
      <vt:variant>
        <vt:i4>5</vt:i4>
      </vt:variant>
      <vt:variant>
        <vt:lpwstr/>
      </vt:variant>
      <vt:variant>
        <vt:lpwstr>_Toc126274444</vt:lpwstr>
      </vt:variant>
      <vt:variant>
        <vt:i4>1507380</vt:i4>
      </vt:variant>
      <vt:variant>
        <vt:i4>2</vt:i4>
      </vt:variant>
      <vt:variant>
        <vt:i4>0</vt:i4>
      </vt:variant>
      <vt:variant>
        <vt:i4>5</vt:i4>
      </vt:variant>
      <vt:variant>
        <vt:lpwstr/>
      </vt:variant>
      <vt:variant>
        <vt:lpwstr>_Toc126274443</vt:lpwstr>
      </vt:variant>
      <vt:variant>
        <vt:i4>393282</vt:i4>
      </vt:variant>
      <vt:variant>
        <vt:i4>0</vt:i4>
      </vt:variant>
      <vt:variant>
        <vt:i4>0</vt:i4>
      </vt:variant>
      <vt:variant>
        <vt:i4>5</vt:i4>
      </vt:variant>
      <vt:variant>
        <vt:lpwstr>https://cifchile.cl/nosotros/</vt:lpwstr>
      </vt:variant>
      <vt:variant>
        <vt:lpwstr>que_es_cif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2025-11-19T02:59:44Z</dcterms:created>
  <dcterms:modified xsi:type="dcterms:W3CDTF">2025-11-19T02:59:44Z</dcterms:modified>
</cp:coreProperties>
</file>

<file path=docProps/custom.xml><?xml version="1.0" encoding="utf-8"?>
<Properties xmlns="http://schemas.openxmlformats.org/officeDocument/2006/custom-properties" xmlns:vt="http://schemas.openxmlformats.org/officeDocument/2006/docPropsVTypes"/>
</file>